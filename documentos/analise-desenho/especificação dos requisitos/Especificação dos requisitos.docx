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</w:p>
    <w:p w:rsidR="00DD34C2" w:rsidRPr="00DD34C2" w:rsidRDefault="00DD34C2" w:rsidP="00DD34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D34C2">
        <w:rPr>
          <w:rFonts w:ascii="Arial" w:hAnsi="Arial" w:cs="Arial"/>
          <w:b/>
          <w:sz w:val="24"/>
          <w:szCs w:val="24"/>
        </w:rPr>
        <w:t>Especificação dos Requisitos de Software</w:t>
      </w:r>
    </w:p>
    <w:p w:rsidR="00A02440" w:rsidRPr="00577606" w:rsidRDefault="00A02440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1B41B0" w:rsidRDefault="001B41B0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1B41B0" w:rsidRPr="00577606" w:rsidRDefault="001B41B0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 w:rsidP="00446F8F">
      <w:pPr>
        <w:spacing w:line="480" w:lineRule="auto"/>
        <w:jc w:val="center"/>
        <w:rPr>
          <w:sz w:val="38"/>
          <w:szCs w:val="38"/>
        </w:rPr>
      </w:pPr>
      <w:r w:rsidRPr="00577606">
        <w:rPr>
          <w:sz w:val="38"/>
          <w:szCs w:val="38"/>
        </w:rPr>
        <w:t>Especificação dos Requisitos do Software</w:t>
      </w:r>
    </w:p>
    <w:p w:rsidR="00065A76" w:rsidRPr="00577606" w:rsidRDefault="001B41B0" w:rsidP="009D327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CRM – </w:t>
      </w:r>
      <w:r w:rsidR="00B2699C">
        <w:rPr>
          <w:sz w:val="38"/>
          <w:szCs w:val="38"/>
        </w:rPr>
        <w:t>Gestão</w:t>
      </w:r>
      <w:r>
        <w:rPr>
          <w:sz w:val="38"/>
          <w:szCs w:val="38"/>
        </w:rPr>
        <w:t xml:space="preserve"> de Relacionamento Com o Cliente</w:t>
      </w:r>
    </w:p>
    <w:p w:rsidR="001B41B0" w:rsidRPr="00577606" w:rsidRDefault="001B41B0">
      <w:pPr>
        <w:pStyle w:val="Livre"/>
        <w:spacing w:before="720"/>
        <w:jc w:val="center"/>
        <w:rPr>
          <w:b/>
          <w:noProof w:val="0"/>
          <w:sz w:val="28"/>
        </w:rPr>
      </w:pPr>
    </w:p>
    <w:p w:rsidR="001B41B0" w:rsidRPr="00577606" w:rsidRDefault="001B41B0">
      <w:pPr>
        <w:pStyle w:val="Livre"/>
        <w:spacing w:before="720"/>
        <w:jc w:val="center"/>
        <w:rPr>
          <w:b/>
          <w:noProof w:val="0"/>
          <w:sz w:val="28"/>
        </w:rPr>
      </w:pPr>
      <w:r>
        <w:rPr>
          <w:b/>
          <w:noProof w:val="0"/>
          <w:sz w:val="28"/>
        </w:rPr>
        <w:br/>
      </w:r>
    </w:p>
    <w:p w:rsidR="00B2699C" w:rsidRPr="00577606" w:rsidRDefault="00B2699C">
      <w:pPr>
        <w:pStyle w:val="Livre"/>
        <w:spacing w:before="720"/>
        <w:jc w:val="center"/>
        <w:rPr>
          <w:b/>
          <w:noProof w:val="0"/>
          <w:sz w:val="28"/>
        </w:rPr>
      </w:pPr>
    </w:p>
    <w:p w:rsidR="00065A76" w:rsidRPr="00577606" w:rsidRDefault="00446F8F" w:rsidP="00F46CBE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 w:rsidRPr="00577606">
        <w:rPr>
          <w:sz w:val="24"/>
          <w:szCs w:val="24"/>
        </w:rPr>
        <w:t>Autor</w:t>
      </w:r>
      <w:r w:rsidR="00F46CBE">
        <w:rPr>
          <w:sz w:val="24"/>
          <w:szCs w:val="24"/>
        </w:rPr>
        <w:t>es</w:t>
      </w:r>
      <w:r w:rsidRPr="00577606">
        <w:rPr>
          <w:sz w:val="24"/>
          <w:szCs w:val="24"/>
        </w:rPr>
        <w:t xml:space="preserve">: </w:t>
      </w:r>
    </w:p>
    <w:p w:rsidR="001B41B0" w:rsidRPr="00577606" w:rsidRDefault="001B41B0" w:rsidP="001B41B0">
      <w:pPr>
        <w:pStyle w:val="Livre"/>
        <w:spacing w:before="600"/>
        <w:jc w:val="center"/>
        <w:rPr>
          <w:noProof w:val="0"/>
          <w:sz w:val="22"/>
        </w:rPr>
      </w:pPr>
      <w:r>
        <w:rPr>
          <w:noProof w:val="0"/>
          <w:sz w:val="22"/>
        </w:rPr>
        <w:t>Camila Luana de Andrade</w:t>
      </w:r>
      <w:r>
        <w:rPr>
          <w:noProof w:val="0"/>
          <w:sz w:val="22"/>
        </w:rPr>
        <w:br/>
        <w:t>Jéssica Braga da Cruz Lopes</w:t>
      </w: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065A76" w:rsidRPr="00577606" w:rsidRDefault="00F46CBE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:rsidR="00065A76" w:rsidRPr="00577606" w:rsidRDefault="001B41B0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Setembro de 2012</w:t>
      </w:r>
    </w:p>
    <w:p w:rsidR="00065A76" w:rsidRPr="00577606" w:rsidRDefault="00065A76" w:rsidP="005A5C2F">
      <w:pPr>
        <w:pStyle w:val="Subttulo"/>
        <w:rPr>
          <w:rFonts w:ascii="Times New Roman" w:hAnsi="Times New Roman"/>
        </w:rPr>
      </w:pPr>
      <w:bookmarkStart w:id="5" w:name="_Toc481911616"/>
      <w:r w:rsidRPr="00577606">
        <w:rPr>
          <w:rFonts w:ascii="Times New Roman" w:hAnsi="Times New Roman"/>
        </w:rPr>
        <w:lastRenderedPageBreak/>
        <w:t>Aprovação</w:t>
      </w:r>
      <w:bookmarkEnd w:id="3"/>
      <w:bookmarkEnd w:id="4"/>
      <w:bookmarkEnd w:id="5"/>
    </w:p>
    <w:tbl>
      <w:tblPr>
        <w:tblW w:w="9352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039"/>
        <w:gridCol w:w="1276"/>
        <w:gridCol w:w="4037"/>
      </w:tblGrid>
      <w:tr w:rsidR="00FF34C9" w:rsidRPr="00577606" w:rsidTr="00FF34C9">
        <w:trPr>
          <w:cantSplit/>
          <w:trHeight w:val="400"/>
        </w:trPr>
        <w:tc>
          <w:tcPr>
            <w:tcW w:w="4039" w:type="dxa"/>
            <w:vMerge w:val="restart"/>
          </w:tcPr>
          <w:p w:rsidR="00FF34C9" w:rsidRPr="00577606" w:rsidRDefault="00FF34C9" w:rsidP="00D33C38">
            <w:pPr>
              <w:pStyle w:val="Corpodetexto"/>
            </w:pPr>
            <w:r>
              <w:t>Ismael Santana Silva</w:t>
            </w:r>
            <w:r>
              <w:tab/>
            </w:r>
          </w:p>
        </w:tc>
        <w:tc>
          <w:tcPr>
            <w:tcW w:w="1276" w:type="dxa"/>
            <w:vMerge w:val="restart"/>
          </w:tcPr>
          <w:p w:rsidR="00FF34C9" w:rsidRPr="00577606" w:rsidRDefault="00FF34C9" w:rsidP="00D33C38">
            <w:pPr>
              <w:pStyle w:val="Corpodetexto"/>
            </w:pPr>
            <w:r>
              <w:t>23/09/2012</w:t>
            </w:r>
          </w:p>
        </w:tc>
        <w:tc>
          <w:tcPr>
            <w:tcW w:w="4037" w:type="dxa"/>
          </w:tcPr>
          <w:p w:rsidR="00FF34C9" w:rsidRPr="00577606" w:rsidRDefault="00FF34C9" w:rsidP="00D33C38">
            <w:pPr>
              <w:pStyle w:val="Corpodetexto"/>
            </w:pPr>
            <w:r>
              <w:t>________________________________</w:t>
            </w:r>
          </w:p>
        </w:tc>
      </w:tr>
      <w:tr w:rsidR="00FF34C9" w:rsidRPr="00577606" w:rsidTr="00FF34C9">
        <w:trPr>
          <w:cantSplit/>
          <w:trHeight w:val="400"/>
        </w:trPr>
        <w:tc>
          <w:tcPr>
            <w:tcW w:w="4039" w:type="dxa"/>
            <w:vMerge/>
          </w:tcPr>
          <w:p w:rsidR="00FF34C9" w:rsidRPr="00577606" w:rsidRDefault="00FF34C9" w:rsidP="00D33C38">
            <w:pPr>
              <w:pStyle w:val="Corpodetexto"/>
            </w:pPr>
          </w:p>
        </w:tc>
        <w:tc>
          <w:tcPr>
            <w:tcW w:w="1276" w:type="dxa"/>
            <w:vMerge/>
          </w:tcPr>
          <w:p w:rsidR="00FF34C9" w:rsidRPr="00577606" w:rsidRDefault="00FF34C9" w:rsidP="00D33C38">
            <w:pPr>
              <w:pStyle w:val="Corpodetexto"/>
            </w:pPr>
          </w:p>
        </w:tc>
        <w:tc>
          <w:tcPr>
            <w:tcW w:w="4037" w:type="dxa"/>
          </w:tcPr>
          <w:p w:rsidR="00FF34C9" w:rsidRPr="00577606" w:rsidRDefault="00FF34C9" w:rsidP="00D33C38">
            <w:pPr>
              <w:pStyle w:val="Corpodetexto"/>
            </w:pPr>
          </w:p>
        </w:tc>
      </w:tr>
    </w:tbl>
    <w:p w:rsidR="00065A76" w:rsidRPr="00577606" w:rsidRDefault="00065A76" w:rsidP="00D33C38">
      <w:pPr>
        <w:pStyle w:val="Corpodetexto"/>
      </w:pPr>
    </w:p>
    <w:p w:rsidR="002F53F5" w:rsidRPr="00577606" w:rsidRDefault="00065A76" w:rsidP="005A5C2F">
      <w:pPr>
        <w:pStyle w:val="Subttulo"/>
        <w:rPr>
          <w:rFonts w:ascii="Times New Roman" w:hAnsi="Times New Roman"/>
          <w:b/>
          <w:sz w:val="24"/>
          <w:szCs w:val="24"/>
        </w:rPr>
      </w:pPr>
      <w:bookmarkStart w:id="6" w:name="_Toc427049360"/>
      <w:bookmarkStart w:id="7" w:name="_Toc481911617"/>
      <w:r w:rsidRPr="00577606">
        <w:rPr>
          <w:rFonts w:ascii="Times New Roman" w:hAnsi="Times New Roman"/>
          <w:b/>
          <w:sz w:val="24"/>
          <w:szCs w:val="24"/>
        </w:rPr>
        <w:lastRenderedPageBreak/>
        <w:t>Versões revisadas anteriores</w:t>
      </w:r>
      <w:bookmarkEnd w:id="6"/>
      <w:bookmarkEnd w:id="7"/>
    </w:p>
    <w:p w:rsidR="002F53F5" w:rsidRPr="00577606" w:rsidRDefault="002F53F5" w:rsidP="002F53F5"/>
    <w:p w:rsidR="002F53F5" w:rsidRPr="00577606" w:rsidRDefault="002F53F5" w:rsidP="002F53F5"/>
    <w:p w:rsidR="002F53F5" w:rsidRPr="00577606" w:rsidRDefault="002F53F5" w:rsidP="002F53F5">
      <w:pPr>
        <w:rPr>
          <w:sz w:val="24"/>
          <w:szCs w:val="24"/>
        </w:rPr>
      </w:pPr>
      <w:r w:rsidRPr="00577606">
        <w:rPr>
          <w:sz w:val="24"/>
          <w:szCs w:val="24"/>
        </w:rPr>
        <w:t>Não aplicável.</w:t>
      </w:r>
    </w:p>
    <w:p w:rsidR="00065A76" w:rsidRPr="00577606" w:rsidRDefault="002F53F5" w:rsidP="002F53F5">
      <w:pPr>
        <w:tabs>
          <w:tab w:val="left" w:pos="1380"/>
        </w:tabs>
      </w:pPr>
      <w:r w:rsidRPr="00577606">
        <w:tab/>
      </w:r>
    </w:p>
    <w:p w:rsidR="00065A76" w:rsidRPr="00577606" w:rsidRDefault="00065A76">
      <w:pPr>
        <w:pStyle w:val="Ttulo1"/>
        <w:rPr>
          <w:rFonts w:ascii="Times New Roman" w:hAnsi="Times New Roman"/>
        </w:rPr>
      </w:pPr>
      <w:bookmarkStart w:id="8" w:name="_Toc427049361"/>
      <w:bookmarkStart w:id="9" w:name="_Toc481911618"/>
      <w:bookmarkStart w:id="10" w:name="_Toc336201655"/>
      <w:r w:rsidRPr="00577606">
        <w:rPr>
          <w:rFonts w:ascii="Times New Roman" w:hAnsi="Times New Roman"/>
        </w:rPr>
        <w:lastRenderedPageBreak/>
        <w:t>Especificação dos Requisitos do Software</w:t>
      </w:r>
      <w:bookmarkEnd w:id="0"/>
      <w:bookmarkEnd w:id="1"/>
      <w:bookmarkEnd w:id="2"/>
      <w:bookmarkEnd w:id="8"/>
      <w:bookmarkEnd w:id="9"/>
      <w:bookmarkEnd w:id="10"/>
    </w:p>
    <w:p w:rsidR="00065A76" w:rsidRPr="00577606" w:rsidRDefault="00065A76" w:rsidP="00B26A56">
      <w:pPr>
        <w:pStyle w:val="Subttulo"/>
        <w:pageBreakBefore w:val="0"/>
      </w:pPr>
      <w:bookmarkStart w:id="11" w:name="_Toc420929406"/>
      <w:bookmarkStart w:id="12" w:name="_Toc421099083"/>
      <w:bookmarkStart w:id="13" w:name="_Toc427048570"/>
      <w:bookmarkStart w:id="14" w:name="_Toc435526527"/>
      <w:bookmarkStart w:id="15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11"/>
      <w:bookmarkEnd w:id="12"/>
      <w:bookmarkEnd w:id="13"/>
      <w:bookmarkEnd w:id="14"/>
      <w:bookmarkEnd w:id="15"/>
    </w:p>
    <w:bookmarkStart w:id="16" w:name="_GoBack"/>
    <w:bookmarkEnd w:id="16"/>
    <w:p w:rsidR="003C5A8E" w:rsidRDefault="006A321F">
      <w:pPr>
        <w:pStyle w:val="Sumrio1"/>
        <w:tabs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A321F">
        <w:rPr>
          <w:sz w:val="24"/>
          <w:szCs w:val="24"/>
        </w:rPr>
        <w:fldChar w:fldCharType="begin"/>
      </w:r>
      <w:r w:rsidR="00065A76" w:rsidRPr="00577606">
        <w:rPr>
          <w:sz w:val="24"/>
          <w:szCs w:val="24"/>
        </w:rPr>
        <w:instrText xml:space="preserve"> TOC \o "1-5" \h \z </w:instrText>
      </w:r>
      <w:r w:rsidRPr="006A321F">
        <w:rPr>
          <w:sz w:val="24"/>
          <w:szCs w:val="24"/>
        </w:rPr>
        <w:fldChar w:fldCharType="separate"/>
      </w:r>
      <w:hyperlink w:anchor="_Toc336201655" w:history="1">
        <w:r w:rsidR="003C5A8E" w:rsidRPr="001E5EF3">
          <w:rPr>
            <w:rStyle w:val="Hyperlink"/>
            <w:noProof/>
          </w:rPr>
          <w:t>Especificação dos Requisitos do Software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56" w:history="1">
        <w:r w:rsidR="003C5A8E" w:rsidRPr="001E5EF3">
          <w:rPr>
            <w:rStyle w:val="Hyperlink"/>
            <w:noProof/>
          </w:rPr>
          <w:t>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Introdução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57" w:history="1">
        <w:r w:rsidR="003C5A8E" w:rsidRPr="001E5EF3">
          <w:rPr>
            <w:rStyle w:val="Hyperlink"/>
            <w:noProof/>
          </w:rPr>
          <w:t>3.1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Objetivos deste documento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58" w:history="1">
        <w:r w:rsidR="003C5A8E" w:rsidRPr="001E5EF3">
          <w:rPr>
            <w:rStyle w:val="Hyperlink"/>
            <w:noProof/>
          </w:rPr>
          <w:t>3.2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Escopo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59" w:history="1">
        <w:r w:rsidR="003C5A8E" w:rsidRPr="001E5EF3">
          <w:rPr>
            <w:rStyle w:val="Hyperlink"/>
            <w:noProof/>
          </w:rPr>
          <w:t>3.2.6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Nome do produto e de seus componentes principais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0" w:history="1">
        <w:r w:rsidR="003C5A8E" w:rsidRPr="001E5EF3">
          <w:rPr>
            <w:rStyle w:val="Hyperlink"/>
            <w:noProof/>
            <w:snapToGrid w:val="0"/>
          </w:rPr>
          <w:t>3.2.7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  <w:snapToGrid w:val="0"/>
          </w:rPr>
          <w:t>Missão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1" w:history="1">
        <w:r w:rsidR="003C5A8E" w:rsidRPr="001E5EF3">
          <w:rPr>
            <w:rStyle w:val="Hyperlink"/>
            <w:noProof/>
            <w:snapToGrid w:val="0"/>
          </w:rPr>
          <w:t>3.2.8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  <w:snapToGrid w:val="0"/>
          </w:rPr>
          <w:t>Descrição do domínio do Cliente (Regras de Negócio)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2" w:history="1">
        <w:r w:rsidR="003C5A8E" w:rsidRPr="001E5EF3">
          <w:rPr>
            <w:rStyle w:val="Hyperlink"/>
            <w:noProof/>
            <w:snapToGrid w:val="0"/>
          </w:rPr>
          <w:t>3.2.9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  <w:snapToGrid w:val="0"/>
          </w:rPr>
          <w:t>Limites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3" w:history="1">
        <w:r w:rsidR="003C5A8E" w:rsidRPr="001E5EF3">
          <w:rPr>
            <w:rStyle w:val="Hyperlink"/>
            <w:noProof/>
            <w:snapToGrid w:val="0"/>
          </w:rPr>
          <w:t>3.2.10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  <w:snapToGrid w:val="0"/>
          </w:rPr>
          <w:t>Benefícios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4" w:history="1">
        <w:r w:rsidR="003C5A8E" w:rsidRPr="001E5EF3">
          <w:rPr>
            <w:rStyle w:val="Hyperlink"/>
            <w:noProof/>
          </w:rPr>
          <w:t>3.3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Materiais de referência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5" w:history="1">
        <w:r w:rsidR="003C5A8E" w:rsidRPr="001E5EF3">
          <w:rPr>
            <w:rStyle w:val="Hyperlink"/>
            <w:noProof/>
          </w:rPr>
          <w:t>3.4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Definições e siglas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6" w:history="1">
        <w:r w:rsidR="003C5A8E" w:rsidRPr="001E5EF3">
          <w:rPr>
            <w:rStyle w:val="Hyperlink"/>
            <w:noProof/>
          </w:rPr>
          <w:t>3.5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Visão geral deste documento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7" w:history="1">
        <w:r w:rsidR="003C5A8E" w:rsidRPr="001E5EF3">
          <w:rPr>
            <w:rStyle w:val="Hyperlink"/>
            <w:noProof/>
          </w:rPr>
          <w:t>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Descrição geral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8" w:history="1">
        <w:r w:rsidR="003C5A8E" w:rsidRPr="001E5EF3">
          <w:rPr>
            <w:rStyle w:val="Hyperlink"/>
            <w:noProof/>
          </w:rPr>
          <w:t>4.1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Perspectiva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69" w:history="1">
        <w:r w:rsidR="003C5A8E" w:rsidRPr="001E5EF3">
          <w:rPr>
            <w:rStyle w:val="Hyperlink"/>
            <w:noProof/>
          </w:rPr>
          <w:t>4.1.6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Diagrama de contexto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0" w:history="1">
        <w:r w:rsidR="003C5A8E" w:rsidRPr="001E5EF3">
          <w:rPr>
            <w:rStyle w:val="Hyperlink"/>
            <w:noProof/>
          </w:rPr>
          <w:t>4.1.7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Interfaces de usuário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1" w:history="1">
        <w:r w:rsidR="003C5A8E" w:rsidRPr="001E5EF3">
          <w:rPr>
            <w:rStyle w:val="Hyperlink"/>
            <w:noProof/>
          </w:rPr>
          <w:t>4.1.8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Interfaces de hardware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2" w:history="1">
        <w:r w:rsidR="003C5A8E" w:rsidRPr="001E5EF3">
          <w:rPr>
            <w:rStyle w:val="Hyperlink"/>
            <w:noProof/>
          </w:rPr>
          <w:t>4.1.9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Interfaces de software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3" w:history="1">
        <w:r w:rsidR="003C5A8E" w:rsidRPr="001E5EF3">
          <w:rPr>
            <w:rStyle w:val="Hyperlink"/>
            <w:noProof/>
          </w:rPr>
          <w:t>4.1.10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Interfaces de comunicação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4" w:history="1">
        <w:r w:rsidR="003C5A8E" w:rsidRPr="001E5EF3">
          <w:rPr>
            <w:rStyle w:val="Hyperlink"/>
            <w:noProof/>
          </w:rPr>
          <w:t>4.1.11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Restrições de memória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5" w:history="1">
        <w:r w:rsidR="003C5A8E" w:rsidRPr="001E5EF3">
          <w:rPr>
            <w:rStyle w:val="Hyperlink"/>
            <w:noProof/>
          </w:rPr>
          <w:t>4.1.12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Modos de operação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6" w:history="1">
        <w:r w:rsidR="003C5A8E" w:rsidRPr="001E5EF3">
          <w:rPr>
            <w:rStyle w:val="Hyperlink"/>
            <w:noProof/>
          </w:rPr>
          <w:t>4.1.13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de adaptação ao ambiente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7" w:history="1">
        <w:r w:rsidR="003C5A8E" w:rsidRPr="001E5EF3">
          <w:rPr>
            <w:rStyle w:val="Hyperlink"/>
            <w:noProof/>
          </w:rPr>
          <w:t>4.2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Funções do produto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8" w:history="1">
        <w:r w:rsidR="003C5A8E" w:rsidRPr="001E5EF3">
          <w:rPr>
            <w:rStyle w:val="Hyperlink"/>
            <w:noProof/>
          </w:rPr>
          <w:t>4.3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Usuários e sistemas externos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79" w:history="1">
        <w:r w:rsidR="003C5A8E" w:rsidRPr="001E5EF3">
          <w:rPr>
            <w:rStyle w:val="Hyperlink"/>
            <w:noProof/>
          </w:rPr>
          <w:t>4.3.6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Descrição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0" w:history="1">
        <w:r w:rsidR="003C5A8E" w:rsidRPr="001E5EF3">
          <w:rPr>
            <w:rStyle w:val="Hyperlink"/>
            <w:noProof/>
          </w:rPr>
          <w:t>4.3.7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Características dos usuários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1" w:history="1">
        <w:r w:rsidR="003C5A8E" w:rsidRPr="001E5EF3">
          <w:rPr>
            <w:rStyle w:val="Hyperlink"/>
            <w:noProof/>
          </w:rPr>
          <w:t>4.4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Restrições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2" w:history="1">
        <w:r w:rsidR="003C5A8E" w:rsidRPr="001E5EF3">
          <w:rPr>
            <w:rStyle w:val="Hyperlink"/>
            <w:noProof/>
          </w:rPr>
          <w:t>4.5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Hipóteses de trabalho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3" w:history="1">
        <w:r w:rsidR="003C5A8E" w:rsidRPr="001E5EF3">
          <w:rPr>
            <w:rStyle w:val="Hyperlink"/>
            <w:noProof/>
          </w:rPr>
          <w:t>4.6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adiados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4" w:history="1">
        <w:r w:rsidR="003C5A8E" w:rsidRPr="001E5EF3">
          <w:rPr>
            <w:rStyle w:val="Hyperlink"/>
            <w:noProof/>
          </w:rPr>
          <w:t>5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específicos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5" w:history="1">
        <w:r w:rsidR="003C5A8E" w:rsidRPr="001E5EF3">
          <w:rPr>
            <w:rStyle w:val="Hyperlink"/>
            <w:noProof/>
          </w:rPr>
          <w:t>5.1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Interfaces de usuário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6" w:history="1">
        <w:r w:rsidR="003C5A8E" w:rsidRPr="001E5EF3">
          <w:rPr>
            <w:rStyle w:val="Hyperlink"/>
            <w:noProof/>
          </w:rPr>
          <w:t>5.1.1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&lt;Tela Atividade&gt;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7" w:history="1">
        <w:r w:rsidR="003C5A8E" w:rsidRPr="001E5EF3">
          <w:rPr>
            <w:rStyle w:val="Hyperlink"/>
            <w:noProof/>
          </w:rPr>
          <w:t>5.1.1.1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8" w:history="1">
        <w:r w:rsidR="003C5A8E" w:rsidRPr="001E5EF3">
          <w:rPr>
            <w:rStyle w:val="Hyperlink"/>
            <w:noProof/>
          </w:rPr>
          <w:t>5.1.1.2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89" w:history="1">
        <w:r w:rsidR="003C5A8E" w:rsidRPr="001E5EF3">
          <w:rPr>
            <w:rStyle w:val="Hyperlink"/>
            <w:noProof/>
          </w:rPr>
          <w:t>5.1.1.3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0" w:history="1">
        <w:r w:rsidR="003C5A8E" w:rsidRPr="001E5EF3">
          <w:rPr>
            <w:rStyle w:val="Hyperlink"/>
            <w:noProof/>
          </w:rPr>
          <w:t>5.1.1.4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1" w:history="1">
        <w:r w:rsidR="003C5A8E" w:rsidRPr="001E5EF3">
          <w:rPr>
            <w:rStyle w:val="Hyperlink"/>
            <w:noProof/>
          </w:rPr>
          <w:t>5.1.2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&lt;Grid Atividade&gt;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2" w:history="1">
        <w:r w:rsidR="003C5A8E" w:rsidRPr="001E5EF3">
          <w:rPr>
            <w:rStyle w:val="Hyperlink"/>
            <w:noProof/>
          </w:rPr>
          <w:t>5.1.2.1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3" w:history="1">
        <w:r w:rsidR="003C5A8E" w:rsidRPr="001E5EF3">
          <w:rPr>
            <w:rStyle w:val="Hyperlink"/>
            <w:noProof/>
          </w:rPr>
          <w:t>5.1.2.2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4" w:history="1">
        <w:r w:rsidR="003C5A8E" w:rsidRPr="001E5EF3">
          <w:rPr>
            <w:rStyle w:val="Hyperlink"/>
            <w:noProof/>
          </w:rPr>
          <w:t>5.1.2.3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5" w:history="1">
        <w:r w:rsidR="003C5A8E" w:rsidRPr="001E5EF3">
          <w:rPr>
            <w:rStyle w:val="Hyperlink"/>
            <w:noProof/>
          </w:rPr>
          <w:t>5.1.2.4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6" w:history="1">
        <w:r w:rsidR="003C5A8E" w:rsidRPr="001E5EF3">
          <w:rPr>
            <w:rStyle w:val="Hyperlink"/>
            <w:noProof/>
          </w:rPr>
          <w:t>5.1.3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&lt;Pesquisa Atividade&gt;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7" w:history="1">
        <w:r w:rsidR="003C5A8E" w:rsidRPr="001E5EF3">
          <w:rPr>
            <w:rStyle w:val="Hyperlink"/>
            <w:noProof/>
          </w:rPr>
          <w:t>5.1.3.1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8" w:history="1">
        <w:r w:rsidR="003C5A8E" w:rsidRPr="001E5EF3">
          <w:rPr>
            <w:rStyle w:val="Hyperlink"/>
            <w:noProof/>
          </w:rPr>
          <w:t>5.1.3.2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699" w:history="1">
        <w:r w:rsidR="003C5A8E" w:rsidRPr="001E5EF3">
          <w:rPr>
            <w:rStyle w:val="Hyperlink"/>
            <w:noProof/>
          </w:rPr>
          <w:t>5.1.3.3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0" w:history="1">
        <w:r w:rsidR="003C5A8E" w:rsidRPr="001E5EF3">
          <w:rPr>
            <w:rStyle w:val="Hyperlink"/>
            <w:noProof/>
          </w:rPr>
          <w:t>5.1.3.4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1" w:history="1">
        <w:r w:rsidR="003C5A8E" w:rsidRPr="001E5EF3">
          <w:rPr>
            <w:rStyle w:val="Hyperlink"/>
            <w:noProof/>
          </w:rPr>
          <w:t>5.1.4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&lt;Cliente&gt;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2" w:history="1">
        <w:r w:rsidR="003C5A8E" w:rsidRPr="001E5EF3">
          <w:rPr>
            <w:rStyle w:val="Hyperlink"/>
            <w:noProof/>
          </w:rPr>
          <w:t>5.1.4.1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3" w:history="1">
        <w:r w:rsidR="003C5A8E" w:rsidRPr="001E5EF3">
          <w:rPr>
            <w:rStyle w:val="Hyperlink"/>
            <w:noProof/>
          </w:rPr>
          <w:t>5.1.4.2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4" w:history="1">
        <w:r w:rsidR="003C5A8E" w:rsidRPr="001E5EF3">
          <w:rPr>
            <w:rStyle w:val="Hyperlink"/>
            <w:noProof/>
          </w:rPr>
          <w:t>5.1.4.3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5" w:history="1">
        <w:r w:rsidR="003C5A8E" w:rsidRPr="001E5EF3">
          <w:rPr>
            <w:rStyle w:val="Hyperlink"/>
            <w:noProof/>
          </w:rPr>
          <w:t>5.1.4.4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6" w:history="1">
        <w:r w:rsidR="003C5A8E" w:rsidRPr="001E5EF3">
          <w:rPr>
            <w:rStyle w:val="Hyperlink"/>
            <w:noProof/>
          </w:rPr>
          <w:t>5.1.5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&lt;Grid Cliente&gt;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7" w:history="1">
        <w:r w:rsidR="003C5A8E" w:rsidRPr="001E5EF3">
          <w:rPr>
            <w:rStyle w:val="Hyperlink"/>
            <w:noProof/>
          </w:rPr>
          <w:t>5.1.5.1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8" w:history="1">
        <w:r w:rsidR="003C5A8E" w:rsidRPr="001E5EF3">
          <w:rPr>
            <w:rStyle w:val="Hyperlink"/>
            <w:noProof/>
          </w:rPr>
          <w:t>5.1.5.2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09" w:history="1">
        <w:r w:rsidR="003C5A8E" w:rsidRPr="001E5EF3">
          <w:rPr>
            <w:rStyle w:val="Hyperlink"/>
            <w:noProof/>
          </w:rPr>
          <w:t>5.1.5.3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0" w:history="1">
        <w:r w:rsidR="003C5A8E" w:rsidRPr="001E5EF3">
          <w:rPr>
            <w:rStyle w:val="Hyperlink"/>
            <w:noProof/>
          </w:rPr>
          <w:t>5.1.5.4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1" w:history="1">
        <w:r w:rsidR="003C5A8E" w:rsidRPr="001E5EF3">
          <w:rPr>
            <w:rStyle w:val="Hyperlink"/>
            <w:noProof/>
          </w:rPr>
          <w:t>5.1.6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&lt;Pesquisa Cliente&gt;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2" w:history="1">
        <w:r w:rsidR="003C5A8E" w:rsidRPr="001E5EF3">
          <w:rPr>
            <w:rStyle w:val="Hyperlink"/>
            <w:noProof/>
          </w:rPr>
          <w:t>5.1.6.1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3" w:history="1">
        <w:r w:rsidR="003C5A8E" w:rsidRPr="001E5EF3">
          <w:rPr>
            <w:rStyle w:val="Hyperlink"/>
            <w:noProof/>
          </w:rPr>
          <w:t>5.1.6.2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4" w:history="1">
        <w:r w:rsidR="003C5A8E" w:rsidRPr="001E5EF3">
          <w:rPr>
            <w:rStyle w:val="Hyperlink"/>
            <w:noProof/>
          </w:rPr>
          <w:t>5.1.6.3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5" w:history="1">
        <w:r w:rsidR="003C5A8E" w:rsidRPr="001E5EF3">
          <w:rPr>
            <w:rStyle w:val="Hyperlink"/>
            <w:noProof/>
          </w:rPr>
          <w:t>5.1.6.4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6" w:history="1">
        <w:r w:rsidR="003C5A8E" w:rsidRPr="001E5EF3">
          <w:rPr>
            <w:rStyle w:val="Hyperlink"/>
            <w:noProof/>
          </w:rPr>
          <w:t>5.1.7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&lt;Convite&gt;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7" w:history="1">
        <w:r w:rsidR="003C5A8E" w:rsidRPr="001E5EF3">
          <w:rPr>
            <w:rStyle w:val="Hyperlink"/>
            <w:noProof/>
          </w:rPr>
          <w:t>5.1.7.1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8" w:history="1">
        <w:r w:rsidR="003C5A8E" w:rsidRPr="001E5EF3">
          <w:rPr>
            <w:rStyle w:val="Hyperlink"/>
            <w:noProof/>
          </w:rPr>
          <w:t>5.1.7.2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19" w:history="1">
        <w:r w:rsidR="003C5A8E" w:rsidRPr="001E5EF3">
          <w:rPr>
            <w:rStyle w:val="Hyperlink"/>
            <w:noProof/>
          </w:rPr>
          <w:t>5.1.7.3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0" w:history="1">
        <w:r w:rsidR="003C5A8E" w:rsidRPr="001E5EF3">
          <w:rPr>
            <w:rStyle w:val="Hyperlink"/>
            <w:noProof/>
          </w:rPr>
          <w:t>5.1.7.4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1" w:history="1">
        <w:r w:rsidR="003C5A8E" w:rsidRPr="001E5EF3">
          <w:rPr>
            <w:rStyle w:val="Hyperlink"/>
            <w:noProof/>
          </w:rPr>
          <w:t>5.1.8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&lt;Empresa&gt;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2" w:history="1">
        <w:r w:rsidR="003C5A8E" w:rsidRPr="001E5EF3">
          <w:rPr>
            <w:rStyle w:val="Hyperlink"/>
            <w:noProof/>
          </w:rPr>
          <w:t>5.1.8.1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3" w:history="1">
        <w:r w:rsidR="003C5A8E" w:rsidRPr="001E5EF3">
          <w:rPr>
            <w:rStyle w:val="Hyperlink"/>
            <w:noProof/>
          </w:rPr>
          <w:t>5.1.8.2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4" w:history="1">
        <w:r w:rsidR="003C5A8E" w:rsidRPr="001E5EF3">
          <w:rPr>
            <w:rStyle w:val="Hyperlink"/>
            <w:noProof/>
          </w:rPr>
          <w:t>5.1.8.3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5" w:history="1">
        <w:r w:rsidR="003C5A8E" w:rsidRPr="001E5EF3">
          <w:rPr>
            <w:rStyle w:val="Hyperlink"/>
            <w:noProof/>
          </w:rPr>
          <w:t>5.1.8.4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6" w:history="1">
        <w:r w:rsidR="003C5A8E" w:rsidRPr="001E5EF3">
          <w:rPr>
            <w:rStyle w:val="Hyperlink"/>
            <w:noProof/>
          </w:rPr>
          <w:t>5.1.9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&lt;Login&gt;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7" w:history="1">
        <w:r w:rsidR="003C5A8E" w:rsidRPr="001E5EF3">
          <w:rPr>
            <w:rStyle w:val="Hyperlink"/>
            <w:noProof/>
          </w:rPr>
          <w:t>5.1.9.1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8" w:history="1">
        <w:r w:rsidR="003C5A8E" w:rsidRPr="001E5EF3">
          <w:rPr>
            <w:rStyle w:val="Hyperlink"/>
            <w:noProof/>
          </w:rPr>
          <w:t>5.1.9.2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29" w:history="1">
        <w:r w:rsidR="003C5A8E" w:rsidRPr="001E5EF3">
          <w:rPr>
            <w:rStyle w:val="Hyperlink"/>
            <w:noProof/>
          </w:rPr>
          <w:t>5.1.9.3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0" w:history="1">
        <w:r w:rsidR="003C5A8E" w:rsidRPr="001E5EF3">
          <w:rPr>
            <w:rStyle w:val="Hyperlink"/>
            <w:noProof/>
          </w:rPr>
          <w:t>5.1.9.4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1" w:history="1">
        <w:r w:rsidR="003C5A8E" w:rsidRPr="001E5EF3">
          <w:rPr>
            <w:rStyle w:val="Hyperlink"/>
            <w:noProof/>
          </w:rPr>
          <w:t>5.1.10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&lt;Histórico Vendedor&gt;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2" w:history="1">
        <w:r w:rsidR="003C5A8E" w:rsidRPr="001E5EF3">
          <w:rPr>
            <w:rStyle w:val="Hyperlink"/>
            <w:noProof/>
          </w:rPr>
          <w:t>5.1.10.1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3" w:history="1">
        <w:r w:rsidR="003C5A8E" w:rsidRPr="001E5EF3">
          <w:rPr>
            <w:rStyle w:val="Hyperlink"/>
            <w:noProof/>
          </w:rPr>
          <w:t>5.1.10.2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4" w:history="1">
        <w:r w:rsidR="003C5A8E" w:rsidRPr="001E5EF3">
          <w:rPr>
            <w:rStyle w:val="Hyperlink"/>
            <w:noProof/>
          </w:rPr>
          <w:t>5.1.10.3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5" w:history="1">
        <w:r w:rsidR="003C5A8E" w:rsidRPr="001E5EF3">
          <w:rPr>
            <w:rStyle w:val="Hyperlink"/>
            <w:noProof/>
          </w:rPr>
          <w:t>5.1.10.4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6" w:history="1">
        <w:r w:rsidR="003C5A8E" w:rsidRPr="001E5EF3">
          <w:rPr>
            <w:rStyle w:val="Hyperlink"/>
            <w:noProof/>
          </w:rPr>
          <w:t>5.1.11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&lt;Perfil&gt;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7" w:history="1">
        <w:r w:rsidR="003C5A8E" w:rsidRPr="001E5EF3">
          <w:rPr>
            <w:rStyle w:val="Hyperlink"/>
            <w:noProof/>
          </w:rPr>
          <w:t>5.1.11.1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8" w:history="1">
        <w:r w:rsidR="003C5A8E" w:rsidRPr="001E5EF3">
          <w:rPr>
            <w:rStyle w:val="Hyperlink"/>
            <w:noProof/>
          </w:rPr>
          <w:t>5.1.11.2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39" w:history="1">
        <w:r w:rsidR="003C5A8E" w:rsidRPr="001E5EF3">
          <w:rPr>
            <w:rStyle w:val="Hyperlink"/>
            <w:noProof/>
          </w:rPr>
          <w:t>5.1.11.3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0" w:history="1">
        <w:r w:rsidR="003C5A8E" w:rsidRPr="001E5EF3">
          <w:rPr>
            <w:rStyle w:val="Hyperlink"/>
            <w:noProof/>
          </w:rPr>
          <w:t>5.1.11.4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1" w:history="1">
        <w:r w:rsidR="003C5A8E" w:rsidRPr="001E5EF3">
          <w:rPr>
            <w:rStyle w:val="Hyperlink"/>
            <w:noProof/>
          </w:rPr>
          <w:t>5.1.12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&lt;Atribuição Permissão&gt;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2" w:history="1">
        <w:r w:rsidR="003C5A8E" w:rsidRPr="001E5EF3">
          <w:rPr>
            <w:rStyle w:val="Hyperlink"/>
            <w:noProof/>
          </w:rPr>
          <w:t>5.1.12.1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3" w:history="1">
        <w:r w:rsidR="003C5A8E" w:rsidRPr="001E5EF3">
          <w:rPr>
            <w:rStyle w:val="Hyperlink"/>
            <w:noProof/>
          </w:rPr>
          <w:t>5.1.12.2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4" w:history="1">
        <w:r w:rsidR="003C5A8E" w:rsidRPr="001E5EF3">
          <w:rPr>
            <w:rStyle w:val="Hyperlink"/>
            <w:noProof/>
          </w:rPr>
          <w:t>5.1.12.3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5" w:history="1">
        <w:r w:rsidR="003C5A8E" w:rsidRPr="001E5EF3">
          <w:rPr>
            <w:rStyle w:val="Hyperlink"/>
            <w:noProof/>
          </w:rPr>
          <w:t>5.1.12.4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6" w:history="1">
        <w:r w:rsidR="003C5A8E" w:rsidRPr="001E5EF3">
          <w:rPr>
            <w:rStyle w:val="Hyperlink"/>
            <w:noProof/>
          </w:rPr>
          <w:t>5.1.13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&lt;Grid Permissão&gt;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7" w:history="1">
        <w:r w:rsidR="003C5A8E" w:rsidRPr="001E5EF3">
          <w:rPr>
            <w:rStyle w:val="Hyperlink"/>
            <w:noProof/>
          </w:rPr>
          <w:t>5.1.13.1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8" w:history="1">
        <w:r w:rsidR="003C5A8E" w:rsidRPr="001E5EF3">
          <w:rPr>
            <w:rStyle w:val="Hyperlink"/>
            <w:noProof/>
          </w:rPr>
          <w:t>5.1.13.2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49" w:history="1">
        <w:r w:rsidR="003C5A8E" w:rsidRPr="001E5EF3">
          <w:rPr>
            <w:rStyle w:val="Hyperlink"/>
            <w:noProof/>
          </w:rPr>
          <w:t>5.1.13.3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0" w:history="1">
        <w:r w:rsidR="003C5A8E" w:rsidRPr="001E5EF3">
          <w:rPr>
            <w:rStyle w:val="Hyperlink"/>
            <w:noProof/>
          </w:rPr>
          <w:t>5.1.13.4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1" w:history="1">
        <w:r w:rsidR="003C5A8E" w:rsidRPr="001E5EF3">
          <w:rPr>
            <w:rStyle w:val="Hyperlink"/>
            <w:noProof/>
          </w:rPr>
          <w:t>5.1.14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&lt;Pesquisa Permissão&gt;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2" w:history="1">
        <w:r w:rsidR="003C5A8E" w:rsidRPr="001E5EF3">
          <w:rPr>
            <w:rStyle w:val="Hyperlink"/>
            <w:noProof/>
          </w:rPr>
          <w:t>5.1.14.1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3" w:history="1">
        <w:r w:rsidR="003C5A8E" w:rsidRPr="001E5EF3">
          <w:rPr>
            <w:rStyle w:val="Hyperlink"/>
            <w:noProof/>
          </w:rPr>
          <w:t>5.1.14.2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4" w:history="1">
        <w:r w:rsidR="003C5A8E" w:rsidRPr="001E5EF3">
          <w:rPr>
            <w:rStyle w:val="Hyperlink"/>
            <w:noProof/>
          </w:rPr>
          <w:t>5.1.14.3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5" w:history="1">
        <w:r w:rsidR="003C5A8E" w:rsidRPr="001E5EF3">
          <w:rPr>
            <w:rStyle w:val="Hyperlink"/>
            <w:noProof/>
          </w:rPr>
          <w:t>5.1.14.4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6" w:history="1">
        <w:r w:rsidR="003C5A8E" w:rsidRPr="001E5EF3">
          <w:rPr>
            <w:rStyle w:val="Hyperlink"/>
            <w:noProof/>
          </w:rPr>
          <w:t>5.1.15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&lt;Home Androide&gt;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7" w:history="1">
        <w:r w:rsidR="003C5A8E" w:rsidRPr="001E5EF3">
          <w:rPr>
            <w:rStyle w:val="Hyperlink"/>
            <w:noProof/>
          </w:rPr>
          <w:t>5.1.15.1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8" w:history="1">
        <w:r w:rsidR="003C5A8E" w:rsidRPr="001E5EF3">
          <w:rPr>
            <w:rStyle w:val="Hyperlink"/>
            <w:noProof/>
          </w:rPr>
          <w:t>5.1.15.2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59" w:history="1">
        <w:r w:rsidR="003C5A8E" w:rsidRPr="001E5EF3">
          <w:rPr>
            <w:rStyle w:val="Hyperlink"/>
            <w:noProof/>
          </w:rPr>
          <w:t>5.1.15.3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0" w:history="1">
        <w:r w:rsidR="003C5A8E" w:rsidRPr="001E5EF3">
          <w:rPr>
            <w:rStyle w:val="Hyperlink"/>
            <w:noProof/>
          </w:rPr>
          <w:t>5.1.15.4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1" w:history="1">
        <w:r w:rsidR="003C5A8E" w:rsidRPr="001E5EF3">
          <w:rPr>
            <w:rStyle w:val="Hyperlink"/>
            <w:noProof/>
          </w:rPr>
          <w:t>5.1.16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Interface de usuário &lt;Convite (Androide)&gt;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2" w:history="1">
        <w:r w:rsidR="003C5A8E" w:rsidRPr="001E5EF3">
          <w:rPr>
            <w:rStyle w:val="Hyperlink"/>
            <w:noProof/>
          </w:rPr>
          <w:t>5.1.16.1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Leiaute sugerido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3" w:history="1">
        <w:r w:rsidR="003C5A8E" w:rsidRPr="001E5EF3">
          <w:rPr>
            <w:rStyle w:val="Hyperlink"/>
            <w:noProof/>
          </w:rPr>
          <w:t>5.1.16.2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Relacionamentos com outras interfaces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4" w:history="1">
        <w:r w:rsidR="003C5A8E" w:rsidRPr="001E5EF3">
          <w:rPr>
            <w:rStyle w:val="Hyperlink"/>
            <w:noProof/>
          </w:rPr>
          <w:t>5.1.16.3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Campos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5" w:history="1">
        <w:r w:rsidR="003C5A8E" w:rsidRPr="001E5EF3">
          <w:rPr>
            <w:rStyle w:val="Hyperlink"/>
            <w:noProof/>
          </w:rPr>
          <w:t>5.1.16.4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Comandos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6" w:history="1">
        <w:r w:rsidR="003C5A8E" w:rsidRPr="001E5EF3">
          <w:rPr>
            <w:rStyle w:val="Hyperlink"/>
            <w:noProof/>
          </w:rPr>
          <w:t>5.2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Funcionais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7" w:history="1">
        <w:r w:rsidR="003C5A8E" w:rsidRPr="001E5EF3">
          <w:rPr>
            <w:rStyle w:val="Hyperlink"/>
            <w:noProof/>
          </w:rPr>
          <w:t>5.2.6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Diagra</w:t>
        </w:r>
        <w:r w:rsidR="003C5A8E" w:rsidRPr="001E5EF3">
          <w:rPr>
            <w:rStyle w:val="Hyperlink"/>
            <w:noProof/>
          </w:rPr>
          <w:t>m</w:t>
        </w:r>
        <w:r w:rsidR="003C5A8E" w:rsidRPr="001E5EF3">
          <w:rPr>
            <w:rStyle w:val="Hyperlink"/>
            <w:noProof/>
          </w:rPr>
          <w:t>a Caso de uso &lt;CRM  - Gestão de Relacionamento Com o Cliente&gt;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8" w:history="1">
        <w:r w:rsidR="003C5A8E" w:rsidRPr="001E5EF3">
          <w:rPr>
            <w:rStyle w:val="Hyperlink"/>
            <w:noProof/>
          </w:rPr>
          <w:t>5.2.7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Casos de Uso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69" w:history="1">
        <w:r w:rsidR="003C5A8E" w:rsidRPr="001E5EF3">
          <w:rPr>
            <w:rStyle w:val="Hyperlink"/>
            <w:noProof/>
          </w:rPr>
          <w:t>5.2.7.1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“Gerenciar Usuários”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0" w:history="1">
        <w:r w:rsidR="003C5A8E" w:rsidRPr="001E5EF3">
          <w:rPr>
            <w:rStyle w:val="Hyperlink"/>
            <w:noProof/>
          </w:rPr>
          <w:t>5.2.7.2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Pré-condições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1" w:history="1">
        <w:r w:rsidR="003C5A8E" w:rsidRPr="001E5EF3">
          <w:rPr>
            <w:rStyle w:val="Hyperlink"/>
            <w:noProof/>
          </w:rPr>
          <w:t>5.2.7.3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2" w:history="1">
        <w:r w:rsidR="003C5A8E" w:rsidRPr="001E5EF3">
          <w:rPr>
            <w:rStyle w:val="Hyperlink"/>
            <w:noProof/>
          </w:rPr>
          <w:t>5.2.7.4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Fluxos alternativos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3" w:history="1">
        <w:r w:rsidR="003C5A8E" w:rsidRPr="001E5EF3">
          <w:rPr>
            <w:rStyle w:val="Hyperlink"/>
            <w:noProof/>
          </w:rPr>
          <w:t>5.2.8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&lt;Gerenciar Permissão de Usuários&gt;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4" w:history="1">
        <w:r w:rsidR="003C5A8E" w:rsidRPr="001E5EF3">
          <w:rPr>
            <w:rStyle w:val="Hyperlink"/>
            <w:noProof/>
          </w:rPr>
          <w:t>5.2.8.1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Precondições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5" w:history="1">
        <w:r w:rsidR="003C5A8E" w:rsidRPr="001E5EF3">
          <w:rPr>
            <w:rStyle w:val="Hyperlink"/>
            <w:noProof/>
          </w:rPr>
          <w:t>5.2.8.2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6" w:history="1">
        <w:r w:rsidR="003C5A8E" w:rsidRPr="001E5EF3">
          <w:rPr>
            <w:rStyle w:val="Hyperlink"/>
            <w:noProof/>
          </w:rPr>
          <w:t>5.2.8.3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Fluxos alternativos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7" w:history="1">
        <w:r w:rsidR="003C5A8E" w:rsidRPr="001E5EF3">
          <w:rPr>
            <w:rStyle w:val="Hyperlink"/>
            <w:noProof/>
          </w:rPr>
          <w:t>5.2.9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&lt;Gerenciar Empresa&gt;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8" w:history="1">
        <w:r w:rsidR="003C5A8E" w:rsidRPr="001E5EF3">
          <w:rPr>
            <w:rStyle w:val="Hyperlink"/>
            <w:noProof/>
          </w:rPr>
          <w:t>5.2.9.1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Precondições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79" w:history="1">
        <w:r w:rsidR="003C5A8E" w:rsidRPr="001E5EF3">
          <w:rPr>
            <w:rStyle w:val="Hyperlink"/>
            <w:noProof/>
          </w:rPr>
          <w:t>5.2.9.2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0" w:history="1">
        <w:r w:rsidR="003C5A8E" w:rsidRPr="001E5EF3">
          <w:rPr>
            <w:rStyle w:val="Hyperlink"/>
            <w:noProof/>
          </w:rPr>
          <w:t>5.2.9.3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Fluxos alternativos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1" w:history="1">
        <w:r w:rsidR="003C5A8E" w:rsidRPr="001E5EF3">
          <w:rPr>
            <w:rStyle w:val="Hyperlink"/>
            <w:noProof/>
          </w:rPr>
          <w:t>5.2.10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&lt;Gerenciar Clientes&gt;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2" w:history="1">
        <w:r w:rsidR="003C5A8E" w:rsidRPr="001E5EF3">
          <w:rPr>
            <w:rStyle w:val="Hyperlink"/>
            <w:noProof/>
          </w:rPr>
          <w:t>5.2.10.1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Precondições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3" w:history="1">
        <w:r w:rsidR="003C5A8E" w:rsidRPr="001E5EF3">
          <w:rPr>
            <w:rStyle w:val="Hyperlink"/>
            <w:noProof/>
          </w:rPr>
          <w:t>5.2.10.2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4" w:history="1">
        <w:r w:rsidR="003C5A8E" w:rsidRPr="001E5EF3">
          <w:rPr>
            <w:rStyle w:val="Hyperlink"/>
            <w:noProof/>
          </w:rPr>
          <w:t>5.2.10.3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Alternativo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5" w:history="1">
        <w:r w:rsidR="003C5A8E" w:rsidRPr="001E5EF3">
          <w:rPr>
            <w:rStyle w:val="Hyperlink"/>
            <w:noProof/>
          </w:rPr>
          <w:t>5.2.11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&lt;Gerenciar Atividades&gt;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6" w:history="1">
        <w:r w:rsidR="003C5A8E" w:rsidRPr="001E5EF3">
          <w:rPr>
            <w:rStyle w:val="Hyperlink"/>
            <w:noProof/>
          </w:rPr>
          <w:t>5.2.11.1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Precondições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7" w:history="1">
        <w:r w:rsidR="003C5A8E" w:rsidRPr="001E5EF3">
          <w:rPr>
            <w:rStyle w:val="Hyperlink"/>
            <w:noProof/>
          </w:rPr>
          <w:t>5.2.11.2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8" w:history="1">
        <w:r w:rsidR="003C5A8E" w:rsidRPr="001E5EF3">
          <w:rPr>
            <w:rStyle w:val="Hyperlink"/>
            <w:noProof/>
          </w:rPr>
          <w:t>5.2.11.3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Alternativo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89" w:history="1">
        <w:r w:rsidR="003C5A8E" w:rsidRPr="001E5EF3">
          <w:rPr>
            <w:rStyle w:val="Hyperlink"/>
            <w:noProof/>
          </w:rPr>
          <w:t>5.2.12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Caso de Uso &lt;Gerenciar Atividades Via Androide&gt;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0" w:history="1">
        <w:r w:rsidR="003C5A8E" w:rsidRPr="001E5EF3">
          <w:rPr>
            <w:rStyle w:val="Hyperlink"/>
            <w:noProof/>
          </w:rPr>
          <w:t>5.2.12.1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Precondições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1" w:history="1">
        <w:r w:rsidR="003C5A8E" w:rsidRPr="001E5EF3">
          <w:rPr>
            <w:rStyle w:val="Hyperlink"/>
            <w:noProof/>
          </w:rPr>
          <w:t>5.2.12.2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Principal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2" w:history="1">
        <w:r w:rsidR="003C5A8E" w:rsidRPr="001E5EF3">
          <w:rPr>
            <w:rStyle w:val="Hyperlink"/>
            <w:noProof/>
          </w:rPr>
          <w:t>5.2.12.3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Fluxo Alternativo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3" w:history="1">
        <w:r w:rsidR="003C5A8E" w:rsidRPr="001E5EF3">
          <w:rPr>
            <w:rStyle w:val="Hyperlink"/>
            <w:noProof/>
          </w:rPr>
          <w:t>5.3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Não Funcionais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4" w:history="1">
        <w:r w:rsidR="003C5A8E" w:rsidRPr="001E5EF3">
          <w:rPr>
            <w:rStyle w:val="Hyperlink"/>
            <w:noProof/>
          </w:rPr>
          <w:t>5.3.6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de Dados Persistentes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5" w:history="1">
        <w:r w:rsidR="003C5A8E" w:rsidRPr="001E5EF3">
          <w:rPr>
            <w:rStyle w:val="Hyperlink"/>
            <w:noProof/>
          </w:rPr>
          <w:t>5.3.6.1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Diagrama de classe</w:t>
        </w:r>
        <w:r w:rsidR="003C5A8E" w:rsidRPr="001E5EF3">
          <w:rPr>
            <w:rStyle w:val="Hyperlink"/>
            <w:noProof/>
          </w:rPr>
          <w:t>s</w:t>
        </w:r>
        <w:r w:rsidR="003C5A8E" w:rsidRPr="001E5EF3">
          <w:rPr>
            <w:rStyle w:val="Hyperlink"/>
            <w:noProof/>
          </w:rPr>
          <w:t xml:space="preserve"> persistentes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6" w:history="1">
        <w:r w:rsidR="003C5A8E" w:rsidRPr="001E5EF3">
          <w:rPr>
            <w:rStyle w:val="Hyperlink"/>
            <w:noProof/>
          </w:rPr>
          <w:t>5.3.6.2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Classes persistentes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7" w:history="1">
        <w:r w:rsidR="003C5A8E" w:rsidRPr="001E5EF3">
          <w:rPr>
            <w:rStyle w:val="Hyperlink"/>
            <w:noProof/>
          </w:rPr>
          <w:t>5.3.7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de Usabilidade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8" w:history="1">
        <w:r w:rsidR="003C5A8E" w:rsidRPr="001E5EF3">
          <w:rPr>
            <w:rStyle w:val="Hyperlink"/>
            <w:noProof/>
          </w:rPr>
          <w:t>5.3.8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Requisitos de Desempenho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799" w:history="1">
        <w:r w:rsidR="003C5A8E" w:rsidRPr="001E5EF3">
          <w:rPr>
            <w:rStyle w:val="Hyperlink"/>
            <w:noProof/>
          </w:rPr>
          <w:t>5.3.9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Diagrama de Sequência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800" w:history="1">
        <w:r w:rsidR="003C5A8E" w:rsidRPr="001E5EF3">
          <w:rPr>
            <w:rStyle w:val="Hyperlink"/>
            <w:noProof/>
          </w:rPr>
          <w:t>5.3.10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Diagrama de Atividades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C5A8E" w:rsidRDefault="006A321F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6201801" w:history="1">
        <w:r w:rsidR="003C5A8E" w:rsidRPr="001E5EF3">
          <w:rPr>
            <w:rStyle w:val="Hyperlink"/>
            <w:noProof/>
          </w:rPr>
          <w:t>5.3.11</w:t>
        </w:r>
        <w:r w:rsidR="003C5A8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C5A8E" w:rsidRPr="001E5EF3">
          <w:rPr>
            <w:rStyle w:val="Hyperlink"/>
            <w:noProof/>
          </w:rPr>
          <w:t>Dia</w:t>
        </w:r>
        <w:r w:rsidR="003C5A8E" w:rsidRPr="001E5EF3">
          <w:rPr>
            <w:rStyle w:val="Hyperlink"/>
            <w:noProof/>
          </w:rPr>
          <w:t>g</w:t>
        </w:r>
        <w:r w:rsidR="003C5A8E" w:rsidRPr="001E5EF3">
          <w:rPr>
            <w:rStyle w:val="Hyperlink"/>
            <w:noProof/>
          </w:rPr>
          <w:t>rama</w:t>
        </w:r>
        <w:r w:rsidR="00AB2189">
          <w:rPr>
            <w:rStyle w:val="Hyperlink"/>
            <w:noProof/>
          </w:rPr>
          <w:t xml:space="preserve"> de Implantação</w:t>
        </w:r>
        <w:r w:rsidR="003C5A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5A8E">
          <w:rPr>
            <w:noProof/>
            <w:webHidden/>
          </w:rPr>
          <w:instrText xml:space="preserve"> PAGEREF _Toc336201801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16C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065A76" w:rsidRPr="00577606" w:rsidRDefault="006A321F" w:rsidP="00B26A56">
      <w:pPr>
        <w:pStyle w:val="Sumrio5"/>
        <w:tabs>
          <w:tab w:val="left" w:pos="1600"/>
          <w:tab w:val="right" w:leader="dot" w:pos="8305"/>
        </w:tabs>
      </w:pPr>
      <w:r w:rsidRPr="00577606">
        <w:fldChar w:fldCharType="end"/>
      </w:r>
    </w:p>
    <w:p w:rsidR="00065A76" w:rsidRPr="00DE7F3E" w:rsidRDefault="00065A76" w:rsidP="00B458CC">
      <w:pPr>
        <w:pStyle w:val="Ttulo2"/>
        <w:pageBreakBefore/>
        <w:jc w:val="both"/>
        <w:rPr>
          <w:rFonts w:ascii="Times New Roman" w:hAnsi="Times New Roman"/>
          <w:i w:val="0"/>
        </w:rPr>
      </w:pPr>
      <w:bookmarkStart w:id="17" w:name="_Toc481911619"/>
      <w:bookmarkStart w:id="18" w:name="_Toc336201656"/>
      <w:r w:rsidRPr="00DE7F3E">
        <w:rPr>
          <w:rFonts w:ascii="Times New Roman" w:hAnsi="Times New Roman"/>
          <w:i w:val="0"/>
        </w:rPr>
        <w:lastRenderedPageBreak/>
        <w:t>Introdução</w:t>
      </w:r>
      <w:bookmarkEnd w:id="17"/>
      <w:bookmarkEnd w:id="18"/>
    </w:p>
    <w:p w:rsidR="005F001A" w:rsidRPr="00DE7F3E" w:rsidRDefault="005F001A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19" w:name="_Toc481911620"/>
      <w:bookmarkStart w:id="20" w:name="_Toc336201657"/>
      <w:r w:rsidRPr="00DE7F3E">
        <w:t>Objetivos deste documento</w:t>
      </w:r>
      <w:bookmarkEnd w:id="19"/>
      <w:bookmarkEnd w:id="20"/>
    </w:p>
    <w:p w:rsidR="005F001A" w:rsidRPr="00DE7F3E" w:rsidRDefault="005F001A" w:rsidP="00D33C38">
      <w:pPr>
        <w:pStyle w:val="Corpodetexto"/>
      </w:pPr>
    </w:p>
    <w:tbl>
      <w:tblPr>
        <w:tblW w:w="8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>
        <w:trPr>
          <w:trHeight w:val="894"/>
        </w:trPr>
        <w:tc>
          <w:tcPr>
            <w:tcW w:w="8780" w:type="dxa"/>
          </w:tcPr>
          <w:p w:rsidR="00065A76" w:rsidRPr="00DE7F3E" w:rsidRDefault="00D54AD9" w:rsidP="00B458CC">
            <w:pPr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 xml:space="preserve">Descrever </w:t>
            </w:r>
            <w:r w:rsidR="00362B13" w:rsidRPr="00DE7F3E">
              <w:rPr>
                <w:sz w:val="24"/>
                <w:szCs w:val="24"/>
              </w:rPr>
              <w:t>e especificar as necessidades do gerenciamento das informações e atividad</w:t>
            </w:r>
            <w:r w:rsidR="00B458CC" w:rsidRPr="00DE7F3E">
              <w:rPr>
                <w:sz w:val="24"/>
                <w:szCs w:val="24"/>
              </w:rPr>
              <w:t>es de relacionamento da empresa</w:t>
            </w:r>
            <w:r w:rsidR="00362B13" w:rsidRPr="00DE7F3E">
              <w:rPr>
                <w:sz w:val="24"/>
                <w:szCs w:val="24"/>
              </w:rPr>
              <w:t xml:space="preserve"> com seus clientes (ligações, reuniões, pedidos realizados e visitas).</w:t>
            </w:r>
          </w:p>
        </w:tc>
      </w:tr>
    </w:tbl>
    <w:p w:rsidR="00065A76" w:rsidRPr="00DE7F3E" w:rsidRDefault="00065A76" w:rsidP="00D33C38">
      <w:pPr>
        <w:pStyle w:val="Corpodetexto"/>
        <w:rPr>
          <w:snapToGrid w:val="0"/>
        </w:rPr>
      </w:pPr>
    </w:p>
    <w:p w:rsidR="00065A76" w:rsidRPr="00DE7F3E" w:rsidRDefault="00065A76" w:rsidP="00B458CC">
      <w:pPr>
        <w:pStyle w:val="Ttulo3"/>
        <w:jc w:val="both"/>
      </w:pPr>
      <w:bookmarkStart w:id="21" w:name="_Toc481911621"/>
      <w:bookmarkStart w:id="22" w:name="_Toc336201658"/>
      <w:r w:rsidRPr="00DE7F3E">
        <w:t>Escopo do produto</w:t>
      </w:r>
      <w:bookmarkEnd w:id="21"/>
      <w:bookmarkEnd w:id="22"/>
    </w:p>
    <w:p w:rsidR="00635EEE" w:rsidRPr="00DE7F3E" w:rsidRDefault="00635EEE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23" w:name="_Toc336201659"/>
      <w:r w:rsidRPr="00DE7F3E">
        <w:rPr>
          <w:i w:val="0"/>
        </w:rPr>
        <w:t>Nome do produto e de seus componentes principais</w:t>
      </w:r>
      <w:bookmarkEnd w:id="23"/>
    </w:p>
    <w:p w:rsidR="005F001A" w:rsidRPr="00DE7F3E" w:rsidRDefault="005F001A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>
        <w:trPr>
          <w:trHeight w:val="493"/>
        </w:trPr>
        <w:tc>
          <w:tcPr>
            <w:tcW w:w="8780" w:type="dxa"/>
          </w:tcPr>
          <w:p w:rsidR="00065A76" w:rsidRPr="00DE7F3E" w:rsidRDefault="00B458CC" w:rsidP="00D33C38">
            <w:pPr>
              <w:pStyle w:val="Tabela"/>
            </w:pPr>
            <w:r w:rsidRPr="00DE7F3E">
              <w:t>CRM – Gestão de Relacionamento Com o Cliente.</w:t>
            </w:r>
          </w:p>
        </w:tc>
      </w:tr>
    </w:tbl>
    <w:p w:rsidR="00065A76" w:rsidRPr="00DE7F3E" w:rsidRDefault="00065A76" w:rsidP="00D33C38">
      <w:pPr>
        <w:pStyle w:val="Corpodetexto"/>
        <w:rPr>
          <w:snapToGrid w:val="0"/>
        </w:rPr>
      </w:pPr>
    </w:p>
    <w:p w:rsidR="00065A76" w:rsidRPr="00DE7F3E" w:rsidRDefault="00065A76" w:rsidP="00B458CC">
      <w:pPr>
        <w:pStyle w:val="Ttulo4"/>
        <w:jc w:val="both"/>
        <w:rPr>
          <w:i w:val="0"/>
          <w:snapToGrid w:val="0"/>
        </w:rPr>
      </w:pPr>
      <w:bookmarkStart w:id="24" w:name="_Toc336201660"/>
      <w:r w:rsidRPr="00DE7F3E">
        <w:rPr>
          <w:i w:val="0"/>
          <w:snapToGrid w:val="0"/>
        </w:rPr>
        <w:t>Missão do produto</w:t>
      </w:r>
      <w:bookmarkEnd w:id="24"/>
    </w:p>
    <w:p w:rsidR="005F001A" w:rsidRPr="00DE7F3E" w:rsidRDefault="005F001A" w:rsidP="00D33C38">
      <w:pPr>
        <w:pStyle w:val="Corpodetexto"/>
      </w:pPr>
    </w:p>
    <w:tbl>
      <w:tblPr>
        <w:tblW w:w="8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>
        <w:trPr>
          <w:trHeight w:val="726"/>
        </w:trPr>
        <w:tc>
          <w:tcPr>
            <w:tcW w:w="8780" w:type="dxa"/>
          </w:tcPr>
          <w:p w:rsidR="00065A76" w:rsidRPr="00DE7F3E" w:rsidRDefault="007A7E51" w:rsidP="00D33C38">
            <w:pPr>
              <w:pStyle w:val="Tabela"/>
            </w:pPr>
            <w:r w:rsidRPr="00DE7F3E">
              <w:t>Gerenciar as atividades dos clientes com a empresa, a fim de garantir a satisfação de ambos, dando mais atenção ao c</w:t>
            </w:r>
            <w:r w:rsidR="00F404CD" w:rsidRPr="00DE7F3E">
              <w:t>liente e facilitando o controle</w:t>
            </w:r>
            <w:r w:rsidRPr="00DE7F3E">
              <w:t xml:space="preserve"> dos eventos da </w:t>
            </w:r>
            <w:r w:rsidR="00F404CD" w:rsidRPr="00DE7F3E">
              <w:t>organização</w:t>
            </w:r>
            <w:r w:rsidRPr="00DE7F3E">
              <w:t>.</w:t>
            </w:r>
          </w:p>
        </w:tc>
      </w:tr>
    </w:tbl>
    <w:p w:rsidR="00065A76" w:rsidRPr="00DE7F3E" w:rsidRDefault="00065A76" w:rsidP="00D33C38">
      <w:pPr>
        <w:pStyle w:val="Corpodetexto"/>
        <w:rPr>
          <w:snapToGrid w:val="0"/>
        </w:rPr>
      </w:pPr>
    </w:p>
    <w:p w:rsidR="0099307B" w:rsidRPr="00DE7F3E" w:rsidRDefault="0099307B" w:rsidP="00B458CC">
      <w:pPr>
        <w:pStyle w:val="Ttulo4"/>
        <w:jc w:val="both"/>
        <w:rPr>
          <w:i w:val="0"/>
          <w:snapToGrid w:val="0"/>
        </w:rPr>
      </w:pPr>
      <w:bookmarkStart w:id="25" w:name="_Toc336201661"/>
      <w:r w:rsidRPr="00DE7F3E">
        <w:rPr>
          <w:i w:val="0"/>
          <w:snapToGrid w:val="0"/>
        </w:rPr>
        <w:t>Descrição do domínio do Cliente (Regras de Negócio)</w:t>
      </w:r>
      <w:bookmarkEnd w:id="25"/>
    </w:p>
    <w:p w:rsidR="005F001A" w:rsidRPr="00DE7F3E" w:rsidRDefault="005F001A" w:rsidP="00D33C38">
      <w:pPr>
        <w:pStyle w:val="Corpodetexto"/>
      </w:pPr>
    </w:p>
    <w:p w:rsidR="0099307B" w:rsidRPr="00DE7F3E" w:rsidRDefault="00635EEE" w:rsidP="00D33C38">
      <w:pPr>
        <w:pStyle w:val="Corpodetexto"/>
      </w:pPr>
      <w:r w:rsidRPr="00DE7F3E">
        <w:t>Não aplicável.</w:t>
      </w:r>
    </w:p>
    <w:p w:rsidR="00635EEE" w:rsidRPr="00DE7F3E" w:rsidRDefault="00635EEE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  <w:snapToGrid w:val="0"/>
        </w:rPr>
      </w:pPr>
      <w:bookmarkStart w:id="26" w:name="_Toc336201662"/>
      <w:r w:rsidRPr="00DE7F3E">
        <w:rPr>
          <w:i w:val="0"/>
          <w:snapToGrid w:val="0"/>
        </w:rPr>
        <w:t>Limites do produto</w:t>
      </w:r>
      <w:bookmarkEnd w:id="26"/>
    </w:p>
    <w:p w:rsidR="005F001A" w:rsidRPr="00DE7F3E" w:rsidRDefault="005F001A" w:rsidP="00D33C38">
      <w:pPr>
        <w:pStyle w:val="Corpodetexto"/>
      </w:pPr>
    </w:p>
    <w:tbl>
      <w:tblPr>
        <w:tblW w:w="8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 w:rsidTr="00336AE8">
        <w:trPr>
          <w:trHeight w:val="413"/>
        </w:trPr>
        <w:tc>
          <w:tcPr>
            <w:tcW w:w="8780" w:type="dxa"/>
          </w:tcPr>
          <w:p w:rsidR="00F43059" w:rsidRPr="00DE7F3E" w:rsidRDefault="00336AE8" w:rsidP="00D33C38">
            <w:pPr>
              <w:pStyle w:val="Tabela"/>
            </w:pPr>
            <w:r w:rsidRPr="00DE7F3E">
              <w:t>Não aplicável.</w:t>
            </w:r>
          </w:p>
        </w:tc>
      </w:tr>
    </w:tbl>
    <w:p w:rsidR="005F001A" w:rsidRPr="00DE7F3E" w:rsidRDefault="005F001A" w:rsidP="00D33C38">
      <w:pPr>
        <w:pStyle w:val="Corpodetexto"/>
        <w:rPr>
          <w:snapToGrid w:val="0"/>
        </w:rPr>
      </w:pPr>
    </w:p>
    <w:p w:rsidR="00065A76" w:rsidRPr="00DE7F3E" w:rsidRDefault="00065A76" w:rsidP="00B458CC">
      <w:pPr>
        <w:pStyle w:val="Ttulo4"/>
        <w:jc w:val="both"/>
        <w:rPr>
          <w:i w:val="0"/>
          <w:snapToGrid w:val="0"/>
        </w:rPr>
      </w:pPr>
      <w:bookmarkStart w:id="27" w:name="_Toc336201663"/>
      <w:r w:rsidRPr="00DE7F3E">
        <w:rPr>
          <w:i w:val="0"/>
          <w:snapToGrid w:val="0"/>
        </w:rPr>
        <w:t>Benefícios do produto</w:t>
      </w:r>
      <w:bookmarkEnd w:id="27"/>
    </w:p>
    <w:p w:rsidR="005F001A" w:rsidRPr="00DE7F3E" w:rsidRDefault="005F001A" w:rsidP="00D33C38">
      <w:pPr>
        <w:pStyle w:val="Corpodetexto"/>
      </w:pPr>
    </w:p>
    <w:tbl>
      <w:tblPr>
        <w:tblW w:w="873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105"/>
        <w:gridCol w:w="4515"/>
        <w:gridCol w:w="3119"/>
      </w:tblGrid>
      <w:tr w:rsidR="00065A76" w:rsidRPr="00DE7F3E">
        <w:tc>
          <w:tcPr>
            <w:tcW w:w="1105" w:type="dxa"/>
          </w:tcPr>
          <w:p w:rsidR="00065A76" w:rsidRPr="00DE7F3E" w:rsidRDefault="00065A76" w:rsidP="00D33C38">
            <w:pPr>
              <w:pStyle w:val="Tabela"/>
            </w:pPr>
            <w:r w:rsidRPr="00DE7F3E">
              <w:lastRenderedPageBreak/>
              <w:t>Número</w:t>
            </w:r>
          </w:p>
        </w:tc>
        <w:tc>
          <w:tcPr>
            <w:tcW w:w="4515" w:type="dxa"/>
          </w:tcPr>
          <w:p w:rsidR="00065A76" w:rsidRPr="00DE7F3E" w:rsidRDefault="00065A76" w:rsidP="00D33C38">
            <w:pPr>
              <w:pStyle w:val="Tabela"/>
            </w:pPr>
            <w:r w:rsidRPr="00DE7F3E">
              <w:t>Benefício</w:t>
            </w:r>
          </w:p>
        </w:tc>
        <w:tc>
          <w:tcPr>
            <w:tcW w:w="3119" w:type="dxa"/>
          </w:tcPr>
          <w:p w:rsidR="00065A76" w:rsidRPr="00DE7F3E" w:rsidRDefault="00065A76" w:rsidP="00D33C38">
            <w:pPr>
              <w:pStyle w:val="Tabela"/>
            </w:pPr>
            <w:r w:rsidRPr="00DE7F3E">
              <w:t>Valor para o cliente</w:t>
            </w:r>
          </w:p>
        </w:tc>
      </w:tr>
      <w:tr w:rsidR="00065A76" w:rsidRPr="00DE7F3E">
        <w:tc>
          <w:tcPr>
            <w:tcW w:w="1105" w:type="dxa"/>
          </w:tcPr>
          <w:p w:rsidR="00065A76" w:rsidRPr="00DE7F3E" w:rsidRDefault="00065A76" w:rsidP="00D33C38">
            <w:pPr>
              <w:pStyle w:val="Tabela"/>
            </w:pPr>
          </w:p>
        </w:tc>
        <w:tc>
          <w:tcPr>
            <w:tcW w:w="4515" w:type="dxa"/>
          </w:tcPr>
          <w:p w:rsidR="00065A76" w:rsidRPr="00DE7F3E" w:rsidRDefault="005F001A" w:rsidP="00D33C38">
            <w:pPr>
              <w:pStyle w:val="Tabela"/>
            </w:pPr>
            <w:r w:rsidRPr="00DE7F3E">
              <w:t>Automatização dos eventos com cliente.</w:t>
            </w:r>
          </w:p>
        </w:tc>
        <w:tc>
          <w:tcPr>
            <w:tcW w:w="3119" w:type="dxa"/>
          </w:tcPr>
          <w:p w:rsidR="00065A76" w:rsidRPr="00DE7F3E" w:rsidRDefault="00336AE8" w:rsidP="00D33C38">
            <w:pPr>
              <w:pStyle w:val="Tabela"/>
            </w:pPr>
            <w:r w:rsidRPr="00DE7F3E">
              <w:t>Essencial</w:t>
            </w:r>
          </w:p>
        </w:tc>
      </w:tr>
      <w:tr w:rsidR="005F001A" w:rsidRPr="00DE7F3E">
        <w:tc>
          <w:tcPr>
            <w:tcW w:w="1105" w:type="dxa"/>
          </w:tcPr>
          <w:p w:rsidR="005F001A" w:rsidRPr="00DE7F3E" w:rsidRDefault="005F001A" w:rsidP="00D33C38">
            <w:pPr>
              <w:pStyle w:val="Tabela"/>
            </w:pPr>
          </w:p>
        </w:tc>
        <w:tc>
          <w:tcPr>
            <w:tcW w:w="4515" w:type="dxa"/>
          </w:tcPr>
          <w:p w:rsidR="005F001A" w:rsidRPr="00DE7F3E" w:rsidRDefault="005F001A" w:rsidP="00D33C38">
            <w:pPr>
              <w:pStyle w:val="Tabela"/>
            </w:pPr>
            <w:r w:rsidRPr="00DE7F3E">
              <w:t>Controle dos eventos com clientes.</w:t>
            </w:r>
          </w:p>
        </w:tc>
        <w:tc>
          <w:tcPr>
            <w:tcW w:w="3119" w:type="dxa"/>
          </w:tcPr>
          <w:p w:rsidR="005F001A" w:rsidRPr="00DE7F3E" w:rsidRDefault="008A05F0" w:rsidP="00D33C38">
            <w:pPr>
              <w:pStyle w:val="Tabela"/>
            </w:pPr>
            <w:r w:rsidRPr="00DE7F3E">
              <w:t>Essencial</w:t>
            </w:r>
          </w:p>
        </w:tc>
      </w:tr>
      <w:tr w:rsidR="005F001A" w:rsidRPr="00DE7F3E">
        <w:tc>
          <w:tcPr>
            <w:tcW w:w="1105" w:type="dxa"/>
          </w:tcPr>
          <w:p w:rsidR="005F001A" w:rsidRPr="00DE7F3E" w:rsidRDefault="005F001A" w:rsidP="00D33C38">
            <w:pPr>
              <w:pStyle w:val="Tabela"/>
            </w:pPr>
          </w:p>
        </w:tc>
        <w:tc>
          <w:tcPr>
            <w:tcW w:w="4515" w:type="dxa"/>
          </w:tcPr>
          <w:p w:rsidR="005F001A" w:rsidRPr="00DE7F3E" w:rsidRDefault="008A05F0" w:rsidP="00D33C38">
            <w:pPr>
              <w:pStyle w:val="Tabela"/>
            </w:pPr>
            <w:r w:rsidRPr="00DE7F3E">
              <w:t>Otimização e agilidade no atendimento ao cliente</w:t>
            </w:r>
          </w:p>
        </w:tc>
        <w:tc>
          <w:tcPr>
            <w:tcW w:w="3119" w:type="dxa"/>
          </w:tcPr>
          <w:p w:rsidR="005F001A" w:rsidRPr="00DE7F3E" w:rsidRDefault="008A05F0" w:rsidP="00D33C38">
            <w:pPr>
              <w:pStyle w:val="Tabela"/>
            </w:pPr>
            <w:r w:rsidRPr="00DE7F3E">
              <w:t>Essencial</w:t>
            </w:r>
          </w:p>
        </w:tc>
      </w:tr>
      <w:tr w:rsidR="005F001A" w:rsidRPr="00DE7F3E">
        <w:tc>
          <w:tcPr>
            <w:tcW w:w="1105" w:type="dxa"/>
          </w:tcPr>
          <w:p w:rsidR="005F001A" w:rsidRPr="00DE7F3E" w:rsidRDefault="005F001A" w:rsidP="00D33C38">
            <w:pPr>
              <w:pStyle w:val="Tabela"/>
            </w:pPr>
          </w:p>
        </w:tc>
        <w:tc>
          <w:tcPr>
            <w:tcW w:w="4515" w:type="dxa"/>
          </w:tcPr>
          <w:p w:rsidR="005F001A" w:rsidRPr="00DE7F3E" w:rsidRDefault="008A05F0" w:rsidP="00D33C38">
            <w:pPr>
              <w:pStyle w:val="Tabela"/>
            </w:pPr>
            <w:r w:rsidRPr="00DE7F3E">
              <w:t>Lembrete por email e Sitema Androide</w:t>
            </w:r>
          </w:p>
        </w:tc>
        <w:tc>
          <w:tcPr>
            <w:tcW w:w="3119" w:type="dxa"/>
          </w:tcPr>
          <w:p w:rsidR="005F001A" w:rsidRPr="00DE7F3E" w:rsidRDefault="008A05F0" w:rsidP="00D33C38">
            <w:pPr>
              <w:pStyle w:val="Tabela"/>
            </w:pPr>
            <w:r w:rsidRPr="00DE7F3E">
              <w:t>Opcional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28" w:name="_Toc481911622"/>
      <w:bookmarkStart w:id="29" w:name="_Toc336201664"/>
      <w:r w:rsidRPr="00DE7F3E">
        <w:t>Materiais de referência</w:t>
      </w:r>
      <w:bookmarkEnd w:id="28"/>
      <w:bookmarkEnd w:id="29"/>
    </w:p>
    <w:p w:rsidR="008A05F0" w:rsidRPr="00DE7F3E" w:rsidRDefault="008A05F0" w:rsidP="00D33C38">
      <w:pPr>
        <w:pStyle w:val="Corpodetexto"/>
      </w:pPr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225"/>
        <w:gridCol w:w="2106"/>
        <w:gridCol w:w="5528"/>
      </w:tblGrid>
      <w:tr w:rsidR="00065A76" w:rsidRPr="00DE7F3E">
        <w:tc>
          <w:tcPr>
            <w:tcW w:w="1225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2106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 do material</w:t>
            </w:r>
          </w:p>
        </w:tc>
        <w:tc>
          <w:tcPr>
            <w:tcW w:w="5528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Referência bibliográfica</w:t>
            </w:r>
          </w:p>
        </w:tc>
      </w:tr>
      <w:tr w:rsidR="008A05F0" w:rsidRPr="00DE7F3E">
        <w:tc>
          <w:tcPr>
            <w:tcW w:w="1225" w:type="dxa"/>
          </w:tcPr>
          <w:p w:rsidR="008A05F0" w:rsidRPr="00DE7F3E" w:rsidRDefault="008A05F0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06" w:type="dxa"/>
          </w:tcPr>
          <w:p w:rsidR="008A05F0" w:rsidRPr="00DE7F3E" w:rsidRDefault="008A05F0" w:rsidP="00111CBD">
            <w:pPr>
              <w:pStyle w:val="Default"/>
              <w:rPr>
                <w:rFonts w:ascii="Arial" w:hAnsi="Arial"/>
                <w:sz w:val="20"/>
                <w:szCs w:val="20"/>
              </w:rPr>
            </w:pPr>
            <w:r w:rsidRPr="00DE7F3E">
              <w:rPr>
                <w:rFonts w:ascii="Arial" w:hAnsi="Arial"/>
                <w:sz w:val="20"/>
                <w:szCs w:val="20"/>
              </w:rPr>
              <w:t>Especificação dos Requisitos do Software</w:t>
            </w:r>
          </w:p>
          <w:p w:rsidR="008A05F0" w:rsidRPr="00DE7F3E" w:rsidRDefault="008A05F0" w:rsidP="00111CBD">
            <w:pPr>
              <w:pStyle w:val="Default"/>
              <w:rPr>
                <w:rFonts w:ascii="Arial" w:hAnsi="Arial"/>
                <w:sz w:val="20"/>
                <w:szCs w:val="20"/>
              </w:rPr>
            </w:pPr>
            <w:r w:rsidRPr="00DE7F3E">
              <w:rPr>
                <w:rFonts w:ascii="Arial" w:hAnsi="Arial"/>
                <w:sz w:val="20"/>
                <w:szCs w:val="20"/>
              </w:rPr>
              <w:t>Merci 1.0</w:t>
            </w:r>
          </w:p>
        </w:tc>
        <w:tc>
          <w:tcPr>
            <w:tcW w:w="5528" w:type="dxa"/>
          </w:tcPr>
          <w:p w:rsidR="008A05F0" w:rsidRPr="00DE7F3E" w:rsidRDefault="008A05F0" w:rsidP="008A05F0">
            <w:pPr>
              <w:pStyle w:val="Table"/>
              <w:rPr>
                <w:rFonts w:ascii="Arial" w:hAnsi="Arial"/>
                <w:sz w:val="20"/>
                <w:szCs w:val="20"/>
              </w:rPr>
            </w:pPr>
            <w:r w:rsidRPr="00DE7F3E">
              <w:rPr>
                <w:rFonts w:ascii="Arial" w:hAnsi="Arial"/>
                <w:sz w:val="20"/>
                <w:szCs w:val="20"/>
              </w:rPr>
              <w:t>http://www.pucminas.br/documentos/normalizacao_monografias.pdf</w:t>
            </w:r>
          </w:p>
        </w:tc>
      </w:tr>
      <w:tr w:rsidR="008A05F0" w:rsidRPr="00DE7F3E">
        <w:tc>
          <w:tcPr>
            <w:tcW w:w="1225" w:type="dxa"/>
          </w:tcPr>
          <w:p w:rsidR="008A05F0" w:rsidRPr="00DE7F3E" w:rsidRDefault="008A05F0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06" w:type="dxa"/>
          </w:tcPr>
          <w:p w:rsidR="008A05F0" w:rsidRPr="00DE7F3E" w:rsidRDefault="008A05F0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Projeto da Disciplina – CRM Online</w:t>
            </w:r>
          </w:p>
        </w:tc>
        <w:tc>
          <w:tcPr>
            <w:tcW w:w="5528" w:type="dxa"/>
          </w:tcPr>
          <w:p w:rsidR="008A05F0" w:rsidRPr="00DE7F3E" w:rsidRDefault="008A05F0" w:rsidP="00B458CC">
            <w:pPr>
              <w:jc w:val="both"/>
              <w:rPr>
                <w:sz w:val="24"/>
                <w:szCs w:val="24"/>
              </w:rPr>
            </w:pP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30" w:name="_Toc481911623"/>
      <w:bookmarkStart w:id="31" w:name="_Toc336201665"/>
      <w:r w:rsidRPr="00DE7F3E">
        <w:t>Definições e siglas</w:t>
      </w:r>
      <w:bookmarkEnd w:id="30"/>
      <w:bookmarkEnd w:id="31"/>
    </w:p>
    <w:p w:rsidR="008A05F0" w:rsidRPr="00DE7F3E" w:rsidRDefault="008A05F0" w:rsidP="00D33C38">
      <w:pPr>
        <w:pStyle w:val="Corpodetexto"/>
      </w:pPr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225"/>
        <w:gridCol w:w="2106"/>
        <w:gridCol w:w="5528"/>
      </w:tblGrid>
      <w:tr w:rsidR="00065A76" w:rsidRPr="00DE7F3E" w:rsidTr="004B4E50">
        <w:tc>
          <w:tcPr>
            <w:tcW w:w="1225" w:type="dxa"/>
            <w:shd w:val="clear" w:color="auto" w:fill="auto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2106" w:type="dxa"/>
            <w:shd w:val="clear" w:color="auto" w:fill="auto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Sigla</w:t>
            </w:r>
          </w:p>
        </w:tc>
        <w:tc>
          <w:tcPr>
            <w:tcW w:w="5528" w:type="dxa"/>
            <w:shd w:val="clear" w:color="auto" w:fill="auto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Definição</w:t>
            </w:r>
          </w:p>
        </w:tc>
      </w:tr>
      <w:tr w:rsidR="000E1ECC" w:rsidRPr="00DE7F3E" w:rsidTr="004B4E50">
        <w:tc>
          <w:tcPr>
            <w:tcW w:w="1225" w:type="dxa"/>
            <w:shd w:val="clear" w:color="auto" w:fill="auto"/>
          </w:tcPr>
          <w:p w:rsidR="000E1ECC" w:rsidRPr="00DE7F3E" w:rsidRDefault="000E1ECC" w:rsidP="008A05F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1</w:t>
            </w:r>
          </w:p>
        </w:tc>
        <w:tc>
          <w:tcPr>
            <w:tcW w:w="2106" w:type="dxa"/>
            <w:shd w:val="clear" w:color="auto" w:fill="auto"/>
          </w:tcPr>
          <w:p w:rsidR="000E1ECC" w:rsidRPr="00DE7F3E" w:rsidRDefault="008A05F0" w:rsidP="00B458CC">
            <w:pPr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CRM</w:t>
            </w:r>
          </w:p>
        </w:tc>
        <w:tc>
          <w:tcPr>
            <w:tcW w:w="5528" w:type="dxa"/>
            <w:shd w:val="clear" w:color="auto" w:fill="auto"/>
          </w:tcPr>
          <w:p w:rsidR="000E1ECC" w:rsidRPr="00DE7F3E" w:rsidRDefault="008A05F0" w:rsidP="00B458CC">
            <w:pPr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Gestão de Relacionamento Com o Cliente.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32" w:name="_Toc481911624"/>
      <w:bookmarkStart w:id="33" w:name="_Toc336201666"/>
      <w:r w:rsidRPr="00DE7F3E">
        <w:t>Visão geral deste documento</w:t>
      </w:r>
      <w:bookmarkEnd w:id="32"/>
      <w:bookmarkEnd w:id="33"/>
    </w:p>
    <w:p w:rsidR="004B5661" w:rsidRPr="00DE7F3E" w:rsidRDefault="004B5661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>
        <w:trPr>
          <w:trHeight w:val="1267"/>
        </w:trPr>
        <w:tc>
          <w:tcPr>
            <w:tcW w:w="8780" w:type="dxa"/>
          </w:tcPr>
          <w:p w:rsidR="00727F3F" w:rsidRPr="00DE7F3E" w:rsidRDefault="00727F3F" w:rsidP="00B458CC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De acordo com o Padrão para Especificação de Requisitos de Software, ou seja:</w:t>
            </w:r>
          </w:p>
          <w:p w:rsidR="00727F3F" w:rsidRPr="00DE7F3E" w:rsidRDefault="00727F3F" w:rsidP="00B458CC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Parte 2: Descrição geral do produto</w:t>
            </w:r>
          </w:p>
          <w:p w:rsidR="00727F3F" w:rsidRPr="00DE7F3E" w:rsidRDefault="00727F3F" w:rsidP="00B458CC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  <w:r w:rsidRPr="00DE7F3E">
              <w:rPr>
                <w:sz w:val="24"/>
                <w:szCs w:val="24"/>
              </w:rPr>
              <w:t>Parte 3: Requisitos específicos</w:t>
            </w:r>
          </w:p>
          <w:p w:rsidR="00065A76" w:rsidRPr="00DE7F3E" w:rsidRDefault="00727F3F" w:rsidP="00D33C38">
            <w:pPr>
              <w:pStyle w:val="Tabela"/>
            </w:pPr>
            <w:r w:rsidRPr="00DE7F3E">
              <w:t>Parte 4: Informação de suporte - listagens do Modelo de Análise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99307B" w:rsidRPr="00DE7F3E" w:rsidRDefault="0099307B" w:rsidP="00B458CC">
      <w:pPr>
        <w:jc w:val="both"/>
        <w:rPr>
          <w:b/>
          <w:kern w:val="28"/>
          <w:sz w:val="28"/>
        </w:rPr>
      </w:pPr>
      <w:bookmarkStart w:id="34" w:name="_Toc481911625"/>
      <w:r w:rsidRPr="00DE7F3E">
        <w:br w:type="page"/>
      </w:r>
    </w:p>
    <w:p w:rsidR="00CC49BE" w:rsidRPr="00DE7F3E" w:rsidRDefault="00065A76" w:rsidP="00CC49BE">
      <w:pPr>
        <w:pStyle w:val="Ttulo2"/>
        <w:jc w:val="both"/>
        <w:rPr>
          <w:rFonts w:ascii="Times New Roman" w:hAnsi="Times New Roman"/>
          <w:i w:val="0"/>
        </w:rPr>
      </w:pPr>
      <w:bookmarkStart w:id="35" w:name="_Toc336201667"/>
      <w:r w:rsidRPr="00DE7F3E">
        <w:rPr>
          <w:rFonts w:ascii="Times New Roman" w:hAnsi="Times New Roman"/>
          <w:i w:val="0"/>
        </w:rPr>
        <w:lastRenderedPageBreak/>
        <w:t>Descrição geral do produt</w:t>
      </w:r>
      <w:bookmarkEnd w:id="34"/>
      <w:r w:rsidR="00CC49BE" w:rsidRPr="00DE7F3E">
        <w:rPr>
          <w:rFonts w:ascii="Times New Roman" w:hAnsi="Times New Roman"/>
          <w:i w:val="0"/>
        </w:rPr>
        <w:t>o</w:t>
      </w:r>
      <w:bookmarkEnd w:id="35"/>
    </w:p>
    <w:p w:rsidR="00CC49BE" w:rsidRPr="00DE7F3E" w:rsidRDefault="00CC49BE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36" w:name="_Toc481911626"/>
      <w:bookmarkStart w:id="37" w:name="_Toc336201668"/>
      <w:r w:rsidRPr="00DE7F3E">
        <w:t>Perspectiva do produto</w:t>
      </w:r>
      <w:bookmarkEnd w:id="36"/>
      <w:bookmarkEnd w:id="37"/>
    </w:p>
    <w:p w:rsidR="00CC49BE" w:rsidRPr="00DE7F3E" w:rsidRDefault="00CC49BE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38" w:name="_Toc336201669"/>
      <w:r w:rsidRPr="00DE7F3E">
        <w:rPr>
          <w:i w:val="0"/>
        </w:rPr>
        <w:t>Diagrama de contexto</w:t>
      </w:r>
      <w:bookmarkEnd w:id="38"/>
    </w:p>
    <w:p w:rsidR="00FE1D25" w:rsidRPr="00DE7F3E" w:rsidRDefault="00FE1D25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0"/>
      </w:tblGrid>
      <w:tr w:rsidR="00065A76" w:rsidRPr="00DE7F3E">
        <w:trPr>
          <w:trHeight w:val="568"/>
        </w:trPr>
        <w:tc>
          <w:tcPr>
            <w:tcW w:w="8780" w:type="dxa"/>
          </w:tcPr>
          <w:p w:rsidR="00065A76" w:rsidRPr="00DE7F3E" w:rsidRDefault="00FE1D25" w:rsidP="00D33C38">
            <w:pPr>
              <w:pStyle w:val="Tabela"/>
            </w:pPr>
            <w:r w:rsidRPr="00DE7F3E">
              <w:rPr>
                <w:noProof/>
              </w:rPr>
              <w:drawing>
                <wp:inline distT="0" distB="0" distL="0" distR="0">
                  <wp:extent cx="5486858" cy="5954233"/>
                  <wp:effectExtent l="19050" t="0" r="0" b="0"/>
                  <wp:docPr id="2" name="Imagem 1" descr="CaSO DE US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O DE USO 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95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1D25" w:rsidRPr="00DE7F3E" w:rsidRDefault="00FE1D25" w:rsidP="00D33C38">
      <w:pPr>
        <w:pStyle w:val="Corpodetexto"/>
      </w:pPr>
    </w:p>
    <w:p w:rsidR="00FE1D25" w:rsidRPr="00DE7F3E" w:rsidRDefault="00FE1D25">
      <w:pPr>
        <w:rPr>
          <w:b/>
          <w:kern w:val="28"/>
          <w:sz w:val="24"/>
        </w:rPr>
      </w:pPr>
      <w:r w:rsidRPr="00DE7F3E">
        <w:br w:type="page"/>
      </w: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39" w:name="_Toc336201670"/>
      <w:r w:rsidRPr="00DE7F3E">
        <w:rPr>
          <w:i w:val="0"/>
        </w:rPr>
        <w:lastRenderedPageBreak/>
        <w:t>Interfaces de usuário</w:t>
      </w:r>
      <w:bookmarkEnd w:id="39"/>
    </w:p>
    <w:tbl>
      <w:tblPr>
        <w:tblW w:w="970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1984"/>
        <w:gridCol w:w="1701"/>
        <w:gridCol w:w="1842"/>
        <w:gridCol w:w="3119"/>
      </w:tblGrid>
      <w:tr w:rsidR="00065A76" w:rsidRPr="00DE7F3E" w:rsidTr="00A76B92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984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701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Ator</w:t>
            </w:r>
          </w:p>
        </w:tc>
        <w:tc>
          <w:tcPr>
            <w:tcW w:w="1842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Caso de uso</w:t>
            </w:r>
          </w:p>
        </w:tc>
        <w:tc>
          <w:tcPr>
            <w:tcW w:w="3119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</w:tr>
      <w:tr w:rsidR="00065A76" w:rsidRPr="00DE7F3E" w:rsidTr="00A76B92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065A76" w:rsidRPr="00DE7F3E" w:rsidRDefault="00A51FF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 xml:space="preserve">Tela de </w:t>
            </w:r>
            <w:r w:rsidR="002211F7" w:rsidRPr="00DE7F3E">
              <w:rPr>
                <w:snapToGrid w:val="0"/>
              </w:rPr>
              <w:t>Login</w:t>
            </w:r>
          </w:p>
        </w:tc>
        <w:tc>
          <w:tcPr>
            <w:tcW w:w="1701" w:type="dxa"/>
          </w:tcPr>
          <w:p w:rsidR="00065A76" w:rsidRPr="00DE7F3E" w:rsidRDefault="002211F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 xml:space="preserve">Usuário/ Funcionário/ Administrador/ Dono da Empresa </w:t>
            </w:r>
          </w:p>
        </w:tc>
        <w:tc>
          <w:tcPr>
            <w:tcW w:w="1842" w:type="dxa"/>
          </w:tcPr>
          <w:p w:rsidR="00065A76" w:rsidRPr="00DE7F3E" w:rsidRDefault="002211F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Logar</w:t>
            </w:r>
          </w:p>
        </w:tc>
        <w:tc>
          <w:tcPr>
            <w:tcW w:w="3119" w:type="dxa"/>
          </w:tcPr>
          <w:p w:rsidR="00065A76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Permissão de</w:t>
            </w:r>
            <w:r w:rsidR="00055102" w:rsidRPr="00DE7F3E">
              <w:rPr>
                <w:snapToGrid w:val="0"/>
              </w:rPr>
              <w:t xml:space="preserve"> acesso ao sistema.</w:t>
            </w:r>
          </w:p>
        </w:tc>
      </w:tr>
      <w:tr w:rsidR="00065A76" w:rsidRPr="00DE7F3E" w:rsidTr="00A76B92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Atividade</w:t>
            </w:r>
          </w:p>
        </w:tc>
        <w:tc>
          <w:tcPr>
            <w:tcW w:w="1701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Atividades</w:t>
            </w:r>
          </w:p>
        </w:tc>
        <w:tc>
          <w:tcPr>
            <w:tcW w:w="3119" w:type="dxa"/>
          </w:tcPr>
          <w:p w:rsidR="00065A76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Cadastro</w:t>
            </w:r>
            <w:r w:rsidR="00FE720B" w:rsidRPr="00DE7F3E">
              <w:rPr>
                <w:snapToGrid w:val="0"/>
              </w:rPr>
              <w:t xml:space="preserve"> ou edi</w:t>
            </w:r>
            <w:r w:rsidRPr="00DE7F3E">
              <w:rPr>
                <w:snapToGrid w:val="0"/>
              </w:rPr>
              <w:t>ção</w:t>
            </w:r>
            <w:r w:rsidR="00A76B92" w:rsidRPr="00DE7F3E">
              <w:rPr>
                <w:snapToGrid w:val="0"/>
              </w:rPr>
              <w:t xml:space="preserve"> nova atividade no sistema.</w:t>
            </w:r>
          </w:p>
        </w:tc>
      </w:tr>
      <w:tr w:rsidR="00065A76" w:rsidRPr="00DE7F3E" w:rsidTr="00A76B92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Grid  Atividade</w:t>
            </w:r>
          </w:p>
        </w:tc>
        <w:tc>
          <w:tcPr>
            <w:tcW w:w="1701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Atividades</w:t>
            </w:r>
          </w:p>
        </w:tc>
        <w:tc>
          <w:tcPr>
            <w:tcW w:w="3119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 xml:space="preserve">Visualização de </w:t>
            </w:r>
            <w:r w:rsidR="000E34B3" w:rsidRPr="00DE7F3E">
              <w:rPr>
                <w:snapToGrid w:val="0"/>
              </w:rPr>
              <w:t>todas as</w:t>
            </w:r>
            <w:r w:rsidRPr="00DE7F3E">
              <w:rPr>
                <w:snapToGrid w:val="0"/>
              </w:rPr>
              <w:t xml:space="preserve"> atividades já realizadas e em realização.</w:t>
            </w:r>
          </w:p>
        </w:tc>
      </w:tr>
      <w:tr w:rsidR="00065A76" w:rsidRPr="00DE7F3E" w:rsidTr="00A76B92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Pesquisa Atividade</w:t>
            </w:r>
          </w:p>
        </w:tc>
        <w:tc>
          <w:tcPr>
            <w:tcW w:w="1701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065A76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Atividades</w:t>
            </w:r>
          </w:p>
        </w:tc>
        <w:tc>
          <w:tcPr>
            <w:tcW w:w="3119" w:type="dxa"/>
          </w:tcPr>
          <w:p w:rsidR="00065A76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P</w:t>
            </w:r>
            <w:r w:rsidR="00A76B92" w:rsidRPr="00DE7F3E">
              <w:rPr>
                <w:snapToGrid w:val="0"/>
              </w:rPr>
              <w:t>esquisa das atividades já cadastradas (vários filtros).</w:t>
            </w:r>
          </w:p>
        </w:tc>
      </w:tr>
      <w:tr w:rsidR="00A05E83" w:rsidRPr="00DE7F3E" w:rsidTr="00A76B92">
        <w:trPr>
          <w:cantSplit/>
        </w:trPr>
        <w:tc>
          <w:tcPr>
            <w:tcW w:w="1063" w:type="dxa"/>
          </w:tcPr>
          <w:p w:rsidR="00A05E83" w:rsidRPr="00DE7F3E" w:rsidRDefault="00A05E83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A05E83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Cliente</w:t>
            </w:r>
          </w:p>
        </w:tc>
        <w:tc>
          <w:tcPr>
            <w:tcW w:w="1701" w:type="dxa"/>
          </w:tcPr>
          <w:p w:rsidR="00A05E83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A05E83" w:rsidRPr="00DE7F3E" w:rsidRDefault="00A76B92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Cliente</w:t>
            </w:r>
          </w:p>
        </w:tc>
        <w:tc>
          <w:tcPr>
            <w:tcW w:w="3119" w:type="dxa"/>
          </w:tcPr>
          <w:p w:rsidR="00A05E83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Cadastro</w:t>
            </w:r>
            <w:r w:rsidR="00FE720B" w:rsidRPr="00DE7F3E">
              <w:rPr>
                <w:snapToGrid w:val="0"/>
              </w:rPr>
              <w:t xml:space="preserve"> ou</w:t>
            </w:r>
            <w:r w:rsidRPr="00DE7F3E">
              <w:rPr>
                <w:snapToGrid w:val="0"/>
              </w:rPr>
              <w:t xml:space="preserve"> edição</w:t>
            </w:r>
            <w:r w:rsidR="0077542F" w:rsidRPr="00DE7F3E">
              <w:rPr>
                <w:snapToGrid w:val="0"/>
              </w:rPr>
              <w:t xml:space="preserve"> cliente</w:t>
            </w:r>
            <w:r w:rsidR="00FE720B" w:rsidRPr="00DE7F3E">
              <w:rPr>
                <w:snapToGrid w:val="0"/>
              </w:rPr>
              <w:t>s</w:t>
            </w:r>
            <w:r w:rsidR="0077542F" w:rsidRPr="00DE7F3E">
              <w:rPr>
                <w:snapToGrid w:val="0"/>
              </w:rPr>
              <w:t xml:space="preserve"> no sistema.</w:t>
            </w:r>
          </w:p>
        </w:tc>
      </w:tr>
      <w:tr w:rsidR="00A05E83" w:rsidRPr="00DE7F3E" w:rsidTr="00A76B92">
        <w:trPr>
          <w:cantSplit/>
        </w:trPr>
        <w:tc>
          <w:tcPr>
            <w:tcW w:w="1063" w:type="dxa"/>
          </w:tcPr>
          <w:p w:rsidR="00A05E83" w:rsidRPr="00DE7F3E" w:rsidRDefault="00A05E83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A05E83" w:rsidRPr="00DE7F3E" w:rsidRDefault="0077542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Grid Cliente</w:t>
            </w:r>
          </w:p>
        </w:tc>
        <w:tc>
          <w:tcPr>
            <w:tcW w:w="1701" w:type="dxa"/>
          </w:tcPr>
          <w:p w:rsidR="00A05E83" w:rsidRPr="00DE7F3E" w:rsidRDefault="0077542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A05E83" w:rsidRPr="00DE7F3E" w:rsidRDefault="0077542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Cliente</w:t>
            </w:r>
          </w:p>
        </w:tc>
        <w:tc>
          <w:tcPr>
            <w:tcW w:w="3119" w:type="dxa"/>
          </w:tcPr>
          <w:p w:rsidR="00A05E83" w:rsidRPr="00DE7F3E" w:rsidRDefault="0077542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Visualização de todos os clientes já cadastrados.</w:t>
            </w:r>
          </w:p>
        </w:tc>
      </w:tr>
      <w:tr w:rsidR="002D7167" w:rsidRPr="00DE7F3E" w:rsidTr="00A76B92">
        <w:trPr>
          <w:cantSplit/>
        </w:trPr>
        <w:tc>
          <w:tcPr>
            <w:tcW w:w="1063" w:type="dxa"/>
          </w:tcPr>
          <w:p w:rsidR="002D7167" w:rsidRPr="00DE7F3E" w:rsidRDefault="002D7167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2D7167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Pesquisa Cliente</w:t>
            </w:r>
          </w:p>
        </w:tc>
        <w:tc>
          <w:tcPr>
            <w:tcW w:w="1701" w:type="dxa"/>
          </w:tcPr>
          <w:p w:rsidR="002D7167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2D7167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Cliente</w:t>
            </w:r>
          </w:p>
        </w:tc>
        <w:tc>
          <w:tcPr>
            <w:tcW w:w="3119" w:type="dxa"/>
          </w:tcPr>
          <w:p w:rsidR="002D7167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Pesquisa dos clientes já cadastrados (vários filtros).</w:t>
            </w:r>
          </w:p>
        </w:tc>
      </w:tr>
      <w:tr w:rsidR="00A05E83" w:rsidRPr="00DE7F3E" w:rsidTr="00A76B92">
        <w:trPr>
          <w:cantSplit/>
        </w:trPr>
        <w:tc>
          <w:tcPr>
            <w:tcW w:w="1063" w:type="dxa"/>
          </w:tcPr>
          <w:p w:rsidR="00A05E83" w:rsidRPr="00DE7F3E" w:rsidRDefault="00A05E83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A05E83" w:rsidRPr="00DE7F3E" w:rsidRDefault="0077542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Convite</w:t>
            </w:r>
          </w:p>
        </w:tc>
        <w:tc>
          <w:tcPr>
            <w:tcW w:w="1701" w:type="dxa"/>
          </w:tcPr>
          <w:p w:rsidR="00A05E83" w:rsidRPr="00DE7F3E" w:rsidRDefault="00E2458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A05E83" w:rsidRPr="00DE7F3E" w:rsidRDefault="00E2458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Enviar Notificações</w:t>
            </w:r>
          </w:p>
        </w:tc>
        <w:tc>
          <w:tcPr>
            <w:tcW w:w="3119" w:type="dxa"/>
          </w:tcPr>
          <w:p w:rsidR="00A05E83" w:rsidRPr="00DE7F3E" w:rsidRDefault="00E2458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Envio de convites aos envolvidos em um evento.</w:t>
            </w:r>
          </w:p>
        </w:tc>
      </w:tr>
      <w:tr w:rsidR="0071517D" w:rsidRPr="00DE7F3E" w:rsidTr="00A76B92">
        <w:trPr>
          <w:cantSplit/>
        </w:trPr>
        <w:tc>
          <w:tcPr>
            <w:tcW w:w="1063" w:type="dxa"/>
          </w:tcPr>
          <w:p w:rsidR="0071517D" w:rsidRPr="00DE7F3E" w:rsidRDefault="0071517D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71517D" w:rsidRPr="00DE7F3E" w:rsidRDefault="00FE720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Empresa</w:t>
            </w:r>
          </w:p>
        </w:tc>
        <w:tc>
          <w:tcPr>
            <w:tcW w:w="1701" w:type="dxa"/>
          </w:tcPr>
          <w:p w:rsidR="0071517D" w:rsidRPr="00DE7F3E" w:rsidRDefault="00FE720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Administrador</w:t>
            </w:r>
            <w:r w:rsidR="00AC6DB7" w:rsidRPr="00DE7F3E">
              <w:rPr>
                <w:snapToGrid w:val="0"/>
              </w:rPr>
              <w:t>/ Dono da Empresa</w:t>
            </w:r>
          </w:p>
        </w:tc>
        <w:tc>
          <w:tcPr>
            <w:tcW w:w="1842" w:type="dxa"/>
          </w:tcPr>
          <w:p w:rsidR="0071517D" w:rsidRPr="00DE7F3E" w:rsidRDefault="00FE720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Empresa</w:t>
            </w:r>
          </w:p>
        </w:tc>
        <w:tc>
          <w:tcPr>
            <w:tcW w:w="3119" w:type="dxa"/>
          </w:tcPr>
          <w:p w:rsidR="0071517D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Cadastro</w:t>
            </w:r>
            <w:r w:rsidR="00FE720B" w:rsidRPr="00DE7F3E">
              <w:rPr>
                <w:snapToGrid w:val="0"/>
              </w:rPr>
              <w:t xml:space="preserve"> </w:t>
            </w:r>
            <w:r w:rsidRPr="00DE7F3E">
              <w:rPr>
                <w:snapToGrid w:val="0"/>
              </w:rPr>
              <w:t>ou edição</w:t>
            </w:r>
            <w:r w:rsidR="00FE720B" w:rsidRPr="00DE7F3E">
              <w:rPr>
                <w:snapToGrid w:val="0"/>
              </w:rPr>
              <w:t xml:space="preserve"> </w:t>
            </w:r>
            <w:r w:rsidR="0012679C" w:rsidRPr="00DE7F3E">
              <w:rPr>
                <w:snapToGrid w:val="0"/>
              </w:rPr>
              <w:t xml:space="preserve">de </w:t>
            </w:r>
            <w:r w:rsidR="00FE720B" w:rsidRPr="00DE7F3E">
              <w:rPr>
                <w:snapToGrid w:val="0"/>
              </w:rPr>
              <w:t>empresas.</w:t>
            </w:r>
          </w:p>
        </w:tc>
      </w:tr>
      <w:tr w:rsidR="00A05E83" w:rsidRPr="00DE7F3E" w:rsidTr="00A76B92">
        <w:trPr>
          <w:cantSplit/>
        </w:trPr>
        <w:tc>
          <w:tcPr>
            <w:tcW w:w="1063" w:type="dxa"/>
          </w:tcPr>
          <w:p w:rsidR="00A05E83" w:rsidRPr="00DE7F3E" w:rsidRDefault="00A05E83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A05E83" w:rsidRPr="00DE7F3E" w:rsidRDefault="00FE720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Histórico Vendedor</w:t>
            </w:r>
          </w:p>
        </w:tc>
        <w:tc>
          <w:tcPr>
            <w:tcW w:w="1701" w:type="dxa"/>
          </w:tcPr>
          <w:p w:rsidR="00A05E83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Funcionário/ Administrador/ Dono da Empresa</w:t>
            </w:r>
          </w:p>
        </w:tc>
        <w:tc>
          <w:tcPr>
            <w:tcW w:w="1842" w:type="dxa"/>
          </w:tcPr>
          <w:p w:rsidR="00A05E83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Histórico Vendedores</w:t>
            </w:r>
          </w:p>
        </w:tc>
        <w:tc>
          <w:tcPr>
            <w:tcW w:w="3119" w:type="dxa"/>
          </w:tcPr>
          <w:p w:rsidR="00A05E83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 xml:space="preserve">Visualização de </w:t>
            </w:r>
            <w:r w:rsidR="002D7167" w:rsidRPr="00DE7F3E">
              <w:rPr>
                <w:snapToGrid w:val="0"/>
              </w:rPr>
              <w:t>todas as</w:t>
            </w:r>
            <w:r w:rsidRPr="00DE7F3E">
              <w:rPr>
                <w:snapToGrid w:val="0"/>
              </w:rPr>
              <w:t xml:space="preserve"> transações realizadas por cada vendedor.</w:t>
            </w:r>
          </w:p>
        </w:tc>
      </w:tr>
      <w:tr w:rsidR="0071517D" w:rsidRPr="00DE7F3E" w:rsidTr="00A76B92">
        <w:trPr>
          <w:cantSplit/>
        </w:trPr>
        <w:tc>
          <w:tcPr>
            <w:tcW w:w="1063" w:type="dxa"/>
          </w:tcPr>
          <w:p w:rsidR="0071517D" w:rsidRPr="00DE7F3E" w:rsidRDefault="0071517D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71517D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Perfil</w:t>
            </w:r>
          </w:p>
        </w:tc>
        <w:tc>
          <w:tcPr>
            <w:tcW w:w="1701" w:type="dxa"/>
          </w:tcPr>
          <w:p w:rsidR="0071517D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Usuário/ Funcionário/ Administrador/ Dono da Empresa</w:t>
            </w:r>
          </w:p>
        </w:tc>
        <w:tc>
          <w:tcPr>
            <w:tcW w:w="1842" w:type="dxa"/>
          </w:tcPr>
          <w:p w:rsidR="0071517D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Usuário</w:t>
            </w:r>
          </w:p>
        </w:tc>
        <w:tc>
          <w:tcPr>
            <w:tcW w:w="3119" w:type="dxa"/>
          </w:tcPr>
          <w:p w:rsidR="0071517D" w:rsidRPr="00DE7F3E" w:rsidRDefault="000E34B3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Edição dos dados do usuário logado.</w:t>
            </w:r>
          </w:p>
        </w:tc>
      </w:tr>
      <w:tr w:rsidR="00F51211" w:rsidRPr="00DE7F3E" w:rsidTr="00A76B92">
        <w:trPr>
          <w:cantSplit/>
        </w:trPr>
        <w:tc>
          <w:tcPr>
            <w:tcW w:w="1063" w:type="dxa"/>
          </w:tcPr>
          <w:p w:rsidR="00F51211" w:rsidRPr="00DE7F3E" w:rsidRDefault="00F51211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F51211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Atribuição Permissão</w:t>
            </w:r>
          </w:p>
        </w:tc>
        <w:tc>
          <w:tcPr>
            <w:tcW w:w="1701" w:type="dxa"/>
          </w:tcPr>
          <w:p w:rsidR="00F51211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Dono da Empresa</w:t>
            </w:r>
          </w:p>
        </w:tc>
        <w:tc>
          <w:tcPr>
            <w:tcW w:w="1842" w:type="dxa"/>
          </w:tcPr>
          <w:p w:rsidR="00F51211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Atribuir Permissão de Administrador</w:t>
            </w:r>
          </w:p>
        </w:tc>
        <w:tc>
          <w:tcPr>
            <w:tcW w:w="3119" w:type="dxa"/>
          </w:tcPr>
          <w:p w:rsidR="00F51211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Classificação de usuário, atribuindo permissões de acessos diferenciadas.</w:t>
            </w:r>
          </w:p>
        </w:tc>
      </w:tr>
      <w:tr w:rsidR="005B4DAA" w:rsidRPr="00DE7F3E" w:rsidTr="00A76B92">
        <w:trPr>
          <w:cantSplit/>
        </w:trPr>
        <w:tc>
          <w:tcPr>
            <w:tcW w:w="1063" w:type="dxa"/>
          </w:tcPr>
          <w:p w:rsidR="005B4DAA" w:rsidRPr="00DE7F3E" w:rsidRDefault="005B4DAA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1984" w:type="dxa"/>
          </w:tcPr>
          <w:p w:rsidR="005B4DAA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Tela Grid Permissão</w:t>
            </w:r>
          </w:p>
        </w:tc>
        <w:tc>
          <w:tcPr>
            <w:tcW w:w="1701" w:type="dxa"/>
          </w:tcPr>
          <w:p w:rsidR="005B4DAA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Dono da Empresa</w:t>
            </w:r>
          </w:p>
        </w:tc>
        <w:tc>
          <w:tcPr>
            <w:tcW w:w="1842" w:type="dxa"/>
          </w:tcPr>
          <w:p w:rsidR="005B4DAA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Atribuir Permissão de Administrador</w:t>
            </w:r>
          </w:p>
        </w:tc>
        <w:tc>
          <w:tcPr>
            <w:tcW w:w="3119" w:type="dxa"/>
          </w:tcPr>
          <w:p w:rsidR="005B4DAA" w:rsidRPr="00DE7F3E" w:rsidRDefault="002D716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Visualização de todos os usuários do sistema e suas respectivas permissões de acesso.</w:t>
            </w:r>
          </w:p>
        </w:tc>
      </w:tr>
    </w:tbl>
    <w:p w:rsidR="00BB2502" w:rsidRPr="00DE7F3E" w:rsidRDefault="00BB2502" w:rsidP="00BB2502">
      <w:pPr>
        <w:pStyle w:val="Ttulo4"/>
        <w:numPr>
          <w:ilvl w:val="0"/>
          <w:numId w:val="0"/>
        </w:numPr>
        <w:ind w:left="567"/>
        <w:jc w:val="both"/>
        <w:rPr>
          <w:i w:val="0"/>
        </w:rPr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0" w:name="_Toc336201671"/>
      <w:r w:rsidRPr="00DE7F3E">
        <w:rPr>
          <w:i w:val="0"/>
        </w:rPr>
        <w:t>Interfaces de hardware</w:t>
      </w:r>
      <w:bookmarkEnd w:id="40"/>
    </w:p>
    <w:p w:rsidR="00BB2502" w:rsidRPr="00DE7F3E" w:rsidRDefault="00BB2502" w:rsidP="00D33C38">
      <w:pPr>
        <w:pStyle w:val="Corpodetexto"/>
      </w:pPr>
    </w:p>
    <w:p w:rsidR="002A6AFB" w:rsidRPr="00DE7F3E" w:rsidRDefault="000A4F44" w:rsidP="00D33C38">
      <w:pPr>
        <w:pStyle w:val="Corpodetexto"/>
      </w:pPr>
      <w:r w:rsidRPr="00DE7F3E">
        <w:t>Não aplicável</w:t>
      </w:r>
      <w:r w:rsidR="0099307B" w:rsidRPr="00DE7F3E">
        <w:t xml:space="preserve"> (N/A)</w:t>
      </w:r>
      <w:r w:rsidRPr="00DE7F3E">
        <w:t>.</w:t>
      </w:r>
    </w:p>
    <w:p w:rsidR="00BB2502" w:rsidRPr="00DE7F3E" w:rsidRDefault="00BB2502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1" w:name="_Toc336201672"/>
      <w:r w:rsidRPr="00DE7F3E">
        <w:rPr>
          <w:i w:val="0"/>
        </w:rPr>
        <w:t>Interfaces de software</w:t>
      </w:r>
      <w:bookmarkEnd w:id="41"/>
    </w:p>
    <w:p w:rsidR="00BB2502" w:rsidRPr="00DE7F3E" w:rsidRDefault="00BB2502" w:rsidP="00D33C38">
      <w:pPr>
        <w:pStyle w:val="Corpodetexto"/>
      </w:pPr>
    </w:p>
    <w:p w:rsidR="002A6AFB" w:rsidRPr="00DE7F3E" w:rsidRDefault="002A6AFB" w:rsidP="00D33C38">
      <w:pPr>
        <w:pStyle w:val="Corpodetexto"/>
      </w:pPr>
      <w:r w:rsidRPr="00DE7F3E">
        <w:t>Não aplicável.</w:t>
      </w:r>
    </w:p>
    <w:p w:rsidR="00BB2502" w:rsidRPr="00DE7F3E" w:rsidRDefault="00BB2502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2" w:name="_Toc336201673"/>
      <w:r w:rsidRPr="00DE7F3E">
        <w:rPr>
          <w:i w:val="0"/>
        </w:rPr>
        <w:t>Interfaces de comunicação</w:t>
      </w:r>
      <w:bookmarkEnd w:id="42"/>
    </w:p>
    <w:p w:rsidR="00BB2502" w:rsidRPr="00DE7F3E" w:rsidRDefault="00BB2502" w:rsidP="00D33C38">
      <w:pPr>
        <w:pStyle w:val="Corpodetexto"/>
      </w:pPr>
    </w:p>
    <w:p w:rsidR="002A6AFB" w:rsidRPr="00DE7F3E" w:rsidRDefault="002A6AFB" w:rsidP="00D33C38">
      <w:pPr>
        <w:pStyle w:val="Corpodetexto"/>
      </w:pPr>
      <w:r w:rsidRPr="00DE7F3E">
        <w:t>Não aplicável.</w:t>
      </w:r>
    </w:p>
    <w:p w:rsidR="00BB2502" w:rsidRPr="00DE7F3E" w:rsidRDefault="00BB2502" w:rsidP="00D33C38">
      <w:pPr>
        <w:pStyle w:val="Corpodetexto"/>
        <w:rPr>
          <w:highlight w:val="yellow"/>
        </w:rPr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3" w:name="_Toc336201674"/>
      <w:r w:rsidRPr="00DE7F3E">
        <w:rPr>
          <w:i w:val="0"/>
        </w:rPr>
        <w:t>Restrições de memória</w:t>
      </w:r>
      <w:bookmarkEnd w:id="43"/>
    </w:p>
    <w:p w:rsidR="00BB2502" w:rsidRPr="00DE7F3E" w:rsidRDefault="00BB2502" w:rsidP="00D33C38">
      <w:pPr>
        <w:pStyle w:val="Corpodetexto"/>
      </w:pPr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2126"/>
        <w:gridCol w:w="5670"/>
      </w:tblGrid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2126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 de memória</w:t>
            </w:r>
          </w:p>
        </w:tc>
        <w:tc>
          <w:tcPr>
            <w:tcW w:w="5670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Limites aplicáveis</w:t>
            </w:r>
          </w:p>
        </w:tc>
      </w:tr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065A76" w:rsidRPr="00DE7F3E" w:rsidRDefault="0099307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N/A</w:t>
            </w:r>
          </w:p>
        </w:tc>
        <w:tc>
          <w:tcPr>
            <w:tcW w:w="5670" w:type="dxa"/>
          </w:tcPr>
          <w:p w:rsidR="00065A76" w:rsidRPr="00DE7F3E" w:rsidRDefault="0099307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N/A</w:t>
            </w:r>
          </w:p>
        </w:tc>
      </w:tr>
    </w:tbl>
    <w:p w:rsidR="00BB2502" w:rsidRPr="00DE7F3E" w:rsidRDefault="00BB2502" w:rsidP="00BB2502">
      <w:pPr>
        <w:pStyle w:val="Ttulo4"/>
        <w:numPr>
          <w:ilvl w:val="0"/>
          <w:numId w:val="0"/>
        </w:numPr>
        <w:ind w:left="567"/>
        <w:jc w:val="both"/>
        <w:rPr>
          <w:i w:val="0"/>
        </w:rPr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4" w:name="_Toc336201675"/>
      <w:r w:rsidRPr="00DE7F3E">
        <w:rPr>
          <w:i w:val="0"/>
        </w:rPr>
        <w:t>Modos de operação</w:t>
      </w:r>
      <w:bookmarkEnd w:id="44"/>
    </w:p>
    <w:p w:rsidR="00BB2502" w:rsidRPr="00DE7F3E" w:rsidRDefault="00BB2502" w:rsidP="00D33C38">
      <w:pPr>
        <w:pStyle w:val="Corpodetexto"/>
      </w:pPr>
    </w:p>
    <w:p w:rsidR="00D2555A" w:rsidRPr="00DE7F3E" w:rsidRDefault="00D2555A" w:rsidP="00D33C38">
      <w:pPr>
        <w:pStyle w:val="Corpodetexto"/>
      </w:pPr>
      <w:r w:rsidRPr="00DE7F3E">
        <w:t>Não aplicável.</w:t>
      </w:r>
    </w:p>
    <w:p w:rsidR="00BB2502" w:rsidRPr="00DE7F3E" w:rsidRDefault="00BB2502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45" w:name="_Toc336201676"/>
      <w:r w:rsidRPr="00DE7F3E">
        <w:rPr>
          <w:i w:val="0"/>
        </w:rPr>
        <w:t>Requisitos de adaptação ao ambiente</w:t>
      </w:r>
      <w:bookmarkEnd w:id="45"/>
    </w:p>
    <w:p w:rsidR="0014435F" w:rsidRPr="00DE7F3E" w:rsidRDefault="0014435F" w:rsidP="00D33C38">
      <w:pPr>
        <w:pStyle w:val="Corpodetexto"/>
      </w:pPr>
    </w:p>
    <w:p w:rsidR="00D2555A" w:rsidRPr="00DE7F3E" w:rsidRDefault="00D2555A" w:rsidP="00D33C38">
      <w:pPr>
        <w:pStyle w:val="Corpodetexto"/>
      </w:pPr>
      <w:r w:rsidRPr="00DE7F3E">
        <w:t>Não aplicável.</w:t>
      </w:r>
    </w:p>
    <w:p w:rsidR="0014435F" w:rsidRPr="00DE7F3E" w:rsidRDefault="00065A76" w:rsidP="0014435F">
      <w:pPr>
        <w:pStyle w:val="Ttulo3"/>
        <w:jc w:val="both"/>
      </w:pPr>
      <w:bookmarkStart w:id="46" w:name="_Toc481911627"/>
      <w:bookmarkStart w:id="47" w:name="_Toc336201677"/>
      <w:r w:rsidRPr="00DE7F3E">
        <w:lastRenderedPageBreak/>
        <w:t>Funções do produto</w:t>
      </w:r>
      <w:bookmarkEnd w:id="46"/>
      <w:bookmarkEnd w:id="47"/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2126"/>
        <w:gridCol w:w="5670"/>
      </w:tblGrid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2126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Caso de uso</w:t>
            </w:r>
          </w:p>
        </w:tc>
        <w:tc>
          <w:tcPr>
            <w:tcW w:w="5670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</w:tr>
      <w:tr w:rsidR="008B6B4E" w:rsidRPr="00DE7F3E">
        <w:trPr>
          <w:cantSplit/>
        </w:trPr>
        <w:tc>
          <w:tcPr>
            <w:tcW w:w="1063" w:type="dxa"/>
          </w:tcPr>
          <w:p w:rsidR="008B6B4E" w:rsidRPr="00DE7F3E" w:rsidRDefault="008B6B4E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8B6B4E" w:rsidRPr="00DE7F3E" w:rsidRDefault="008B6B4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Atividades</w:t>
            </w:r>
          </w:p>
        </w:tc>
        <w:tc>
          <w:tcPr>
            <w:tcW w:w="5670" w:type="dxa"/>
          </w:tcPr>
          <w:p w:rsidR="008B6B4E" w:rsidRPr="00DE7F3E" w:rsidRDefault="008B6B4E" w:rsidP="0002435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O caso de uso Gerenciar atividades permite ter acesso a todas as atividades cadastradas no sistema para cada empresa. Em caso de reuniões o caso de uso permite ainda que o usuário responsável pela atividade cadastre lembretes no sistema que serão enviadas na data e hora </w:t>
            </w:r>
            <w:r w:rsidR="00024355" w:rsidRPr="00DE7F3E">
              <w:rPr>
                <w:rFonts w:ascii="Arial" w:hAnsi="Arial" w:cs="Arial"/>
                <w:color w:val="000000"/>
                <w:sz w:val="23"/>
                <w:szCs w:val="23"/>
              </w:rPr>
              <w:t>estipuladas com informações importantes sobre a atividade</w:t>
            </w: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. </w:t>
            </w:r>
          </w:p>
          <w:p w:rsidR="008B6B4E" w:rsidRPr="00DE7F3E" w:rsidRDefault="008B6B4E" w:rsidP="0002435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Nesse caso o gerenciamento das atividades é WEB e através dele é possível: </w:t>
            </w:r>
          </w:p>
          <w:p w:rsidR="008B6B4E" w:rsidRPr="00DE7F3E" w:rsidRDefault="008B6B4E" w:rsidP="00D33C38">
            <w:pPr>
              <w:pStyle w:val="Tabela"/>
            </w:pPr>
            <w:r w:rsidRPr="00DE7F3E">
              <w:t>Pesquisar, Incluir, Editar, Excluir, Visualizar Atividades Agendadas e Solicitar Emissão de Lembretes e Notificação.</w:t>
            </w:r>
          </w:p>
        </w:tc>
      </w:tr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065A76" w:rsidRPr="00DE7F3E" w:rsidRDefault="008B6B4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Usuário</w:t>
            </w:r>
            <w:r w:rsidR="00365187" w:rsidRPr="00DE7F3E">
              <w:rPr>
                <w:snapToGrid w:val="0"/>
              </w:rPr>
              <w:t>s</w:t>
            </w:r>
          </w:p>
        </w:tc>
        <w:tc>
          <w:tcPr>
            <w:tcW w:w="5670" w:type="dxa"/>
          </w:tcPr>
          <w:p w:rsidR="00065A76" w:rsidRPr="00DE7F3E" w:rsidRDefault="008B6B4E" w:rsidP="00D33C38">
            <w:pPr>
              <w:pStyle w:val="Tabela"/>
              <w:rPr>
                <w:snapToGrid w:val="0"/>
              </w:rPr>
            </w:pPr>
            <w:r w:rsidRPr="00DE7F3E">
              <w:t>O Caso de Uso Gerenciar Usuários tem o objetivo permitir que qualquer tipo de usuário acesse a página inicial do sistema e realize login. Se o usuário for cadastrado no sistema ele é direcionado a seu perfil onde ele consegue realizar todas as ações permitidas ao seu tipo de usuário. Caso o usuário ainda não seja cadastrado no sistema, através desse caso uso o sistema permite que o usuário realize seu cadastro e vincule a uma empresa e escolha qual tipo de permissão usuário ele terá no sistema (pendente de aprovação). Também é a partir desse caso de uso que o usuário identifica se a empresa é atual ou não.</w:t>
            </w:r>
          </w:p>
        </w:tc>
      </w:tr>
      <w:tr w:rsidR="00365187" w:rsidRPr="00DE7F3E">
        <w:trPr>
          <w:cantSplit/>
        </w:trPr>
        <w:tc>
          <w:tcPr>
            <w:tcW w:w="1063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Clientes</w:t>
            </w:r>
          </w:p>
        </w:tc>
        <w:tc>
          <w:tcPr>
            <w:tcW w:w="5670" w:type="dxa"/>
          </w:tcPr>
          <w:p w:rsidR="00365187" w:rsidRPr="00DE7F3E" w:rsidRDefault="00365187" w:rsidP="0002435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Esse caso de uso tem objetivo manter atualizados os dados dos clientes cadastrados no sistema para cada empresa parceira. Com este caso de uso é possível pesquisar, incluir, editar e excluir clientes na base do sistema e ainda ter acesso a um histórico de Vendedores responsáveis por cada empresa. </w:t>
            </w:r>
          </w:p>
          <w:p w:rsidR="00365187" w:rsidRPr="00DE7F3E" w:rsidRDefault="00365187" w:rsidP="00D33C38">
            <w:pPr>
              <w:pStyle w:val="Tabela"/>
            </w:pPr>
            <w:r w:rsidRPr="00DE7F3E">
              <w:t>Todos os usuários do sistema têm acesso a esse caso de uso.</w:t>
            </w:r>
          </w:p>
        </w:tc>
      </w:tr>
      <w:tr w:rsidR="00365187" w:rsidRPr="00DE7F3E">
        <w:trPr>
          <w:cantSplit/>
        </w:trPr>
        <w:tc>
          <w:tcPr>
            <w:tcW w:w="1063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Empresas</w:t>
            </w:r>
          </w:p>
        </w:tc>
        <w:tc>
          <w:tcPr>
            <w:tcW w:w="5670" w:type="dxa"/>
          </w:tcPr>
          <w:p w:rsidR="00365187" w:rsidRPr="00DE7F3E" w:rsidRDefault="00365187" w:rsidP="0002435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O caso de uso Gerenciar empresas existe para realizar a manutenção das empresas cadastradas no sistema. Através dele é possível criar novas empresas alterar empresas que já existem no sistema e ainda excluir empresas que não tem mais contato com o sistema CRM. </w:t>
            </w:r>
          </w:p>
          <w:p w:rsidR="00365187" w:rsidRPr="00DE7F3E" w:rsidRDefault="00365187" w:rsidP="0002435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DE7F3E">
              <w:rPr>
                <w:rFonts w:ascii="Arial" w:hAnsi="Arial" w:cs="Arial"/>
                <w:color w:val="000000"/>
                <w:sz w:val="23"/>
                <w:szCs w:val="23"/>
              </w:rPr>
              <w:t xml:space="preserve">O caso de uso também faz controle dos vendedores associados a cada empresa. </w:t>
            </w:r>
          </w:p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  <w:r w:rsidRPr="00DE7F3E">
              <w:t>As opções disponíveis para esse caso de uso são: Pesquisar, Incluir, Editar, Excluir empresas e ainda Alterar Vendedor responsável por aquela empresa.</w:t>
            </w:r>
          </w:p>
        </w:tc>
      </w:tr>
      <w:tr w:rsidR="00365187" w:rsidRPr="00DE7F3E">
        <w:trPr>
          <w:cantSplit/>
        </w:trPr>
        <w:tc>
          <w:tcPr>
            <w:tcW w:w="1063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</w:p>
        </w:tc>
        <w:tc>
          <w:tcPr>
            <w:tcW w:w="2126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Gerenciar Permissão de Usuários</w:t>
            </w:r>
          </w:p>
        </w:tc>
        <w:tc>
          <w:tcPr>
            <w:tcW w:w="5670" w:type="dxa"/>
          </w:tcPr>
          <w:p w:rsidR="00365187" w:rsidRPr="00DE7F3E" w:rsidRDefault="00365187" w:rsidP="00D33C38">
            <w:pPr>
              <w:pStyle w:val="Tabela"/>
              <w:rPr>
                <w:snapToGrid w:val="0"/>
              </w:rPr>
            </w:pPr>
            <w:r w:rsidRPr="00DE7F3E">
              <w:t>Este caso de uso pode ser acessado pelo usuário Administrador ou pelo Proprietário da empresa, eles podem aprovar ou recusar o vinculo que foi atribuído na hora do cadastro de um funcionário á sua respectiva empresa. Além disso, o Proprietário da empresa pode através desse caso de uso atribuir a funcionários comuns do sistema á permissão de administrador. As opções disponíveis para esse caso de uso são: Pesquisar por funcionários no sistema, Aprovar Funcionário e ainda Gerenciar Permissões de Usuários.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48" w:name="_Toc481911628"/>
      <w:bookmarkStart w:id="49" w:name="_Toc336201678"/>
      <w:r w:rsidRPr="00DE7F3E">
        <w:t>Usuários e sistemas externos</w:t>
      </w:r>
      <w:bookmarkEnd w:id="48"/>
      <w:bookmarkEnd w:id="49"/>
    </w:p>
    <w:p w:rsidR="00365187" w:rsidRPr="00DE7F3E" w:rsidRDefault="00365187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50" w:name="_Toc336201679"/>
      <w:r w:rsidRPr="00DE7F3E">
        <w:rPr>
          <w:i w:val="0"/>
        </w:rPr>
        <w:t>Descrição</w:t>
      </w:r>
      <w:bookmarkEnd w:id="50"/>
    </w:p>
    <w:p w:rsidR="00365187" w:rsidRPr="00DE7F3E" w:rsidRDefault="00365187" w:rsidP="00D33C38">
      <w:pPr>
        <w:pStyle w:val="Corpodetexto"/>
      </w:pPr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2268"/>
        <w:gridCol w:w="5528"/>
      </w:tblGrid>
      <w:tr w:rsidR="00065A76" w:rsidRPr="00DE7F3E"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2268" w:type="dxa"/>
          </w:tcPr>
          <w:p w:rsidR="00065A76" w:rsidRPr="00DE7F3E" w:rsidRDefault="00065A76" w:rsidP="00D33C38">
            <w:pPr>
              <w:pStyle w:val="Tabela"/>
            </w:pPr>
            <w:r w:rsidRPr="00DE7F3E">
              <w:t>Ator</w:t>
            </w:r>
          </w:p>
        </w:tc>
        <w:tc>
          <w:tcPr>
            <w:tcW w:w="5528" w:type="dxa"/>
          </w:tcPr>
          <w:p w:rsidR="00065A76" w:rsidRPr="00DE7F3E" w:rsidRDefault="00065A76" w:rsidP="00D33C38">
            <w:pPr>
              <w:pStyle w:val="Tabela"/>
            </w:pPr>
            <w:r w:rsidRPr="00DE7F3E">
              <w:t>Definição</w:t>
            </w:r>
          </w:p>
        </w:tc>
      </w:tr>
      <w:tr w:rsidR="00D42584" w:rsidRPr="00DE7F3E">
        <w:tc>
          <w:tcPr>
            <w:tcW w:w="1063" w:type="dxa"/>
          </w:tcPr>
          <w:p w:rsidR="00D42584" w:rsidRPr="00DE7F3E" w:rsidRDefault="00D42584" w:rsidP="00D33C38">
            <w:pPr>
              <w:pStyle w:val="Tabela"/>
            </w:pPr>
          </w:p>
        </w:tc>
        <w:tc>
          <w:tcPr>
            <w:tcW w:w="2268" w:type="dxa"/>
          </w:tcPr>
          <w:p w:rsidR="00D42584" w:rsidRPr="00DE7F3E" w:rsidRDefault="00365187" w:rsidP="00D33C38">
            <w:pPr>
              <w:pStyle w:val="Tabela"/>
            </w:pPr>
            <w:r w:rsidRPr="00DE7F3E">
              <w:t>Usuário</w:t>
            </w:r>
          </w:p>
        </w:tc>
        <w:tc>
          <w:tcPr>
            <w:tcW w:w="5528" w:type="dxa"/>
          </w:tcPr>
          <w:p w:rsidR="00D42584" w:rsidRPr="00DE7F3E" w:rsidRDefault="00F13FEB" w:rsidP="00D33C38">
            <w:pPr>
              <w:pStyle w:val="Tabela"/>
            </w:pPr>
            <w:r w:rsidRPr="00DE7F3E">
              <w:t>Realiza</w:t>
            </w:r>
            <w:r w:rsidR="00365187" w:rsidRPr="00DE7F3E">
              <w:t xml:space="preserve"> </w:t>
            </w:r>
            <w:r w:rsidRPr="00DE7F3E">
              <w:t>o próprio</w:t>
            </w:r>
            <w:r w:rsidR="00365187" w:rsidRPr="00DE7F3E">
              <w:t xml:space="preserve"> cadastro, mas não possui nenhuma permissão no sistema.</w:t>
            </w:r>
          </w:p>
        </w:tc>
      </w:tr>
      <w:tr w:rsidR="0099307B" w:rsidRPr="00DE7F3E">
        <w:tc>
          <w:tcPr>
            <w:tcW w:w="1063" w:type="dxa"/>
          </w:tcPr>
          <w:p w:rsidR="0099307B" w:rsidRPr="00DE7F3E" w:rsidRDefault="0099307B" w:rsidP="00D33C38">
            <w:pPr>
              <w:pStyle w:val="Tabela"/>
            </w:pPr>
          </w:p>
        </w:tc>
        <w:tc>
          <w:tcPr>
            <w:tcW w:w="2268" w:type="dxa"/>
          </w:tcPr>
          <w:p w:rsidR="0099307B" w:rsidRPr="00DE7F3E" w:rsidRDefault="00365187" w:rsidP="00D33C38">
            <w:pPr>
              <w:pStyle w:val="Tabela"/>
            </w:pPr>
            <w:r w:rsidRPr="00DE7F3E">
              <w:t>Funcionário</w:t>
            </w:r>
          </w:p>
        </w:tc>
        <w:tc>
          <w:tcPr>
            <w:tcW w:w="5528" w:type="dxa"/>
          </w:tcPr>
          <w:p w:rsidR="0099307B" w:rsidRPr="00DE7F3E" w:rsidRDefault="00365187" w:rsidP="00D33C38">
            <w:pPr>
              <w:pStyle w:val="Tabela"/>
            </w:pPr>
            <w:r w:rsidRPr="00DE7F3E">
              <w:t xml:space="preserve">Usuário que tem vínculo com a empresa e tem permissões de acesso nas atividades, nos </w:t>
            </w:r>
            <w:r w:rsidR="00F13FEB" w:rsidRPr="00DE7F3E">
              <w:t>Cientes e no H</w:t>
            </w:r>
            <w:r w:rsidRPr="00DE7F3E">
              <w:t>ist</w:t>
            </w:r>
            <w:r w:rsidR="00F13FEB" w:rsidRPr="00DE7F3E">
              <w:t>órico dos V</w:t>
            </w:r>
            <w:r w:rsidRPr="00DE7F3E">
              <w:t>endedores.</w:t>
            </w:r>
          </w:p>
        </w:tc>
      </w:tr>
      <w:tr w:rsidR="0099307B" w:rsidRPr="00DE7F3E">
        <w:tc>
          <w:tcPr>
            <w:tcW w:w="1063" w:type="dxa"/>
          </w:tcPr>
          <w:p w:rsidR="0099307B" w:rsidRPr="00DE7F3E" w:rsidRDefault="0099307B" w:rsidP="00D33C38">
            <w:pPr>
              <w:pStyle w:val="Tabela"/>
            </w:pPr>
          </w:p>
        </w:tc>
        <w:tc>
          <w:tcPr>
            <w:tcW w:w="2268" w:type="dxa"/>
          </w:tcPr>
          <w:p w:rsidR="0099307B" w:rsidRPr="00DE7F3E" w:rsidRDefault="00365187" w:rsidP="00D33C38">
            <w:pPr>
              <w:pStyle w:val="Tabela"/>
            </w:pPr>
            <w:r w:rsidRPr="00DE7F3E">
              <w:t>Administrador</w:t>
            </w:r>
          </w:p>
        </w:tc>
        <w:tc>
          <w:tcPr>
            <w:tcW w:w="5528" w:type="dxa"/>
          </w:tcPr>
          <w:p w:rsidR="0099307B" w:rsidRPr="00DE7F3E" w:rsidRDefault="00365187" w:rsidP="00D33C38">
            <w:pPr>
              <w:pStyle w:val="Tabela"/>
            </w:pPr>
            <w:r w:rsidRPr="00DE7F3E">
              <w:t>Usuário nomeado pelo Dono da Empresa que tem todas as permissões de acesso do Funcionário, nos</w:t>
            </w:r>
            <w:r w:rsidR="00F13FEB" w:rsidRPr="00DE7F3E">
              <w:t xml:space="preserve"> F</w:t>
            </w:r>
            <w:r w:rsidRPr="00DE7F3E">
              <w:t xml:space="preserve">uncionários e na </w:t>
            </w:r>
            <w:r w:rsidR="00F13FEB" w:rsidRPr="00DE7F3E">
              <w:t>E</w:t>
            </w:r>
            <w:r w:rsidRPr="00DE7F3E">
              <w:t>mpresa.</w:t>
            </w:r>
          </w:p>
        </w:tc>
      </w:tr>
      <w:tr w:rsidR="00365187" w:rsidRPr="00DE7F3E">
        <w:tc>
          <w:tcPr>
            <w:tcW w:w="1063" w:type="dxa"/>
          </w:tcPr>
          <w:p w:rsidR="00365187" w:rsidRPr="00DE7F3E" w:rsidRDefault="00365187" w:rsidP="00D33C38">
            <w:pPr>
              <w:pStyle w:val="Tabela"/>
            </w:pPr>
          </w:p>
        </w:tc>
        <w:tc>
          <w:tcPr>
            <w:tcW w:w="2268" w:type="dxa"/>
          </w:tcPr>
          <w:p w:rsidR="00365187" w:rsidRPr="00DE7F3E" w:rsidRDefault="00365187" w:rsidP="00D33C38">
            <w:pPr>
              <w:pStyle w:val="Tabela"/>
            </w:pPr>
            <w:r w:rsidRPr="00DE7F3E">
              <w:t>Dono da Empresa</w:t>
            </w:r>
          </w:p>
        </w:tc>
        <w:tc>
          <w:tcPr>
            <w:tcW w:w="5528" w:type="dxa"/>
          </w:tcPr>
          <w:p w:rsidR="00365187" w:rsidRPr="00DE7F3E" w:rsidRDefault="00365187" w:rsidP="00D33C38">
            <w:pPr>
              <w:pStyle w:val="Tabela"/>
            </w:pPr>
            <w:r w:rsidRPr="00DE7F3E">
              <w:t xml:space="preserve">Usuário que possui todas as permissões </w:t>
            </w:r>
            <w:r w:rsidR="00F13FEB" w:rsidRPr="00DE7F3E">
              <w:t>de acesso do Administrador e na Atribuição das</w:t>
            </w:r>
            <w:r w:rsidRPr="00DE7F3E">
              <w:t xml:space="preserve"> </w:t>
            </w:r>
            <w:r w:rsidR="00F13FEB" w:rsidRPr="00DE7F3E">
              <w:t>P</w:t>
            </w:r>
            <w:r w:rsidRPr="00DE7F3E">
              <w:t>ermiss</w:t>
            </w:r>
            <w:r w:rsidR="00F13FEB" w:rsidRPr="00DE7F3E">
              <w:t>ões.</w:t>
            </w:r>
            <w:r w:rsidR="00024355" w:rsidRPr="00DE7F3E">
              <w:t xml:space="preserve"> É ele quem cadastra a empresa no sistema pela primeira vez.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4"/>
        <w:jc w:val="both"/>
        <w:rPr>
          <w:i w:val="0"/>
        </w:rPr>
      </w:pPr>
      <w:bookmarkStart w:id="51" w:name="_Toc336201680"/>
      <w:r w:rsidRPr="00DE7F3E">
        <w:rPr>
          <w:i w:val="0"/>
        </w:rPr>
        <w:t>Características dos usuários</w:t>
      </w:r>
      <w:bookmarkEnd w:id="51"/>
    </w:p>
    <w:p w:rsidR="001F4CA0" w:rsidRPr="00DE7F3E" w:rsidRDefault="001F4CA0" w:rsidP="00D33C38">
      <w:pPr>
        <w:pStyle w:val="Corpodetexto"/>
      </w:pPr>
    </w:p>
    <w:tbl>
      <w:tblPr>
        <w:tblW w:w="8717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204"/>
        <w:gridCol w:w="1276"/>
        <w:gridCol w:w="1418"/>
        <w:gridCol w:w="1275"/>
        <w:gridCol w:w="1843"/>
        <w:gridCol w:w="1701"/>
      </w:tblGrid>
      <w:tr w:rsidR="00065A76" w:rsidRPr="00DE7F3E">
        <w:trPr>
          <w:cantSplit/>
        </w:trPr>
        <w:tc>
          <w:tcPr>
            <w:tcW w:w="1204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1276" w:type="dxa"/>
          </w:tcPr>
          <w:p w:rsidR="00065A76" w:rsidRPr="00DE7F3E" w:rsidRDefault="00065A76" w:rsidP="00D33C38">
            <w:pPr>
              <w:pStyle w:val="Tabela"/>
            </w:pPr>
            <w:r w:rsidRPr="00DE7F3E">
              <w:t>Ator</w:t>
            </w:r>
          </w:p>
        </w:tc>
        <w:tc>
          <w:tcPr>
            <w:tcW w:w="1418" w:type="dxa"/>
          </w:tcPr>
          <w:p w:rsidR="00065A76" w:rsidRPr="00DE7F3E" w:rsidRDefault="00065A76" w:rsidP="00D33C38">
            <w:pPr>
              <w:pStyle w:val="Tabela"/>
            </w:pPr>
            <w:r w:rsidRPr="00DE7F3E">
              <w:t>Freqüência de uso</w:t>
            </w:r>
          </w:p>
        </w:tc>
        <w:tc>
          <w:tcPr>
            <w:tcW w:w="1275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Nível de instrução</w:t>
            </w:r>
          </w:p>
        </w:tc>
        <w:tc>
          <w:tcPr>
            <w:tcW w:w="1843" w:type="dxa"/>
          </w:tcPr>
          <w:p w:rsidR="00065A76" w:rsidRPr="00DE7F3E" w:rsidRDefault="00065A76" w:rsidP="00D33C38">
            <w:pPr>
              <w:pStyle w:val="Tabela"/>
            </w:pPr>
            <w:r w:rsidRPr="00DE7F3E">
              <w:t>Proficiência na aplicação</w:t>
            </w:r>
          </w:p>
        </w:tc>
        <w:tc>
          <w:tcPr>
            <w:tcW w:w="1701" w:type="dxa"/>
          </w:tcPr>
          <w:p w:rsidR="00065A76" w:rsidRPr="00DE7F3E" w:rsidRDefault="00065A76" w:rsidP="00D33C38">
            <w:pPr>
              <w:pStyle w:val="Tabela"/>
            </w:pPr>
            <w:r w:rsidRPr="00DE7F3E">
              <w:t>Proficiência em informática</w:t>
            </w:r>
          </w:p>
        </w:tc>
      </w:tr>
      <w:tr w:rsidR="00065A76" w:rsidRPr="00DE7F3E">
        <w:trPr>
          <w:cantSplit/>
        </w:trPr>
        <w:tc>
          <w:tcPr>
            <w:tcW w:w="1204" w:type="dxa"/>
          </w:tcPr>
          <w:p w:rsidR="00065A76" w:rsidRPr="00DE7F3E" w:rsidRDefault="00065A76" w:rsidP="00D33C38">
            <w:pPr>
              <w:pStyle w:val="Tabela"/>
            </w:pPr>
          </w:p>
        </w:tc>
        <w:tc>
          <w:tcPr>
            <w:tcW w:w="1276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1418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1275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1843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1701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52" w:name="_Toc481911629"/>
      <w:bookmarkStart w:id="53" w:name="_Toc336201681"/>
      <w:r w:rsidRPr="00DE7F3E">
        <w:t>Restrições</w:t>
      </w:r>
      <w:bookmarkEnd w:id="52"/>
      <w:bookmarkEnd w:id="53"/>
    </w:p>
    <w:p w:rsidR="001F4CA0" w:rsidRPr="00DE7F3E" w:rsidRDefault="001F4CA0" w:rsidP="00D33C38">
      <w:pPr>
        <w:pStyle w:val="Corpodetexto"/>
      </w:pPr>
    </w:p>
    <w:tbl>
      <w:tblPr>
        <w:tblW w:w="8830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2127"/>
        <w:gridCol w:w="5640"/>
      </w:tblGrid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2127" w:type="dxa"/>
          </w:tcPr>
          <w:p w:rsidR="00065A76" w:rsidRPr="00DE7F3E" w:rsidRDefault="00065A76" w:rsidP="00D33C38">
            <w:pPr>
              <w:pStyle w:val="Tabela"/>
            </w:pPr>
            <w:r w:rsidRPr="00DE7F3E">
              <w:t>Restrição</w:t>
            </w:r>
          </w:p>
        </w:tc>
        <w:tc>
          <w:tcPr>
            <w:tcW w:w="5640" w:type="dxa"/>
          </w:tcPr>
          <w:p w:rsidR="00065A76" w:rsidRPr="00DE7F3E" w:rsidRDefault="00065A76" w:rsidP="00D33C38">
            <w:pPr>
              <w:pStyle w:val="Tabela"/>
            </w:pPr>
            <w:r w:rsidRPr="00DE7F3E">
              <w:t>Descrição</w:t>
            </w:r>
          </w:p>
        </w:tc>
      </w:tr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</w:p>
        </w:tc>
        <w:tc>
          <w:tcPr>
            <w:tcW w:w="2127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5640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jc w:val="both"/>
      </w:pPr>
      <w:bookmarkStart w:id="54" w:name="_Toc481911630"/>
      <w:bookmarkStart w:id="55" w:name="_Toc336201682"/>
      <w:r w:rsidRPr="00DE7F3E">
        <w:lastRenderedPageBreak/>
        <w:t>Hipóteses de trabalho</w:t>
      </w:r>
      <w:bookmarkEnd w:id="54"/>
      <w:bookmarkEnd w:id="55"/>
    </w:p>
    <w:p w:rsidR="0041014F" w:rsidRPr="00DE7F3E" w:rsidRDefault="0041014F" w:rsidP="00D33C38">
      <w:pPr>
        <w:pStyle w:val="Corpodetexto"/>
      </w:pPr>
    </w:p>
    <w:tbl>
      <w:tblPr>
        <w:tblW w:w="8717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4167"/>
        <w:gridCol w:w="3487"/>
      </w:tblGrid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4167" w:type="dxa"/>
          </w:tcPr>
          <w:p w:rsidR="00065A76" w:rsidRPr="00DE7F3E" w:rsidRDefault="00065A76" w:rsidP="00D33C38">
            <w:pPr>
              <w:pStyle w:val="Tabela"/>
            </w:pPr>
            <w:r w:rsidRPr="00DE7F3E">
              <w:t>Hipótese</w:t>
            </w:r>
          </w:p>
        </w:tc>
        <w:tc>
          <w:tcPr>
            <w:tcW w:w="3487" w:type="dxa"/>
          </w:tcPr>
          <w:p w:rsidR="00065A76" w:rsidRPr="00DE7F3E" w:rsidRDefault="00065A76" w:rsidP="00D33C38">
            <w:pPr>
              <w:pStyle w:val="Tabela"/>
            </w:pPr>
            <w:r w:rsidRPr="00DE7F3E">
              <w:t>De quem depende</w:t>
            </w:r>
          </w:p>
        </w:tc>
      </w:tr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</w:p>
        </w:tc>
        <w:tc>
          <w:tcPr>
            <w:tcW w:w="4167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3487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Pr="00DE7F3E" w:rsidRDefault="00065A76" w:rsidP="00B458CC">
      <w:pPr>
        <w:pStyle w:val="Ttulo3"/>
        <w:keepLines/>
        <w:jc w:val="both"/>
      </w:pPr>
      <w:bookmarkStart w:id="56" w:name="_Toc481911631"/>
      <w:bookmarkStart w:id="57" w:name="_Toc336201683"/>
      <w:r w:rsidRPr="00DE7F3E">
        <w:t>Requisitos adiados</w:t>
      </w:r>
      <w:bookmarkEnd w:id="56"/>
      <w:bookmarkEnd w:id="57"/>
    </w:p>
    <w:p w:rsidR="0041014F" w:rsidRPr="00DE7F3E" w:rsidRDefault="0041014F" w:rsidP="00D33C38">
      <w:pPr>
        <w:pStyle w:val="Corpodetexto"/>
      </w:pPr>
    </w:p>
    <w:tbl>
      <w:tblPr>
        <w:tblW w:w="8717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3402"/>
        <w:gridCol w:w="4252"/>
      </w:tblGrid>
      <w:tr w:rsidR="00065A76" w:rsidRPr="00DE7F3E">
        <w:trPr>
          <w:cantSplit/>
        </w:trPr>
        <w:tc>
          <w:tcPr>
            <w:tcW w:w="1063" w:type="dxa"/>
          </w:tcPr>
          <w:p w:rsidR="0023113C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3402" w:type="dxa"/>
          </w:tcPr>
          <w:p w:rsidR="00065A76" w:rsidRPr="00DE7F3E" w:rsidRDefault="00065A76" w:rsidP="00D33C38">
            <w:pPr>
              <w:pStyle w:val="Tabela"/>
            </w:pPr>
            <w:r w:rsidRPr="00DE7F3E">
              <w:t>Referência ao requisito</w:t>
            </w:r>
          </w:p>
        </w:tc>
        <w:tc>
          <w:tcPr>
            <w:tcW w:w="4252" w:type="dxa"/>
          </w:tcPr>
          <w:p w:rsidR="00065A76" w:rsidRPr="00DE7F3E" w:rsidRDefault="00065A76" w:rsidP="00D33C38">
            <w:pPr>
              <w:pStyle w:val="Tabela"/>
            </w:pPr>
            <w:r w:rsidRPr="00DE7F3E">
              <w:t>Detalhes</w:t>
            </w:r>
          </w:p>
        </w:tc>
      </w:tr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</w:p>
        </w:tc>
        <w:tc>
          <w:tcPr>
            <w:tcW w:w="3402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  <w:tc>
          <w:tcPr>
            <w:tcW w:w="4252" w:type="dxa"/>
          </w:tcPr>
          <w:p w:rsidR="00065A76" w:rsidRPr="00DE7F3E" w:rsidRDefault="00E579B1" w:rsidP="00D33C38">
            <w:pPr>
              <w:pStyle w:val="Tabela"/>
            </w:pPr>
            <w:r w:rsidRPr="00DE7F3E">
              <w:t>N/A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E579B1" w:rsidRPr="00DE7F3E" w:rsidRDefault="00E579B1" w:rsidP="00B458CC">
      <w:pPr>
        <w:jc w:val="both"/>
        <w:rPr>
          <w:b/>
          <w:kern w:val="28"/>
          <w:sz w:val="28"/>
        </w:rPr>
      </w:pPr>
      <w:bookmarkStart w:id="58" w:name="_Toc481911632"/>
      <w:r w:rsidRPr="00DE7F3E">
        <w:br w:type="page"/>
      </w:r>
    </w:p>
    <w:p w:rsidR="00065A76" w:rsidRDefault="00065A76" w:rsidP="00B458CC">
      <w:pPr>
        <w:pStyle w:val="Ttulo2"/>
        <w:jc w:val="both"/>
        <w:rPr>
          <w:rFonts w:ascii="Times New Roman" w:hAnsi="Times New Roman"/>
          <w:i w:val="0"/>
        </w:rPr>
      </w:pPr>
      <w:bookmarkStart w:id="59" w:name="_Toc336201684"/>
      <w:r w:rsidRPr="00DE7F3E">
        <w:rPr>
          <w:rFonts w:ascii="Times New Roman" w:hAnsi="Times New Roman"/>
          <w:i w:val="0"/>
        </w:rPr>
        <w:lastRenderedPageBreak/>
        <w:t>Requisitos específicos</w:t>
      </w:r>
      <w:bookmarkEnd w:id="58"/>
      <w:bookmarkEnd w:id="59"/>
    </w:p>
    <w:p w:rsidR="00730087" w:rsidRPr="00730087" w:rsidRDefault="00730087" w:rsidP="00D33C38">
      <w:pPr>
        <w:pStyle w:val="Corpodetexto"/>
      </w:pPr>
    </w:p>
    <w:p w:rsidR="0041014F" w:rsidRPr="00DE7F3E" w:rsidRDefault="00065A76" w:rsidP="0041014F">
      <w:pPr>
        <w:pStyle w:val="Ttulo3"/>
        <w:jc w:val="both"/>
      </w:pPr>
      <w:bookmarkStart w:id="60" w:name="_Toc336201685"/>
      <w:r w:rsidRPr="00DE7F3E">
        <w:t>Interfaces de usuário</w:t>
      </w:r>
      <w:bookmarkEnd w:id="60"/>
    </w:p>
    <w:p w:rsidR="0041014F" w:rsidRDefault="0041014F" w:rsidP="00D33C38">
      <w:pPr>
        <w:pStyle w:val="Corpodetexto"/>
      </w:pPr>
    </w:p>
    <w:p w:rsidR="00D84B7E" w:rsidRDefault="00D84B7E" w:rsidP="00D33C38">
      <w:pPr>
        <w:pStyle w:val="Corpodetexto"/>
      </w:pPr>
      <w:r>
        <w:t>Todas as telas aqui apresentadas são do Usuário Dono da Empresa, já que este possui todas as permissões do Sistema.</w:t>
      </w:r>
    </w:p>
    <w:p w:rsidR="00D84B7E" w:rsidRPr="00DE7F3E" w:rsidRDefault="00D84B7E" w:rsidP="00D33C38">
      <w:pPr>
        <w:pStyle w:val="Corpodetexto"/>
      </w:pPr>
    </w:p>
    <w:p w:rsidR="00065A76" w:rsidRPr="006D0053" w:rsidRDefault="00065A76" w:rsidP="006D0053">
      <w:pPr>
        <w:pStyle w:val="Ttulo4"/>
        <w:numPr>
          <w:ilvl w:val="3"/>
          <w:numId w:val="40"/>
        </w:numPr>
        <w:jc w:val="both"/>
        <w:rPr>
          <w:i w:val="0"/>
        </w:rPr>
      </w:pPr>
      <w:bookmarkStart w:id="61" w:name="_Toc336201686"/>
      <w:r w:rsidRPr="006D0053">
        <w:rPr>
          <w:i w:val="0"/>
        </w:rPr>
        <w:t xml:space="preserve">Interface de usuário </w:t>
      </w:r>
      <w:r w:rsidR="00D84B7E" w:rsidRPr="006D0053">
        <w:rPr>
          <w:i w:val="0"/>
        </w:rPr>
        <w:t>&lt;Tela Atividade</w:t>
      </w:r>
      <w:r w:rsidR="00F46CBE" w:rsidRPr="006D0053">
        <w:rPr>
          <w:i w:val="0"/>
        </w:rPr>
        <w:t>&gt;</w:t>
      </w:r>
      <w:bookmarkEnd w:id="61"/>
    </w:p>
    <w:p w:rsidR="0041014F" w:rsidRPr="00DE7F3E" w:rsidRDefault="0041014F" w:rsidP="00D33C38">
      <w:pPr>
        <w:pStyle w:val="Corpodetexto"/>
      </w:pPr>
    </w:p>
    <w:p w:rsidR="00065A76" w:rsidRDefault="00065A76" w:rsidP="00B458CC">
      <w:pPr>
        <w:pStyle w:val="Ttulo5"/>
        <w:jc w:val="both"/>
      </w:pPr>
      <w:bookmarkStart w:id="62" w:name="_Toc336201687"/>
      <w:r w:rsidRPr="00DE7F3E">
        <w:t>Leiaute sugerido</w:t>
      </w:r>
      <w:bookmarkEnd w:id="62"/>
    </w:p>
    <w:p w:rsidR="008409C9" w:rsidRPr="008409C9" w:rsidRDefault="008409C9" w:rsidP="00D33C38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065A76" w:rsidRPr="00DE7F3E">
        <w:trPr>
          <w:trHeight w:val="645"/>
        </w:trPr>
        <w:tc>
          <w:tcPr>
            <w:tcW w:w="9284" w:type="dxa"/>
          </w:tcPr>
          <w:p w:rsidR="00065A76" w:rsidRPr="00DE7F3E" w:rsidRDefault="00D84B7E" w:rsidP="00D33C38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67175"/>
                  <wp:effectExtent l="19050" t="0" r="3810" b="0"/>
                  <wp:docPr id="4" name="Imagem 3" descr="Ativi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ividade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7E" w:rsidRDefault="00D84B7E" w:rsidP="00D84B7E">
      <w:pPr>
        <w:pStyle w:val="Ttulo5"/>
        <w:numPr>
          <w:ilvl w:val="0"/>
          <w:numId w:val="0"/>
        </w:numPr>
        <w:ind w:left="1292"/>
        <w:jc w:val="both"/>
      </w:pPr>
    </w:p>
    <w:p w:rsidR="001219AA" w:rsidRDefault="001219AA">
      <w:pPr>
        <w:rPr>
          <w:rFonts w:ascii="Arial" w:hAnsi="Arial"/>
          <w:b/>
          <w:kern w:val="28"/>
        </w:rPr>
      </w:pPr>
      <w:r>
        <w:br w:type="page"/>
      </w:r>
    </w:p>
    <w:p w:rsidR="00065A76" w:rsidRDefault="00065A76" w:rsidP="00B458CC">
      <w:pPr>
        <w:pStyle w:val="Ttulo5"/>
        <w:jc w:val="both"/>
      </w:pPr>
      <w:bookmarkStart w:id="63" w:name="_Toc336201688"/>
      <w:r w:rsidRPr="00DE7F3E">
        <w:lastRenderedPageBreak/>
        <w:t>Relacionamentos com outras interfaces</w:t>
      </w:r>
      <w:bookmarkEnd w:id="63"/>
    </w:p>
    <w:p w:rsidR="00D84B7E" w:rsidRPr="00D84B7E" w:rsidRDefault="00D84B7E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065A76" w:rsidRPr="00DE7F3E">
        <w:trPr>
          <w:trHeight w:val="455"/>
        </w:trPr>
        <w:tc>
          <w:tcPr>
            <w:tcW w:w="9212" w:type="dxa"/>
          </w:tcPr>
          <w:p w:rsidR="00AD49AE" w:rsidRDefault="008409C9" w:rsidP="00D33C38">
            <w:pPr>
              <w:pStyle w:val="Tabela"/>
            </w:pPr>
            <w:r>
              <w:t>Botão</w:t>
            </w:r>
            <w:r w:rsidR="00D84B7E">
              <w:t xml:space="preserve"> Meu perfil vai para tela Perfil de Usuário</w:t>
            </w:r>
          </w:p>
          <w:p w:rsidR="00D84B7E" w:rsidRDefault="008409C9" w:rsidP="00D33C38">
            <w:pPr>
              <w:pStyle w:val="Tabela"/>
            </w:pPr>
            <w:r>
              <w:t xml:space="preserve">Botão </w:t>
            </w:r>
            <w:r w:rsidR="00D84B7E">
              <w:t>Permissões vai para tela Permiss</w:t>
            </w:r>
            <w:r>
              <w:t>ões</w:t>
            </w:r>
          </w:p>
          <w:p w:rsidR="008409C9" w:rsidRDefault="008409C9" w:rsidP="00D33C38">
            <w:pPr>
              <w:pStyle w:val="Tabela"/>
            </w:pPr>
            <w:r>
              <w:t>Botão Empresa vai para tela Empresa</w:t>
            </w:r>
          </w:p>
          <w:p w:rsidR="00D84B7E" w:rsidRDefault="008409C9" w:rsidP="00D33C38">
            <w:pPr>
              <w:pStyle w:val="Tabela"/>
            </w:pPr>
            <w:r>
              <w:t>Botão Atividade vai para tela Atividade</w:t>
            </w:r>
          </w:p>
          <w:p w:rsidR="008409C9" w:rsidRDefault="008409C9" w:rsidP="00D33C38">
            <w:pPr>
              <w:pStyle w:val="Tabela"/>
            </w:pPr>
            <w:r>
              <w:t xml:space="preserve">Botão Novo vai para tela </w:t>
            </w:r>
            <w:r w:rsidR="006C1FB6">
              <w:t>de cadastro</w:t>
            </w:r>
          </w:p>
          <w:p w:rsidR="006C1FB6" w:rsidRDefault="006C1FB6" w:rsidP="00D33C38">
            <w:pPr>
              <w:pStyle w:val="Tabela"/>
            </w:pPr>
            <w:r>
              <w:t>Botão Pesquisar vai para tela Pesquisa Atividade</w:t>
            </w:r>
          </w:p>
          <w:p w:rsidR="006C1FB6" w:rsidRDefault="006C1FB6" w:rsidP="00D33C38">
            <w:pPr>
              <w:pStyle w:val="Tabela"/>
            </w:pPr>
            <w:r>
              <w:t>Botão Cadastrar Convites vai para tela Convite</w:t>
            </w:r>
          </w:p>
          <w:p w:rsidR="008C6C66" w:rsidRPr="00DE7F3E" w:rsidRDefault="008C6C66" w:rsidP="00D33C38">
            <w:pPr>
              <w:pStyle w:val="Tabela"/>
            </w:pPr>
            <w:r>
              <w:t>Botão Sair sai do sistema</w:t>
            </w:r>
          </w:p>
        </w:tc>
      </w:tr>
    </w:tbl>
    <w:p w:rsidR="009803D7" w:rsidRDefault="009803D7" w:rsidP="00B458CC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</w:rPr>
      </w:pPr>
    </w:p>
    <w:p w:rsidR="00D84B7E" w:rsidRPr="00D84B7E" w:rsidRDefault="00D84B7E" w:rsidP="00D33C38">
      <w:pPr>
        <w:pStyle w:val="Corpodetexto"/>
      </w:pPr>
    </w:p>
    <w:p w:rsidR="00065A76" w:rsidRDefault="00065A76" w:rsidP="00B458CC">
      <w:pPr>
        <w:pStyle w:val="Ttulo5"/>
        <w:jc w:val="both"/>
      </w:pPr>
      <w:bookmarkStart w:id="64" w:name="_Toc336201689"/>
      <w:r w:rsidRPr="00DE7F3E">
        <w:t>Campos</w:t>
      </w:r>
      <w:bookmarkEnd w:id="64"/>
    </w:p>
    <w:p w:rsidR="001219AA" w:rsidRPr="001219AA" w:rsidRDefault="001219AA" w:rsidP="00D33C38">
      <w:pPr>
        <w:pStyle w:val="Corpodetexto"/>
      </w:pPr>
    </w:p>
    <w:tbl>
      <w:tblPr>
        <w:tblW w:w="866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944"/>
        <w:gridCol w:w="1510"/>
      </w:tblGrid>
      <w:tr w:rsidR="00065A76" w:rsidRPr="00DE7F3E" w:rsidTr="00CD27DC">
        <w:trPr>
          <w:cantSplit/>
          <w:trHeight w:val="134"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944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065A76" w:rsidRPr="00DE7F3E" w:rsidRDefault="00065A7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065A76" w:rsidRPr="00DE7F3E" w:rsidTr="00CD27DC">
        <w:trPr>
          <w:cantSplit/>
        </w:trPr>
        <w:tc>
          <w:tcPr>
            <w:tcW w:w="1063" w:type="dxa"/>
          </w:tcPr>
          <w:p w:rsidR="00065A76" w:rsidRPr="00DE7F3E" w:rsidRDefault="00C01494" w:rsidP="00C01494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065A76" w:rsidRPr="00DE7F3E" w:rsidRDefault="008C6C66" w:rsidP="00D33C38">
            <w:pPr>
              <w:pStyle w:val="Tabela"/>
            </w:pPr>
            <w:r>
              <w:t>Tipo de Atividade</w:t>
            </w:r>
          </w:p>
        </w:tc>
        <w:tc>
          <w:tcPr>
            <w:tcW w:w="1408" w:type="dxa"/>
          </w:tcPr>
          <w:p w:rsidR="00065A76" w:rsidRPr="00DE7F3E" w:rsidRDefault="008C6C66" w:rsidP="00D33C38">
            <w:pPr>
              <w:pStyle w:val="Tabela"/>
            </w:pPr>
            <w:r>
              <w:t>Indica tipo da atividade</w:t>
            </w:r>
          </w:p>
        </w:tc>
        <w:tc>
          <w:tcPr>
            <w:tcW w:w="1227" w:type="dxa"/>
          </w:tcPr>
          <w:p w:rsidR="00065A76" w:rsidRPr="00DE7F3E" w:rsidRDefault="008C6C66" w:rsidP="00D33C38">
            <w:pPr>
              <w:pStyle w:val="Tabela"/>
            </w:pPr>
            <w:r>
              <w:t>-</w:t>
            </w:r>
          </w:p>
        </w:tc>
        <w:tc>
          <w:tcPr>
            <w:tcW w:w="1085" w:type="dxa"/>
          </w:tcPr>
          <w:p w:rsidR="00065A76" w:rsidRPr="00DE7F3E" w:rsidRDefault="008C6C66" w:rsidP="00D33C38">
            <w:pPr>
              <w:pStyle w:val="Tabela"/>
            </w:pPr>
            <w:r>
              <w:t>-</w:t>
            </w:r>
          </w:p>
        </w:tc>
        <w:tc>
          <w:tcPr>
            <w:tcW w:w="944" w:type="dxa"/>
          </w:tcPr>
          <w:p w:rsidR="00065A76" w:rsidRPr="00DE7F3E" w:rsidRDefault="008C6C66" w:rsidP="00D33C38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5C5584" w:rsidRPr="00DE7F3E" w:rsidRDefault="008C6C66" w:rsidP="00D33C38">
            <w:pPr>
              <w:pStyle w:val="Tabela"/>
            </w:pPr>
            <w:r>
              <w:t>Obrigatório</w:t>
            </w:r>
          </w:p>
        </w:tc>
      </w:tr>
      <w:tr w:rsidR="00065A76" w:rsidRPr="00DE7F3E" w:rsidTr="00CD27DC">
        <w:trPr>
          <w:cantSplit/>
        </w:trPr>
        <w:tc>
          <w:tcPr>
            <w:tcW w:w="1063" w:type="dxa"/>
          </w:tcPr>
          <w:p w:rsidR="00065A76" w:rsidRPr="00DE7F3E" w:rsidRDefault="00C01494" w:rsidP="00C01494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065A76" w:rsidRPr="00DE7F3E" w:rsidRDefault="00AB75A5" w:rsidP="00D33C38">
            <w:pPr>
              <w:pStyle w:val="Tabela"/>
            </w:pPr>
            <w:r>
              <w:t>Status</w:t>
            </w:r>
          </w:p>
        </w:tc>
        <w:tc>
          <w:tcPr>
            <w:tcW w:w="1408" w:type="dxa"/>
          </w:tcPr>
          <w:p w:rsidR="00065A76" w:rsidRPr="00DE7F3E" w:rsidRDefault="00AB75A5" w:rsidP="00D33C38">
            <w:pPr>
              <w:pStyle w:val="Tabela"/>
            </w:pPr>
            <w:r>
              <w:t>Andamento da atividade</w:t>
            </w:r>
          </w:p>
        </w:tc>
        <w:tc>
          <w:tcPr>
            <w:tcW w:w="1227" w:type="dxa"/>
          </w:tcPr>
          <w:p w:rsidR="00065A76" w:rsidRPr="00DE7F3E" w:rsidRDefault="00AB75A5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065A76" w:rsidRPr="00DE7F3E" w:rsidRDefault="00AB75A5" w:rsidP="00D33C38">
            <w:pPr>
              <w:pStyle w:val="Tabela"/>
            </w:pPr>
            <w:r>
              <w:t>30 dígitos</w:t>
            </w:r>
          </w:p>
        </w:tc>
        <w:tc>
          <w:tcPr>
            <w:tcW w:w="944" w:type="dxa"/>
          </w:tcPr>
          <w:p w:rsidR="00065A76" w:rsidRPr="00DE7F3E" w:rsidRDefault="00AB75A5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065A76" w:rsidRPr="00DE7F3E" w:rsidRDefault="00AB75A5" w:rsidP="00D33C38">
            <w:pPr>
              <w:pStyle w:val="Tabela"/>
            </w:pPr>
            <w:r>
              <w:t>Obrigatório</w:t>
            </w:r>
          </w:p>
        </w:tc>
      </w:tr>
      <w:tr w:rsidR="00E20D5B" w:rsidRPr="00DE7F3E" w:rsidTr="00CD27DC">
        <w:trPr>
          <w:cantSplit/>
        </w:trPr>
        <w:tc>
          <w:tcPr>
            <w:tcW w:w="1063" w:type="dxa"/>
          </w:tcPr>
          <w:p w:rsidR="00E20D5B" w:rsidRPr="00DE7F3E" w:rsidRDefault="00C01494" w:rsidP="00C01494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E20D5B" w:rsidRPr="00DE7F3E" w:rsidRDefault="00CD27DC" w:rsidP="00D33C38">
            <w:pPr>
              <w:pStyle w:val="Tabela"/>
            </w:pPr>
            <w:r>
              <w:t>Código da Atividade</w:t>
            </w:r>
          </w:p>
        </w:tc>
        <w:tc>
          <w:tcPr>
            <w:tcW w:w="1408" w:type="dxa"/>
          </w:tcPr>
          <w:p w:rsidR="00E20D5B" w:rsidRPr="00DE7F3E" w:rsidRDefault="00CD27DC" w:rsidP="00D33C38">
            <w:pPr>
              <w:pStyle w:val="Tabela"/>
            </w:pPr>
            <w:r>
              <w:t>ID atividade</w:t>
            </w:r>
          </w:p>
        </w:tc>
        <w:tc>
          <w:tcPr>
            <w:tcW w:w="1227" w:type="dxa"/>
          </w:tcPr>
          <w:p w:rsidR="00E20D5B" w:rsidRPr="00DE7F3E" w:rsidRDefault="00CD27DC" w:rsidP="00D33C38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E20D5B" w:rsidRPr="00DE7F3E" w:rsidRDefault="00CD27DC" w:rsidP="00D33C38">
            <w:pPr>
              <w:pStyle w:val="Tabela"/>
            </w:pPr>
            <w:r>
              <w:t>10 dígitos</w:t>
            </w:r>
          </w:p>
        </w:tc>
        <w:tc>
          <w:tcPr>
            <w:tcW w:w="944" w:type="dxa"/>
          </w:tcPr>
          <w:p w:rsidR="00E20D5B" w:rsidRPr="00DE7F3E" w:rsidRDefault="00CD27DC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E20D5B" w:rsidRPr="00DE7F3E" w:rsidRDefault="00CD27DC" w:rsidP="00D33C38">
            <w:pPr>
              <w:pStyle w:val="Tabela"/>
            </w:pPr>
            <w:r>
              <w:t>Obrigatóri</w:t>
            </w:r>
          </w:p>
        </w:tc>
      </w:tr>
      <w:tr w:rsidR="004B6EB1" w:rsidRPr="00DE7F3E" w:rsidTr="00CD27DC">
        <w:trPr>
          <w:cantSplit/>
        </w:trPr>
        <w:tc>
          <w:tcPr>
            <w:tcW w:w="1063" w:type="dxa"/>
          </w:tcPr>
          <w:p w:rsidR="004B6EB1" w:rsidRPr="00DE7F3E" w:rsidRDefault="00C01494" w:rsidP="00C01494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4B6EB1" w:rsidRPr="00DE7F3E" w:rsidRDefault="00CD27DC" w:rsidP="00D33C38">
            <w:pPr>
              <w:pStyle w:val="Tabela"/>
            </w:pPr>
            <w:r>
              <w:t>Código Funcionário</w:t>
            </w:r>
          </w:p>
        </w:tc>
        <w:tc>
          <w:tcPr>
            <w:tcW w:w="1408" w:type="dxa"/>
          </w:tcPr>
          <w:p w:rsidR="004B6EB1" w:rsidRPr="00DE7F3E" w:rsidRDefault="00CD27DC" w:rsidP="00D33C38">
            <w:pPr>
              <w:pStyle w:val="Tabela"/>
            </w:pPr>
            <w:r>
              <w:t>Funcionário que criou atividade</w:t>
            </w:r>
          </w:p>
        </w:tc>
        <w:tc>
          <w:tcPr>
            <w:tcW w:w="1227" w:type="dxa"/>
          </w:tcPr>
          <w:p w:rsidR="004B6EB1" w:rsidRPr="00DE7F3E" w:rsidRDefault="00CD27DC" w:rsidP="00D33C38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4B6EB1" w:rsidRPr="00DE7F3E" w:rsidRDefault="00CD27DC" w:rsidP="00D33C38">
            <w:pPr>
              <w:pStyle w:val="Tabela"/>
            </w:pPr>
            <w:r>
              <w:t>10 dígitos</w:t>
            </w:r>
          </w:p>
        </w:tc>
        <w:tc>
          <w:tcPr>
            <w:tcW w:w="944" w:type="dxa"/>
          </w:tcPr>
          <w:p w:rsidR="004B6EB1" w:rsidRPr="00DE7F3E" w:rsidRDefault="00CD27DC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4B6EB1" w:rsidRPr="00DE7F3E" w:rsidRDefault="00CD27DC" w:rsidP="00D33C38">
            <w:pPr>
              <w:pStyle w:val="Tabela"/>
            </w:pPr>
            <w:r>
              <w:t>Obrigatório</w:t>
            </w:r>
          </w:p>
        </w:tc>
      </w:tr>
      <w:tr w:rsidR="004B6EB1" w:rsidRPr="00DE7F3E" w:rsidTr="00CD27DC">
        <w:trPr>
          <w:cantSplit/>
        </w:trPr>
        <w:tc>
          <w:tcPr>
            <w:tcW w:w="1063" w:type="dxa"/>
          </w:tcPr>
          <w:p w:rsidR="004B6EB1" w:rsidRPr="00DE7F3E" w:rsidRDefault="00C01494" w:rsidP="00C01494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4B6EB1" w:rsidRPr="00DE7F3E" w:rsidRDefault="00CD27DC" w:rsidP="00D33C38">
            <w:pPr>
              <w:pStyle w:val="Tabela"/>
            </w:pPr>
            <w:r>
              <w:t>Atividade</w:t>
            </w:r>
          </w:p>
        </w:tc>
        <w:tc>
          <w:tcPr>
            <w:tcW w:w="1408" w:type="dxa"/>
          </w:tcPr>
          <w:p w:rsidR="004B6EB1" w:rsidRPr="00DE7F3E" w:rsidRDefault="00CD27DC" w:rsidP="00D33C38">
            <w:pPr>
              <w:pStyle w:val="Tabela"/>
            </w:pPr>
            <w:r>
              <w:t>Nome da atividade</w:t>
            </w:r>
          </w:p>
        </w:tc>
        <w:tc>
          <w:tcPr>
            <w:tcW w:w="1227" w:type="dxa"/>
          </w:tcPr>
          <w:p w:rsidR="004B6EB1" w:rsidRPr="00DE7F3E" w:rsidRDefault="00CD27DC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4B6EB1" w:rsidRPr="00DE7F3E" w:rsidRDefault="00CD27DC" w:rsidP="00D33C38">
            <w:pPr>
              <w:pStyle w:val="Tabela"/>
            </w:pPr>
            <w:r>
              <w:t>50 dígitos</w:t>
            </w:r>
          </w:p>
        </w:tc>
        <w:tc>
          <w:tcPr>
            <w:tcW w:w="944" w:type="dxa"/>
          </w:tcPr>
          <w:p w:rsidR="004B6EB1" w:rsidRPr="00DE7F3E" w:rsidRDefault="00CD27DC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4B6EB1" w:rsidRPr="00DE7F3E" w:rsidRDefault="00CD27DC" w:rsidP="00D33C38">
            <w:pPr>
              <w:pStyle w:val="Tabela"/>
            </w:pPr>
            <w:r>
              <w:t>Obrigatório</w:t>
            </w:r>
          </w:p>
        </w:tc>
      </w:tr>
      <w:tr w:rsidR="004B6EB1" w:rsidRPr="00DE7F3E" w:rsidTr="00CD27DC">
        <w:trPr>
          <w:cantSplit/>
        </w:trPr>
        <w:tc>
          <w:tcPr>
            <w:tcW w:w="1063" w:type="dxa"/>
          </w:tcPr>
          <w:p w:rsidR="004B6EB1" w:rsidRPr="00DE7F3E" w:rsidRDefault="00C01494" w:rsidP="00C01494">
            <w:pPr>
              <w:pStyle w:val="Tabela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4B6EB1" w:rsidRPr="00DE7F3E" w:rsidRDefault="00CD27DC" w:rsidP="00D33C38">
            <w:pPr>
              <w:pStyle w:val="Tabela"/>
            </w:pPr>
            <w:r>
              <w:t>Descrição</w:t>
            </w:r>
          </w:p>
        </w:tc>
        <w:tc>
          <w:tcPr>
            <w:tcW w:w="1408" w:type="dxa"/>
          </w:tcPr>
          <w:p w:rsidR="004B6EB1" w:rsidRPr="00DE7F3E" w:rsidRDefault="00CD27DC" w:rsidP="00D33C38">
            <w:pPr>
              <w:pStyle w:val="Tabela"/>
            </w:pPr>
            <w:r>
              <w:t>Informações sobre a atividade</w:t>
            </w:r>
          </w:p>
        </w:tc>
        <w:tc>
          <w:tcPr>
            <w:tcW w:w="1227" w:type="dxa"/>
          </w:tcPr>
          <w:p w:rsidR="004B6EB1" w:rsidRPr="00DE7F3E" w:rsidRDefault="00CD27DC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4B6EB1" w:rsidRPr="00DE7F3E" w:rsidRDefault="00CD27DC" w:rsidP="00D33C38">
            <w:pPr>
              <w:pStyle w:val="Tabela"/>
            </w:pPr>
            <w:r>
              <w:t>10</w:t>
            </w:r>
            <w:r w:rsidR="003F6E26">
              <w:t>0</w:t>
            </w:r>
            <w:r>
              <w:t>000 dígitos</w:t>
            </w:r>
          </w:p>
        </w:tc>
        <w:tc>
          <w:tcPr>
            <w:tcW w:w="944" w:type="dxa"/>
          </w:tcPr>
          <w:p w:rsidR="004B6EB1" w:rsidRPr="00DE7F3E" w:rsidRDefault="00CD27DC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4B6EB1" w:rsidRPr="00DE7F3E" w:rsidRDefault="00CD27DC" w:rsidP="00D33C38">
            <w:pPr>
              <w:pStyle w:val="Tabela"/>
            </w:pPr>
            <w:r>
              <w:t>Obrigatório</w:t>
            </w:r>
          </w:p>
        </w:tc>
      </w:tr>
      <w:tr w:rsidR="00CD27DC" w:rsidRPr="00DE7F3E" w:rsidTr="00CD27DC">
        <w:trPr>
          <w:cantSplit/>
        </w:trPr>
        <w:tc>
          <w:tcPr>
            <w:tcW w:w="1063" w:type="dxa"/>
          </w:tcPr>
          <w:p w:rsidR="00CD27DC" w:rsidRPr="00DE7F3E" w:rsidRDefault="00C01494" w:rsidP="00C01494">
            <w:pPr>
              <w:pStyle w:val="Tabela"/>
              <w:jc w:val="center"/>
            </w:pPr>
            <w:r>
              <w:t>7</w:t>
            </w:r>
          </w:p>
        </w:tc>
        <w:tc>
          <w:tcPr>
            <w:tcW w:w="1427" w:type="dxa"/>
          </w:tcPr>
          <w:p w:rsidR="00CD27DC" w:rsidRDefault="00CD27DC" w:rsidP="00D33C38">
            <w:pPr>
              <w:pStyle w:val="Tabela"/>
            </w:pPr>
            <w:r>
              <w:t>Data de Início</w:t>
            </w:r>
          </w:p>
        </w:tc>
        <w:tc>
          <w:tcPr>
            <w:tcW w:w="1408" w:type="dxa"/>
          </w:tcPr>
          <w:p w:rsidR="00CD27DC" w:rsidRDefault="00CD27DC" w:rsidP="00D33C38">
            <w:pPr>
              <w:pStyle w:val="Tabela"/>
            </w:pPr>
            <w:r>
              <w:t>Data do início da atividade</w:t>
            </w:r>
          </w:p>
        </w:tc>
        <w:tc>
          <w:tcPr>
            <w:tcW w:w="1227" w:type="dxa"/>
          </w:tcPr>
          <w:p w:rsidR="00CD27DC" w:rsidRDefault="00CD27DC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CD27DC" w:rsidRDefault="00335899" w:rsidP="00D33C38">
            <w:pPr>
              <w:pStyle w:val="Tabela"/>
            </w:pPr>
            <w:r>
              <w:t>08</w:t>
            </w:r>
            <w:r w:rsidR="00CD27DC">
              <w:t xml:space="preserve"> dígitos</w:t>
            </w:r>
          </w:p>
        </w:tc>
        <w:tc>
          <w:tcPr>
            <w:tcW w:w="944" w:type="dxa"/>
          </w:tcPr>
          <w:p w:rsidR="00CD27DC" w:rsidRDefault="00335899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CD27DC" w:rsidRDefault="00CD27DC" w:rsidP="00D33C38">
            <w:pPr>
              <w:pStyle w:val="Tabela"/>
            </w:pPr>
            <w:r>
              <w:t>Obrigatório</w:t>
            </w:r>
          </w:p>
        </w:tc>
      </w:tr>
      <w:tr w:rsidR="003F6E26" w:rsidRPr="00DE7F3E" w:rsidTr="00CD27DC">
        <w:trPr>
          <w:cantSplit/>
        </w:trPr>
        <w:tc>
          <w:tcPr>
            <w:tcW w:w="1063" w:type="dxa"/>
          </w:tcPr>
          <w:p w:rsidR="003F6E26" w:rsidRPr="00DE7F3E" w:rsidRDefault="00C01494" w:rsidP="00C01494">
            <w:pPr>
              <w:pStyle w:val="Tabela"/>
              <w:jc w:val="center"/>
            </w:pPr>
            <w:r>
              <w:t>8</w:t>
            </w:r>
          </w:p>
        </w:tc>
        <w:tc>
          <w:tcPr>
            <w:tcW w:w="1427" w:type="dxa"/>
          </w:tcPr>
          <w:p w:rsidR="003F6E26" w:rsidRDefault="003F6E26" w:rsidP="00D33C38">
            <w:pPr>
              <w:pStyle w:val="Tabela"/>
            </w:pPr>
            <w:r>
              <w:t>Data de Fim</w:t>
            </w:r>
          </w:p>
        </w:tc>
        <w:tc>
          <w:tcPr>
            <w:tcW w:w="1408" w:type="dxa"/>
          </w:tcPr>
          <w:p w:rsidR="003F6E26" w:rsidRDefault="003F6E26" w:rsidP="00D33C38">
            <w:pPr>
              <w:pStyle w:val="Tabela"/>
            </w:pPr>
            <w:r>
              <w:t>Data do fim da atividade</w:t>
            </w:r>
          </w:p>
        </w:tc>
        <w:tc>
          <w:tcPr>
            <w:tcW w:w="1227" w:type="dxa"/>
          </w:tcPr>
          <w:p w:rsidR="003F6E26" w:rsidRDefault="003F6E26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3F6E26" w:rsidRDefault="003F6E26" w:rsidP="00D33C38">
            <w:pPr>
              <w:pStyle w:val="Tabela"/>
            </w:pPr>
            <w:r>
              <w:t>08 dígitos</w:t>
            </w:r>
          </w:p>
        </w:tc>
        <w:tc>
          <w:tcPr>
            <w:tcW w:w="944" w:type="dxa"/>
          </w:tcPr>
          <w:p w:rsidR="003F6E26" w:rsidRDefault="003F6E26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3F6E26" w:rsidRDefault="003F6E26" w:rsidP="00D33C38">
            <w:pPr>
              <w:pStyle w:val="Tabela"/>
            </w:pPr>
            <w:r>
              <w:t>Obrigatório</w:t>
            </w:r>
          </w:p>
        </w:tc>
      </w:tr>
      <w:tr w:rsidR="003F6E26" w:rsidRPr="00DE7F3E" w:rsidTr="00CD27DC">
        <w:trPr>
          <w:cantSplit/>
        </w:trPr>
        <w:tc>
          <w:tcPr>
            <w:tcW w:w="1063" w:type="dxa"/>
          </w:tcPr>
          <w:p w:rsidR="003F6E26" w:rsidRPr="00DE7F3E" w:rsidRDefault="00C01494" w:rsidP="00C01494">
            <w:pPr>
              <w:pStyle w:val="Tabela"/>
              <w:jc w:val="center"/>
            </w:pPr>
            <w:r>
              <w:t>9</w:t>
            </w:r>
          </w:p>
        </w:tc>
        <w:tc>
          <w:tcPr>
            <w:tcW w:w="1427" w:type="dxa"/>
          </w:tcPr>
          <w:p w:rsidR="003F6E26" w:rsidRDefault="003F6E26" w:rsidP="00D33C38">
            <w:pPr>
              <w:pStyle w:val="Tabela"/>
            </w:pPr>
            <w:r>
              <w:t>Observações</w:t>
            </w:r>
          </w:p>
        </w:tc>
        <w:tc>
          <w:tcPr>
            <w:tcW w:w="1408" w:type="dxa"/>
          </w:tcPr>
          <w:p w:rsidR="003F6E26" w:rsidRDefault="003F6E26" w:rsidP="00D33C38">
            <w:pPr>
              <w:pStyle w:val="Tabela"/>
            </w:pPr>
            <w:r>
              <w:t>Qualquer observação que o funcionário quiser informar</w:t>
            </w:r>
          </w:p>
        </w:tc>
        <w:tc>
          <w:tcPr>
            <w:tcW w:w="1227" w:type="dxa"/>
          </w:tcPr>
          <w:p w:rsidR="003F6E26" w:rsidRDefault="003F6E26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3F6E26" w:rsidRDefault="003F6E26" w:rsidP="00D33C38">
            <w:pPr>
              <w:pStyle w:val="Tabela"/>
            </w:pPr>
            <w:r>
              <w:t>50000 dígitos</w:t>
            </w:r>
          </w:p>
        </w:tc>
        <w:tc>
          <w:tcPr>
            <w:tcW w:w="944" w:type="dxa"/>
          </w:tcPr>
          <w:p w:rsidR="003F6E26" w:rsidRDefault="003F6E26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3F6E26" w:rsidRDefault="003F6E26" w:rsidP="00D33C38">
            <w:pPr>
              <w:pStyle w:val="Tabela"/>
            </w:pPr>
            <w:r>
              <w:t>Opcional</w:t>
            </w:r>
          </w:p>
        </w:tc>
      </w:tr>
    </w:tbl>
    <w:p w:rsidR="00065A76" w:rsidRPr="00DE7F3E" w:rsidRDefault="00065A76" w:rsidP="00D33C38">
      <w:pPr>
        <w:pStyle w:val="Corpodetexto"/>
      </w:pPr>
    </w:p>
    <w:p w:rsidR="00065A76" w:rsidRDefault="00065A76" w:rsidP="00B458CC">
      <w:pPr>
        <w:pStyle w:val="Ttulo5"/>
        <w:jc w:val="both"/>
      </w:pPr>
      <w:bookmarkStart w:id="65" w:name="_Toc336201690"/>
      <w:r w:rsidRPr="00DE7F3E">
        <w:lastRenderedPageBreak/>
        <w:t>Comandos</w:t>
      </w:r>
      <w:bookmarkEnd w:id="65"/>
    </w:p>
    <w:p w:rsidR="00193B80" w:rsidRPr="00193B80" w:rsidRDefault="00193B80" w:rsidP="00D33C38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065A76" w:rsidRPr="00DE7F3E">
        <w:trPr>
          <w:cantSplit/>
        </w:trPr>
        <w:tc>
          <w:tcPr>
            <w:tcW w:w="1063" w:type="dxa"/>
          </w:tcPr>
          <w:p w:rsidR="00065A76" w:rsidRPr="00DE7F3E" w:rsidRDefault="00065A76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065A76" w:rsidRPr="00DE7F3E" w:rsidRDefault="00065A76" w:rsidP="00D33C38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065A76" w:rsidRPr="00DE7F3E" w:rsidRDefault="00065A76" w:rsidP="00D33C38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065A76" w:rsidRPr="00DE7F3E" w:rsidRDefault="00065A76" w:rsidP="00D33C38">
            <w:pPr>
              <w:pStyle w:val="Tabela"/>
            </w:pPr>
            <w:r w:rsidRPr="00DE7F3E">
              <w:t>Restrições</w:t>
            </w:r>
          </w:p>
        </w:tc>
      </w:tr>
      <w:tr w:rsidR="00EA7AD4" w:rsidRPr="00DE7F3E">
        <w:trPr>
          <w:cantSplit/>
        </w:trPr>
        <w:tc>
          <w:tcPr>
            <w:tcW w:w="1063" w:type="dxa"/>
          </w:tcPr>
          <w:p w:rsidR="00EA7AD4" w:rsidRPr="00DE7F3E" w:rsidRDefault="00C01494" w:rsidP="00C01494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EA7AD4" w:rsidRPr="00DE7F3E" w:rsidRDefault="00193B80" w:rsidP="00D33C38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EA7AD4" w:rsidRPr="00DE7F3E" w:rsidRDefault="00D96989" w:rsidP="00D33C38">
            <w:pPr>
              <w:pStyle w:val="Tabela"/>
            </w:pPr>
            <w:r>
              <w:t>Salva o cadastro.</w:t>
            </w:r>
          </w:p>
        </w:tc>
        <w:tc>
          <w:tcPr>
            <w:tcW w:w="2457" w:type="dxa"/>
          </w:tcPr>
          <w:p w:rsidR="00EA7AD4" w:rsidRPr="00DE7F3E" w:rsidRDefault="00D96989" w:rsidP="00D33C38">
            <w:pPr>
              <w:pStyle w:val="Tabela"/>
            </w:pPr>
            <w:r>
              <w:t>Sempre habilitado</w:t>
            </w:r>
          </w:p>
        </w:tc>
      </w:tr>
      <w:tr w:rsidR="00EA7AD4" w:rsidRPr="00DE7F3E">
        <w:trPr>
          <w:cantSplit/>
        </w:trPr>
        <w:tc>
          <w:tcPr>
            <w:tcW w:w="1063" w:type="dxa"/>
          </w:tcPr>
          <w:p w:rsidR="00EA7AD4" w:rsidRPr="00DE7F3E" w:rsidRDefault="00C01494" w:rsidP="00C01494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EA7AD4" w:rsidRPr="00DE7F3E" w:rsidRDefault="00D96989" w:rsidP="00D33C38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EA7AD4" w:rsidRPr="00DE7F3E" w:rsidRDefault="00D96989" w:rsidP="00D33C38">
            <w:pPr>
              <w:pStyle w:val="Tabela"/>
            </w:pPr>
            <w:r>
              <w:t>Edita o cadastro.</w:t>
            </w:r>
          </w:p>
        </w:tc>
        <w:tc>
          <w:tcPr>
            <w:tcW w:w="2457" w:type="dxa"/>
          </w:tcPr>
          <w:p w:rsidR="00EA7AD4" w:rsidRPr="00DE7F3E" w:rsidRDefault="00D96989" w:rsidP="00D33C38">
            <w:pPr>
              <w:pStyle w:val="Tabela"/>
            </w:pPr>
            <w:r>
              <w:t>Sempre habilitado</w:t>
            </w:r>
          </w:p>
        </w:tc>
      </w:tr>
      <w:tr w:rsidR="00EA7AD4" w:rsidRPr="00DE7F3E">
        <w:trPr>
          <w:cantSplit/>
        </w:trPr>
        <w:tc>
          <w:tcPr>
            <w:tcW w:w="1063" w:type="dxa"/>
          </w:tcPr>
          <w:p w:rsidR="00EA7AD4" w:rsidRPr="00DE7F3E" w:rsidRDefault="00C01494" w:rsidP="00C01494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EA7AD4" w:rsidRPr="00DE7F3E" w:rsidRDefault="00D96989" w:rsidP="00D33C38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EA7AD4" w:rsidRPr="00DE7F3E" w:rsidRDefault="00D96989" w:rsidP="00D33C38">
            <w:pPr>
              <w:pStyle w:val="Tabela"/>
            </w:pPr>
            <w:r>
              <w:t>Exclui o cadastro.</w:t>
            </w:r>
          </w:p>
        </w:tc>
        <w:tc>
          <w:tcPr>
            <w:tcW w:w="2457" w:type="dxa"/>
          </w:tcPr>
          <w:p w:rsidR="00EA7AD4" w:rsidRPr="00DE7F3E" w:rsidRDefault="00D96989" w:rsidP="00D33C38">
            <w:pPr>
              <w:pStyle w:val="Tabela"/>
            </w:pPr>
            <w:r>
              <w:t>Sempre habilitado</w:t>
            </w:r>
          </w:p>
        </w:tc>
      </w:tr>
    </w:tbl>
    <w:p w:rsidR="00FA5BCD" w:rsidRPr="00DE7F3E" w:rsidRDefault="00FA5BCD" w:rsidP="00B458CC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3E7FE7" w:rsidRPr="00DE7F3E" w:rsidRDefault="003E7FE7" w:rsidP="00B458CC">
      <w:pPr>
        <w:jc w:val="both"/>
      </w:pPr>
      <w:r w:rsidRPr="00DE7F3E">
        <w:br w:type="page"/>
      </w:r>
    </w:p>
    <w:p w:rsidR="003E7FE7" w:rsidRDefault="003E7FE7" w:rsidP="00B458CC">
      <w:pPr>
        <w:pStyle w:val="Ttulo4"/>
        <w:jc w:val="both"/>
        <w:rPr>
          <w:i w:val="0"/>
        </w:rPr>
      </w:pPr>
      <w:bookmarkStart w:id="66" w:name="_Toc336201691"/>
      <w:r w:rsidRPr="00DE7F3E">
        <w:rPr>
          <w:i w:val="0"/>
        </w:rPr>
        <w:lastRenderedPageBreak/>
        <w:t xml:space="preserve">Interface de usuário </w:t>
      </w:r>
      <w:r w:rsidR="00D86387">
        <w:rPr>
          <w:i w:val="0"/>
        </w:rPr>
        <w:t>&lt;Grid Atividade</w:t>
      </w:r>
      <w:r w:rsidRPr="00DE7F3E">
        <w:rPr>
          <w:i w:val="0"/>
        </w:rPr>
        <w:t>&gt;</w:t>
      </w:r>
      <w:bookmarkEnd w:id="66"/>
    </w:p>
    <w:p w:rsidR="00D86387" w:rsidRPr="00D86387" w:rsidRDefault="00D86387" w:rsidP="00D33C38">
      <w:pPr>
        <w:pStyle w:val="Corpodetexto"/>
      </w:pPr>
    </w:p>
    <w:p w:rsidR="003E7FE7" w:rsidRDefault="003E7FE7" w:rsidP="00B458CC">
      <w:pPr>
        <w:pStyle w:val="Ttulo5"/>
        <w:jc w:val="both"/>
      </w:pPr>
      <w:bookmarkStart w:id="67" w:name="_Toc336201692"/>
      <w:r w:rsidRPr="00DE7F3E">
        <w:t>Leiaute sugerido</w:t>
      </w:r>
      <w:bookmarkEnd w:id="67"/>
    </w:p>
    <w:p w:rsidR="00D86387" w:rsidRPr="00D86387" w:rsidRDefault="00D86387" w:rsidP="00D33C38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3E7FE7" w:rsidRPr="00DE7F3E" w:rsidTr="00EB3F4E">
        <w:trPr>
          <w:trHeight w:val="645"/>
        </w:trPr>
        <w:tc>
          <w:tcPr>
            <w:tcW w:w="9284" w:type="dxa"/>
          </w:tcPr>
          <w:p w:rsidR="003E7FE7" w:rsidRPr="00DE7F3E" w:rsidRDefault="00D86387" w:rsidP="00D33C38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37965"/>
                  <wp:effectExtent l="19050" t="0" r="3810" b="0"/>
                  <wp:docPr id="6" name="Imagem 5" descr="Atividade_Gr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ividade_Grid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3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FE7" w:rsidRPr="00DE7F3E" w:rsidRDefault="003E7FE7" w:rsidP="00D33C38">
      <w:pPr>
        <w:pStyle w:val="Corpodetexto"/>
      </w:pPr>
    </w:p>
    <w:p w:rsidR="00D86387" w:rsidRDefault="00D86387">
      <w:pPr>
        <w:rPr>
          <w:rFonts w:ascii="Arial" w:hAnsi="Arial"/>
          <w:b/>
          <w:kern w:val="28"/>
        </w:rPr>
      </w:pPr>
      <w:r>
        <w:br w:type="page"/>
      </w:r>
    </w:p>
    <w:p w:rsidR="003E7FE7" w:rsidRDefault="003E7FE7" w:rsidP="00B458CC">
      <w:pPr>
        <w:pStyle w:val="Ttulo5"/>
        <w:jc w:val="both"/>
      </w:pPr>
      <w:bookmarkStart w:id="68" w:name="_Toc336201693"/>
      <w:r w:rsidRPr="00DE7F3E">
        <w:lastRenderedPageBreak/>
        <w:t>Relacionamentos com outras interfaces</w:t>
      </w:r>
      <w:bookmarkEnd w:id="68"/>
    </w:p>
    <w:p w:rsidR="00D86387" w:rsidRPr="00D86387" w:rsidRDefault="00D86387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3E7FE7" w:rsidRPr="00DE7F3E" w:rsidTr="00EB3F4E">
        <w:trPr>
          <w:trHeight w:val="455"/>
        </w:trPr>
        <w:tc>
          <w:tcPr>
            <w:tcW w:w="9212" w:type="dxa"/>
          </w:tcPr>
          <w:p w:rsidR="00D86387" w:rsidRDefault="00D86387" w:rsidP="00D33C38">
            <w:pPr>
              <w:pStyle w:val="Tabela"/>
            </w:pPr>
            <w:r>
              <w:t>Botão Meu perfil vai para tela Perfil de Usuário</w:t>
            </w:r>
          </w:p>
          <w:p w:rsidR="00D86387" w:rsidRDefault="00D86387" w:rsidP="00D33C38">
            <w:pPr>
              <w:pStyle w:val="Tabela"/>
            </w:pPr>
            <w:r>
              <w:t>Botão Permissões vai para tela Permissões</w:t>
            </w:r>
          </w:p>
          <w:p w:rsidR="00D86387" w:rsidRDefault="00D86387" w:rsidP="00D33C38">
            <w:pPr>
              <w:pStyle w:val="Tabela"/>
            </w:pPr>
            <w:r>
              <w:t>Botão Empresa vai para tela Empresa</w:t>
            </w:r>
          </w:p>
          <w:p w:rsidR="00D86387" w:rsidRDefault="00D86387" w:rsidP="00D33C38">
            <w:pPr>
              <w:pStyle w:val="Tabela"/>
            </w:pPr>
            <w:r>
              <w:t>Botão Atividade vai para tela Atividade</w:t>
            </w:r>
          </w:p>
          <w:p w:rsidR="00D86387" w:rsidRDefault="00D86387" w:rsidP="00D33C38">
            <w:pPr>
              <w:pStyle w:val="Tabela"/>
            </w:pPr>
            <w:r>
              <w:t>Botão Novo vai para tela de cadastro</w:t>
            </w:r>
          </w:p>
          <w:p w:rsidR="00D86387" w:rsidRDefault="00D86387" w:rsidP="00D33C38">
            <w:pPr>
              <w:pStyle w:val="Tabela"/>
            </w:pPr>
            <w:r>
              <w:t>Botão Pesquisar vai para tela Pesquisa Atividade</w:t>
            </w:r>
          </w:p>
          <w:p w:rsidR="00D86387" w:rsidRDefault="00D86387" w:rsidP="00D33C38">
            <w:pPr>
              <w:pStyle w:val="Tabela"/>
            </w:pPr>
            <w:r>
              <w:t>Botão Cadastrar Convites vai para tela Convite</w:t>
            </w:r>
          </w:p>
          <w:p w:rsidR="003E7FE7" w:rsidRPr="00DE7F3E" w:rsidRDefault="00D86387" w:rsidP="00D33C38">
            <w:pPr>
              <w:pStyle w:val="Tabela"/>
            </w:pPr>
            <w:r>
              <w:t>Botão Sair sai do sistema</w:t>
            </w:r>
          </w:p>
        </w:tc>
      </w:tr>
    </w:tbl>
    <w:p w:rsidR="003E7FE7" w:rsidRPr="00DE7F3E" w:rsidRDefault="003E7FE7" w:rsidP="00B458CC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3E7FE7" w:rsidRDefault="003E7FE7" w:rsidP="00B458CC">
      <w:pPr>
        <w:pStyle w:val="Ttulo5"/>
        <w:jc w:val="both"/>
      </w:pPr>
      <w:bookmarkStart w:id="69" w:name="_Toc336201694"/>
      <w:r w:rsidRPr="00DE7F3E">
        <w:t>Campos</w:t>
      </w:r>
      <w:bookmarkEnd w:id="69"/>
    </w:p>
    <w:p w:rsidR="00D86387" w:rsidRDefault="00D86387" w:rsidP="00D33C38">
      <w:pPr>
        <w:pStyle w:val="Corpodetexto"/>
      </w:pPr>
    </w:p>
    <w:p w:rsidR="001219AA" w:rsidRPr="00D86387" w:rsidRDefault="001219AA" w:rsidP="00D33C38">
      <w:pPr>
        <w:pStyle w:val="Corpodetexto"/>
      </w:pPr>
      <w:r>
        <w:t>Não aplicável.</w:t>
      </w:r>
    </w:p>
    <w:p w:rsidR="003E7FE7" w:rsidRPr="00DE7F3E" w:rsidRDefault="003E7FE7" w:rsidP="00D33C38">
      <w:pPr>
        <w:pStyle w:val="Corpodetexto"/>
      </w:pPr>
    </w:p>
    <w:p w:rsidR="003E7FE7" w:rsidRDefault="003E7FE7" w:rsidP="00B458CC">
      <w:pPr>
        <w:pStyle w:val="Ttulo5"/>
        <w:jc w:val="both"/>
      </w:pPr>
      <w:bookmarkStart w:id="70" w:name="_Toc336201695"/>
      <w:r w:rsidRPr="00DE7F3E">
        <w:t>Comandos</w:t>
      </w:r>
      <w:bookmarkEnd w:id="70"/>
    </w:p>
    <w:p w:rsidR="001219AA" w:rsidRPr="001219AA" w:rsidRDefault="001219AA" w:rsidP="00D33C38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3E7FE7" w:rsidRPr="00DE7F3E" w:rsidTr="00EB3F4E">
        <w:trPr>
          <w:cantSplit/>
        </w:trPr>
        <w:tc>
          <w:tcPr>
            <w:tcW w:w="1063" w:type="dxa"/>
          </w:tcPr>
          <w:p w:rsidR="003E7FE7" w:rsidRPr="00DE7F3E" w:rsidRDefault="003E7FE7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3E7FE7" w:rsidRPr="00DE7F3E" w:rsidRDefault="003E7FE7" w:rsidP="00D33C38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3E7FE7" w:rsidRPr="00DE7F3E" w:rsidRDefault="003E7FE7" w:rsidP="00D33C38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3E7FE7" w:rsidRPr="00DE7F3E" w:rsidRDefault="003E7FE7" w:rsidP="00D33C38">
            <w:pPr>
              <w:pStyle w:val="Tabela"/>
            </w:pPr>
            <w:r w:rsidRPr="00DE7F3E">
              <w:t>Restrições</w:t>
            </w:r>
          </w:p>
        </w:tc>
      </w:tr>
      <w:tr w:rsidR="003E7FE7" w:rsidRPr="00DE7F3E" w:rsidTr="00EB3F4E">
        <w:trPr>
          <w:cantSplit/>
        </w:trPr>
        <w:tc>
          <w:tcPr>
            <w:tcW w:w="1063" w:type="dxa"/>
          </w:tcPr>
          <w:p w:rsidR="003E7FE7" w:rsidRPr="00DE7F3E" w:rsidRDefault="001219AA" w:rsidP="00ED69DC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3E7FE7" w:rsidRPr="00DE7F3E" w:rsidRDefault="001219AA" w:rsidP="00D33C38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3E7FE7" w:rsidRPr="00DE7F3E" w:rsidRDefault="001219AA" w:rsidP="00D33C38">
            <w:pPr>
              <w:pStyle w:val="Tabela"/>
            </w:pPr>
            <w:r>
              <w:t>Direciona para página de pesquisa de atividades</w:t>
            </w:r>
          </w:p>
        </w:tc>
        <w:tc>
          <w:tcPr>
            <w:tcW w:w="2457" w:type="dxa"/>
          </w:tcPr>
          <w:p w:rsidR="001219AA" w:rsidRPr="00DE7F3E" w:rsidRDefault="001219AA" w:rsidP="00D33C38">
            <w:pPr>
              <w:pStyle w:val="Tabela"/>
            </w:pPr>
            <w:r>
              <w:t>Sempre habilitada</w:t>
            </w:r>
          </w:p>
        </w:tc>
      </w:tr>
      <w:tr w:rsidR="003E7FE7" w:rsidRPr="00DE7F3E" w:rsidTr="00EB3F4E">
        <w:trPr>
          <w:cantSplit/>
        </w:trPr>
        <w:tc>
          <w:tcPr>
            <w:tcW w:w="1063" w:type="dxa"/>
          </w:tcPr>
          <w:p w:rsidR="003E7FE7" w:rsidRPr="00DE7F3E" w:rsidRDefault="001219AA" w:rsidP="00ED69DC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3E7FE7" w:rsidRPr="00DE7F3E" w:rsidRDefault="001219AA" w:rsidP="00D33C38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3E7FE7" w:rsidRPr="00DE7F3E" w:rsidRDefault="001219AA" w:rsidP="00D33C38">
            <w:pPr>
              <w:pStyle w:val="Tabela"/>
            </w:pPr>
            <w:r>
              <w:t>Direciona para edição da atividade selecionada</w:t>
            </w:r>
          </w:p>
        </w:tc>
        <w:tc>
          <w:tcPr>
            <w:tcW w:w="2457" w:type="dxa"/>
          </w:tcPr>
          <w:p w:rsidR="003E7FE7" w:rsidRPr="00DE7F3E" w:rsidRDefault="001219AA" w:rsidP="00D33C38">
            <w:pPr>
              <w:pStyle w:val="Tabela"/>
            </w:pPr>
            <w:r>
              <w:t>Sempre habilitada</w:t>
            </w:r>
          </w:p>
        </w:tc>
      </w:tr>
      <w:tr w:rsidR="003E7FE7" w:rsidRPr="00DE7F3E" w:rsidTr="00EB3F4E">
        <w:trPr>
          <w:cantSplit/>
        </w:trPr>
        <w:tc>
          <w:tcPr>
            <w:tcW w:w="1063" w:type="dxa"/>
          </w:tcPr>
          <w:p w:rsidR="003E7FE7" w:rsidRPr="00DE7F3E" w:rsidRDefault="001219AA" w:rsidP="00ED69DC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3E7FE7" w:rsidRPr="00DE7F3E" w:rsidRDefault="001219AA" w:rsidP="00D33C38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3E7FE7" w:rsidRPr="00DE7F3E" w:rsidRDefault="001219AA" w:rsidP="00D33C38">
            <w:pPr>
              <w:pStyle w:val="Tabela"/>
            </w:pPr>
            <w:r>
              <w:t>Exclui atividade selecionada mediante confirmação do usuário.</w:t>
            </w:r>
          </w:p>
        </w:tc>
        <w:tc>
          <w:tcPr>
            <w:tcW w:w="2457" w:type="dxa"/>
          </w:tcPr>
          <w:p w:rsidR="003E7FE7" w:rsidRPr="00DE7F3E" w:rsidRDefault="001219AA" w:rsidP="00D33C38">
            <w:pPr>
              <w:pStyle w:val="Tabela"/>
            </w:pPr>
            <w:r>
              <w:t>Sempre habilitada</w:t>
            </w:r>
          </w:p>
        </w:tc>
      </w:tr>
    </w:tbl>
    <w:p w:rsidR="003E7FE7" w:rsidRPr="00DE7F3E" w:rsidRDefault="003E7FE7" w:rsidP="00B458CC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3E7FE7" w:rsidRPr="00DE7F3E" w:rsidRDefault="003E7FE7" w:rsidP="00B458CC">
      <w:pPr>
        <w:jc w:val="both"/>
        <w:rPr>
          <w:b/>
          <w:kern w:val="28"/>
        </w:rPr>
      </w:pPr>
      <w:r w:rsidRPr="00DE7F3E">
        <w:br w:type="page"/>
      </w:r>
    </w:p>
    <w:p w:rsidR="005175D1" w:rsidRDefault="005175D1" w:rsidP="005175D1">
      <w:pPr>
        <w:pStyle w:val="Ttulo4"/>
        <w:jc w:val="both"/>
        <w:rPr>
          <w:i w:val="0"/>
        </w:rPr>
      </w:pPr>
      <w:bookmarkStart w:id="71" w:name="_Toc336201696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&lt;Pesquisa Atividade</w:t>
      </w:r>
      <w:r w:rsidRPr="00DE7F3E">
        <w:rPr>
          <w:i w:val="0"/>
        </w:rPr>
        <w:t>&gt;</w:t>
      </w:r>
      <w:bookmarkEnd w:id="71"/>
    </w:p>
    <w:p w:rsidR="005175D1" w:rsidRPr="00D86387" w:rsidRDefault="005175D1" w:rsidP="00D33C38">
      <w:pPr>
        <w:pStyle w:val="Corpodetexto"/>
      </w:pPr>
    </w:p>
    <w:p w:rsidR="005175D1" w:rsidRDefault="005175D1" w:rsidP="005175D1">
      <w:pPr>
        <w:pStyle w:val="Ttulo5"/>
        <w:jc w:val="both"/>
      </w:pPr>
      <w:bookmarkStart w:id="72" w:name="_Toc336201697"/>
      <w:r w:rsidRPr="00DE7F3E">
        <w:t>Leiaute sugerido</w:t>
      </w:r>
      <w:bookmarkEnd w:id="72"/>
    </w:p>
    <w:p w:rsidR="005175D1" w:rsidRPr="00D86387" w:rsidRDefault="005175D1" w:rsidP="00D33C38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5175D1" w:rsidRPr="00DE7F3E" w:rsidTr="00ED69DC">
        <w:trPr>
          <w:trHeight w:val="645"/>
        </w:trPr>
        <w:tc>
          <w:tcPr>
            <w:tcW w:w="9284" w:type="dxa"/>
          </w:tcPr>
          <w:p w:rsidR="005175D1" w:rsidRPr="00DE7F3E" w:rsidRDefault="00401672" w:rsidP="00D33C38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97020"/>
                  <wp:effectExtent l="19050" t="0" r="3810" b="0"/>
                  <wp:docPr id="8" name="Imagem 7" descr="Atividade_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ividade_Pesquisar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9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5D1" w:rsidRPr="00DE7F3E" w:rsidRDefault="005175D1" w:rsidP="00D33C38">
      <w:pPr>
        <w:pStyle w:val="Corpodetexto"/>
      </w:pPr>
    </w:p>
    <w:p w:rsidR="00401672" w:rsidRDefault="00401672" w:rsidP="00401672">
      <w:pPr>
        <w:rPr>
          <w:rFonts w:ascii="Arial" w:hAnsi="Arial"/>
          <w:b/>
          <w:kern w:val="28"/>
        </w:rPr>
      </w:pPr>
      <w:r>
        <w:br w:type="page"/>
      </w:r>
    </w:p>
    <w:p w:rsidR="00401672" w:rsidRDefault="00401672" w:rsidP="00401672">
      <w:pPr>
        <w:pStyle w:val="Ttulo5"/>
      </w:pPr>
      <w:bookmarkStart w:id="73" w:name="_Toc336201698"/>
      <w:r w:rsidRPr="00DE7F3E">
        <w:lastRenderedPageBreak/>
        <w:t>Relacionamentos com outras interfaces</w:t>
      </w:r>
      <w:bookmarkEnd w:id="73"/>
    </w:p>
    <w:p w:rsidR="00401672" w:rsidRPr="00D86387" w:rsidRDefault="00401672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01672" w:rsidRPr="00DE7F3E" w:rsidTr="00ED69DC">
        <w:trPr>
          <w:trHeight w:val="455"/>
        </w:trPr>
        <w:tc>
          <w:tcPr>
            <w:tcW w:w="9212" w:type="dxa"/>
          </w:tcPr>
          <w:p w:rsidR="00401672" w:rsidRDefault="00401672" w:rsidP="00D33C38">
            <w:pPr>
              <w:pStyle w:val="Tabela"/>
            </w:pPr>
            <w:r>
              <w:t>Botão Meu perfil vai para tela Perfil de Usuário</w:t>
            </w:r>
          </w:p>
          <w:p w:rsidR="00401672" w:rsidRDefault="00401672" w:rsidP="00D33C38">
            <w:pPr>
              <w:pStyle w:val="Tabela"/>
            </w:pPr>
            <w:r>
              <w:t>Botão Permissões vai para tela Permissões</w:t>
            </w:r>
          </w:p>
          <w:p w:rsidR="00401672" w:rsidRDefault="00401672" w:rsidP="00D33C38">
            <w:pPr>
              <w:pStyle w:val="Tabela"/>
            </w:pPr>
            <w:r>
              <w:t>Botão Empresa vai para tela Empresa</w:t>
            </w:r>
          </w:p>
          <w:p w:rsidR="00401672" w:rsidRDefault="00401672" w:rsidP="00D33C38">
            <w:pPr>
              <w:pStyle w:val="Tabela"/>
            </w:pPr>
            <w:r>
              <w:t>Botão Atividade vai para tela Atividade</w:t>
            </w:r>
          </w:p>
          <w:p w:rsidR="00401672" w:rsidRDefault="00401672" w:rsidP="00D33C38">
            <w:pPr>
              <w:pStyle w:val="Tabela"/>
            </w:pPr>
            <w:r>
              <w:t>Botão Novo vai para tela de cadastro</w:t>
            </w:r>
          </w:p>
          <w:p w:rsidR="00401672" w:rsidRDefault="00401672" w:rsidP="00D33C38">
            <w:pPr>
              <w:pStyle w:val="Tabela"/>
            </w:pPr>
            <w:r>
              <w:t>Botão Pesquisar vai para tela Pesquisa Atividade</w:t>
            </w:r>
          </w:p>
          <w:p w:rsidR="00401672" w:rsidRDefault="00401672" w:rsidP="00D33C38">
            <w:pPr>
              <w:pStyle w:val="Tabela"/>
            </w:pPr>
            <w:r>
              <w:t>Botão Cadastrar Convites vai para tela Convite</w:t>
            </w:r>
          </w:p>
          <w:p w:rsidR="00401672" w:rsidRPr="00DE7F3E" w:rsidRDefault="00401672" w:rsidP="00D33C38">
            <w:pPr>
              <w:pStyle w:val="Tabela"/>
            </w:pPr>
            <w:r>
              <w:t>Botão Sair sai do sistema</w:t>
            </w:r>
          </w:p>
        </w:tc>
      </w:tr>
    </w:tbl>
    <w:p w:rsidR="00401672" w:rsidRPr="00DE7F3E" w:rsidRDefault="00401672" w:rsidP="00401672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401672" w:rsidRDefault="00401672" w:rsidP="00401672">
      <w:pPr>
        <w:pStyle w:val="Ttulo5"/>
        <w:jc w:val="both"/>
      </w:pPr>
      <w:bookmarkStart w:id="74" w:name="_Toc336201699"/>
      <w:r w:rsidRPr="00DE7F3E">
        <w:t>Campos</w:t>
      </w:r>
      <w:bookmarkEnd w:id="74"/>
    </w:p>
    <w:p w:rsidR="00401672" w:rsidRDefault="00401672" w:rsidP="00D33C38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D33C38" w:rsidRPr="00DE7F3E" w:rsidTr="00ED69DC">
        <w:trPr>
          <w:cantSplit/>
          <w:trHeight w:val="134"/>
        </w:trPr>
        <w:tc>
          <w:tcPr>
            <w:tcW w:w="1063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D33C38" w:rsidRPr="00DE7F3E" w:rsidTr="00ED69DC">
        <w:trPr>
          <w:cantSplit/>
        </w:trPr>
        <w:tc>
          <w:tcPr>
            <w:tcW w:w="1063" w:type="dxa"/>
          </w:tcPr>
          <w:p w:rsidR="00D33C38" w:rsidRPr="00DE7F3E" w:rsidRDefault="00D33C38" w:rsidP="00D33C38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D33C38" w:rsidRPr="00DE7F3E" w:rsidRDefault="00D33C38" w:rsidP="00ED69DC">
            <w:pPr>
              <w:pStyle w:val="Tabela"/>
            </w:pPr>
            <w:r>
              <w:t>Tipo</w:t>
            </w:r>
          </w:p>
        </w:tc>
        <w:tc>
          <w:tcPr>
            <w:tcW w:w="1408" w:type="dxa"/>
          </w:tcPr>
          <w:p w:rsidR="00D33C38" w:rsidRPr="00DE7F3E" w:rsidRDefault="00D33C38" w:rsidP="00D33C38">
            <w:pPr>
              <w:pStyle w:val="Tabela"/>
            </w:pPr>
            <w:r>
              <w:t>Indica tipo da atividade</w:t>
            </w:r>
          </w:p>
        </w:tc>
        <w:tc>
          <w:tcPr>
            <w:tcW w:w="1227" w:type="dxa"/>
          </w:tcPr>
          <w:p w:rsidR="00D33C38" w:rsidRPr="00DE7F3E" w:rsidRDefault="00ED69DC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Pr="00DE7F3E" w:rsidRDefault="00ED69DC" w:rsidP="00D33C38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D33C38" w:rsidRPr="00DE7F3E" w:rsidRDefault="00ED69DC" w:rsidP="00D33C38">
            <w:pPr>
              <w:pStyle w:val="Tabela"/>
            </w:pPr>
            <w:r>
              <w:t>Caracteres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</w:pPr>
            <w:r>
              <w:t>Obrigatório</w:t>
            </w:r>
          </w:p>
        </w:tc>
      </w:tr>
      <w:tr w:rsidR="00D33C38" w:rsidRPr="00DE7F3E" w:rsidTr="00ED69DC">
        <w:trPr>
          <w:cantSplit/>
        </w:trPr>
        <w:tc>
          <w:tcPr>
            <w:tcW w:w="1063" w:type="dxa"/>
          </w:tcPr>
          <w:p w:rsidR="00D33C38" w:rsidRPr="00DE7F3E" w:rsidRDefault="00D33C38" w:rsidP="00D33C38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D33C38" w:rsidRPr="00DE7F3E" w:rsidRDefault="00D33C38" w:rsidP="00D33C38">
            <w:pPr>
              <w:pStyle w:val="Tabela"/>
            </w:pPr>
            <w:r>
              <w:t>Status</w:t>
            </w:r>
          </w:p>
        </w:tc>
        <w:tc>
          <w:tcPr>
            <w:tcW w:w="1408" w:type="dxa"/>
          </w:tcPr>
          <w:p w:rsidR="00D33C38" w:rsidRPr="00DE7F3E" w:rsidRDefault="00D33C38" w:rsidP="00D33C38">
            <w:pPr>
              <w:pStyle w:val="Tabela"/>
            </w:pPr>
            <w:r>
              <w:t>Andamento da atividade</w:t>
            </w:r>
          </w:p>
        </w:tc>
        <w:tc>
          <w:tcPr>
            <w:tcW w:w="1227" w:type="dxa"/>
          </w:tcPr>
          <w:p w:rsidR="00D33C38" w:rsidRPr="00DE7F3E" w:rsidRDefault="00D33C38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Pr="00DE7F3E" w:rsidRDefault="00D33C38" w:rsidP="00D33C38">
            <w:pPr>
              <w:pStyle w:val="Tabela"/>
            </w:pPr>
            <w:r>
              <w:t>30 dígitos</w:t>
            </w:r>
          </w:p>
        </w:tc>
        <w:tc>
          <w:tcPr>
            <w:tcW w:w="1231" w:type="dxa"/>
          </w:tcPr>
          <w:p w:rsidR="00D33C38" w:rsidRPr="00DE7F3E" w:rsidRDefault="00D33C38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</w:pPr>
            <w:r>
              <w:t>Obrigatório</w:t>
            </w:r>
          </w:p>
        </w:tc>
      </w:tr>
      <w:tr w:rsidR="00D33C38" w:rsidRPr="00DE7F3E" w:rsidTr="00ED69DC">
        <w:trPr>
          <w:cantSplit/>
        </w:trPr>
        <w:tc>
          <w:tcPr>
            <w:tcW w:w="1063" w:type="dxa"/>
          </w:tcPr>
          <w:p w:rsidR="00D33C38" w:rsidRPr="00DE7F3E" w:rsidRDefault="00D33C38" w:rsidP="00D33C38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D33C38" w:rsidRPr="00DE7F3E" w:rsidRDefault="00D33C38" w:rsidP="00D33C38">
            <w:pPr>
              <w:pStyle w:val="Tabela"/>
            </w:pPr>
            <w:r>
              <w:t>Código da Atividade</w:t>
            </w:r>
          </w:p>
        </w:tc>
        <w:tc>
          <w:tcPr>
            <w:tcW w:w="1408" w:type="dxa"/>
          </w:tcPr>
          <w:p w:rsidR="00D33C38" w:rsidRPr="00DE7F3E" w:rsidRDefault="00D33C38" w:rsidP="00D33C38">
            <w:pPr>
              <w:pStyle w:val="Tabela"/>
            </w:pPr>
            <w:r>
              <w:t>ID atividade</w:t>
            </w:r>
          </w:p>
        </w:tc>
        <w:tc>
          <w:tcPr>
            <w:tcW w:w="1227" w:type="dxa"/>
          </w:tcPr>
          <w:p w:rsidR="00D33C38" w:rsidRPr="00DE7F3E" w:rsidRDefault="00D33C38" w:rsidP="00D33C38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D33C38" w:rsidRPr="00DE7F3E" w:rsidRDefault="00D33C38" w:rsidP="00D33C38">
            <w:pPr>
              <w:pStyle w:val="Tabela"/>
            </w:pPr>
            <w:r>
              <w:t>10 dígitos</w:t>
            </w:r>
          </w:p>
        </w:tc>
        <w:tc>
          <w:tcPr>
            <w:tcW w:w="1231" w:type="dxa"/>
          </w:tcPr>
          <w:p w:rsidR="00D33C38" w:rsidRPr="00DE7F3E" w:rsidRDefault="00D33C38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</w:pPr>
            <w:r>
              <w:t>Obrigatóri</w:t>
            </w:r>
          </w:p>
        </w:tc>
      </w:tr>
      <w:tr w:rsidR="00D33C38" w:rsidRPr="00DE7F3E" w:rsidTr="00ED69DC">
        <w:trPr>
          <w:cantSplit/>
        </w:trPr>
        <w:tc>
          <w:tcPr>
            <w:tcW w:w="1063" w:type="dxa"/>
          </w:tcPr>
          <w:p w:rsidR="00D33C38" w:rsidRPr="00DE7F3E" w:rsidRDefault="00ED69DC" w:rsidP="00D33C38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D33C38" w:rsidRPr="00DE7F3E" w:rsidRDefault="00D33C38" w:rsidP="00D33C38">
            <w:pPr>
              <w:pStyle w:val="Tabela"/>
            </w:pPr>
            <w:r>
              <w:t>Atividade</w:t>
            </w:r>
          </w:p>
        </w:tc>
        <w:tc>
          <w:tcPr>
            <w:tcW w:w="1408" w:type="dxa"/>
          </w:tcPr>
          <w:p w:rsidR="00D33C38" w:rsidRPr="00DE7F3E" w:rsidRDefault="00D33C38" w:rsidP="00D33C38">
            <w:pPr>
              <w:pStyle w:val="Tabela"/>
            </w:pPr>
            <w:r>
              <w:t>Nome da atividade</w:t>
            </w:r>
          </w:p>
        </w:tc>
        <w:tc>
          <w:tcPr>
            <w:tcW w:w="1227" w:type="dxa"/>
          </w:tcPr>
          <w:p w:rsidR="00D33C38" w:rsidRPr="00DE7F3E" w:rsidRDefault="00D33C38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Pr="00DE7F3E" w:rsidRDefault="00D33C38" w:rsidP="00D33C38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D33C38" w:rsidRPr="00DE7F3E" w:rsidRDefault="00D33C38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</w:pPr>
            <w:r>
              <w:t>Obrigatório</w:t>
            </w:r>
          </w:p>
        </w:tc>
      </w:tr>
      <w:tr w:rsidR="00D33C38" w:rsidRPr="00DE7F3E" w:rsidTr="00ED69DC">
        <w:trPr>
          <w:cantSplit/>
        </w:trPr>
        <w:tc>
          <w:tcPr>
            <w:tcW w:w="1063" w:type="dxa"/>
          </w:tcPr>
          <w:p w:rsidR="00D33C38" w:rsidRPr="00DE7F3E" w:rsidRDefault="00ED69DC" w:rsidP="00D33C38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D33C38" w:rsidRPr="00DE7F3E" w:rsidRDefault="00ED69DC" w:rsidP="00D33C38">
            <w:pPr>
              <w:pStyle w:val="Tabela"/>
            </w:pPr>
            <w:r>
              <w:t>Func</w:t>
            </w:r>
            <w:r w:rsidR="006E4BC1">
              <w:t>ionário</w:t>
            </w:r>
          </w:p>
        </w:tc>
        <w:tc>
          <w:tcPr>
            <w:tcW w:w="1408" w:type="dxa"/>
          </w:tcPr>
          <w:p w:rsidR="00D33C38" w:rsidRPr="00DE7F3E" w:rsidRDefault="006E4BC1" w:rsidP="00D33C38">
            <w:pPr>
              <w:pStyle w:val="Tabela"/>
            </w:pPr>
            <w:r>
              <w:t>Funcionário que criou a atividade</w:t>
            </w:r>
          </w:p>
        </w:tc>
        <w:tc>
          <w:tcPr>
            <w:tcW w:w="1227" w:type="dxa"/>
          </w:tcPr>
          <w:p w:rsidR="00D33C38" w:rsidRPr="00DE7F3E" w:rsidRDefault="00D33C38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Pr="00DE7F3E" w:rsidRDefault="006E4BC1" w:rsidP="00D33C38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D33C38" w:rsidRPr="00DE7F3E" w:rsidRDefault="00D33C38" w:rsidP="00D33C38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33C38" w:rsidRPr="00DE7F3E" w:rsidRDefault="00D33C38" w:rsidP="00D33C38">
            <w:pPr>
              <w:pStyle w:val="Tabela"/>
            </w:pPr>
            <w:r>
              <w:t>Obrigatório</w:t>
            </w:r>
          </w:p>
        </w:tc>
      </w:tr>
      <w:tr w:rsidR="00D33C38" w:rsidTr="00ED69DC">
        <w:trPr>
          <w:cantSplit/>
        </w:trPr>
        <w:tc>
          <w:tcPr>
            <w:tcW w:w="1063" w:type="dxa"/>
          </w:tcPr>
          <w:p w:rsidR="00D33C38" w:rsidRPr="00DE7F3E" w:rsidRDefault="006E4BC1" w:rsidP="00D33C38">
            <w:pPr>
              <w:pStyle w:val="Tabela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D33C38" w:rsidRDefault="00D33C38" w:rsidP="00D33C38">
            <w:pPr>
              <w:pStyle w:val="Tabela"/>
            </w:pPr>
            <w:r>
              <w:t>Data de Início</w:t>
            </w:r>
          </w:p>
        </w:tc>
        <w:tc>
          <w:tcPr>
            <w:tcW w:w="1408" w:type="dxa"/>
          </w:tcPr>
          <w:p w:rsidR="00D33C38" w:rsidRDefault="00D33C38" w:rsidP="00D33C38">
            <w:pPr>
              <w:pStyle w:val="Tabela"/>
            </w:pPr>
            <w:r>
              <w:t>Data do início da atividade</w:t>
            </w:r>
          </w:p>
        </w:tc>
        <w:tc>
          <w:tcPr>
            <w:tcW w:w="1227" w:type="dxa"/>
          </w:tcPr>
          <w:p w:rsidR="00D33C38" w:rsidRDefault="00D33C38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Default="00D33C38" w:rsidP="00D33C38">
            <w:pPr>
              <w:pStyle w:val="Tabela"/>
            </w:pPr>
            <w:r>
              <w:t>08 dígitos</w:t>
            </w:r>
          </w:p>
        </w:tc>
        <w:tc>
          <w:tcPr>
            <w:tcW w:w="1231" w:type="dxa"/>
          </w:tcPr>
          <w:p w:rsidR="00D33C38" w:rsidRDefault="00D33C38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D33C38" w:rsidRDefault="00D33C38" w:rsidP="00D33C38">
            <w:pPr>
              <w:pStyle w:val="Tabela"/>
            </w:pPr>
            <w:r>
              <w:t>Obrigatório</w:t>
            </w:r>
          </w:p>
        </w:tc>
      </w:tr>
      <w:tr w:rsidR="00D33C38" w:rsidTr="00ED69DC">
        <w:trPr>
          <w:cantSplit/>
        </w:trPr>
        <w:tc>
          <w:tcPr>
            <w:tcW w:w="1063" w:type="dxa"/>
          </w:tcPr>
          <w:p w:rsidR="00D33C38" w:rsidRPr="00DE7F3E" w:rsidRDefault="006E4BC1" w:rsidP="00D33C38">
            <w:pPr>
              <w:pStyle w:val="Tabela"/>
              <w:jc w:val="center"/>
            </w:pPr>
            <w:r>
              <w:t>7</w:t>
            </w:r>
          </w:p>
        </w:tc>
        <w:tc>
          <w:tcPr>
            <w:tcW w:w="1427" w:type="dxa"/>
          </w:tcPr>
          <w:p w:rsidR="00D33C38" w:rsidRDefault="00D33C38" w:rsidP="00D33C38">
            <w:pPr>
              <w:pStyle w:val="Tabela"/>
            </w:pPr>
            <w:r>
              <w:t>Data de Fim</w:t>
            </w:r>
          </w:p>
        </w:tc>
        <w:tc>
          <w:tcPr>
            <w:tcW w:w="1408" w:type="dxa"/>
          </w:tcPr>
          <w:p w:rsidR="00D33C38" w:rsidRDefault="00D33C38" w:rsidP="00D33C38">
            <w:pPr>
              <w:pStyle w:val="Tabela"/>
            </w:pPr>
            <w:r>
              <w:t>Data do fim da atividade</w:t>
            </w:r>
          </w:p>
        </w:tc>
        <w:tc>
          <w:tcPr>
            <w:tcW w:w="1227" w:type="dxa"/>
          </w:tcPr>
          <w:p w:rsidR="00D33C38" w:rsidRDefault="00D33C38" w:rsidP="00D33C38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33C38" w:rsidRDefault="00D33C38" w:rsidP="00D33C38">
            <w:pPr>
              <w:pStyle w:val="Tabela"/>
            </w:pPr>
            <w:r>
              <w:t>08 dígitos</w:t>
            </w:r>
          </w:p>
        </w:tc>
        <w:tc>
          <w:tcPr>
            <w:tcW w:w="1231" w:type="dxa"/>
          </w:tcPr>
          <w:p w:rsidR="00D33C38" w:rsidRDefault="00D33C38" w:rsidP="00D33C38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D33C38" w:rsidRDefault="00D33C38" w:rsidP="00D33C38">
            <w:pPr>
              <w:pStyle w:val="Tabela"/>
            </w:pPr>
            <w:r>
              <w:t>Obrigatório</w:t>
            </w:r>
          </w:p>
        </w:tc>
      </w:tr>
    </w:tbl>
    <w:p w:rsidR="00401672" w:rsidRPr="00DE7F3E" w:rsidRDefault="00401672" w:rsidP="00D33C38">
      <w:pPr>
        <w:pStyle w:val="Corpodetexto"/>
      </w:pPr>
    </w:p>
    <w:p w:rsidR="001A782F" w:rsidRDefault="001A782F">
      <w:pPr>
        <w:rPr>
          <w:rFonts w:ascii="Arial" w:hAnsi="Arial"/>
          <w:b/>
          <w:kern w:val="28"/>
        </w:rPr>
      </w:pPr>
      <w:r>
        <w:br w:type="page"/>
      </w:r>
    </w:p>
    <w:p w:rsidR="00401672" w:rsidRDefault="00401672" w:rsidP="00401672">
      <w:pPr>
        <w:pStyle w:val="Ttulo5"/>
        <w:jc w:val="both"/>
      </w:pPr>
      <w:bookmarkStart w:id="75" w:name="_Toc336201700"/>
      <w:r w:rsidRPr="00DE7F3E">
        <w:lastRenderedPageBreak/>
        <w:t>Comandos</w:t>
      </w:r>
      <w:bookmarkEnd w:id="75"/>
    </w:p>
    <w:p w:rsidR="001A782F" w:rsidRPr="001A782F" w:rsidRDefault="001A782F" w:rsidP="001A782F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401672" w:rsidRPr="00DE7F3E" w:rsidTr="00ED69DC">
        <w:trPr>
          <w:cantSplit/>
        </w:trPr>
        <w:tc>
          <w:tcPr>
            <w:tcW w:w="1063" w:type="dxa"/>
          </w:tcPr>
          <w:p w:rsidR="00401672" w:rsidRPr="00DE7F3E" w:rsidRDefault="00401672" w:rsidP="00D33C38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401672" w:rsidRPr="00DE7F3E" w:rsidRDefault="00401672" w:rsidP="00D33C38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401672" w:rsidRPr="00DE7F3E" w:rsidRDefault="00401672" w:rsidP="00D33C38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401672" w:rsidRPr="00DE7F3E" w:rsidRDefault="00401672" w:rsidP="00D33C38">
            <w:pPr>
              <w:pStyle w:val="Tabela"/>
            </w:pPr>
            <w:r w:rsidRPr="00DE7F3E">
              <w:t>Restrições</w:t>
            </w:r>
          </w:p>
        </w:tc>
      </w:tr>
      <w:tr w:rsidR="00401672" w:rsidRPr="00DE7F3E" w:rsidTr="00ED69DC">
        <w:trPr>
          <w:cantSplit/>
        </w:trPr>
        <w:tc>
          <w:tcPr>
            <w:tcW w:w="1063" w:type="dxa"/>
          </w:tcPr>
          <w:p w:rsidR="00401672" w:rsidRPr="00DE7F3E" w:rsidRDefault="00401672" w:rsidP="00ED69DC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401672" w:rsidRPr="00DE7F3E" w:rsidRDefault="00401672" w:rsidP="00D33C38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401672" w:rsidRPr="00DE7F3E" w:rsidRDefault="00401672" w:rsidP="00D33C38">
            <w:pPr>
              <w:pStyle w:val="Tabela"/>
            </w:pPr>
            <w:r>
              <w:t>Direciona para página de pesquisa de atividades</w:t>
            </w:r>
          </w:p>
        </w:tc>
        <w:tc>
          <w:tcPr>
            <w:tcW w:w="2457" w:type="dxa"/>
          </w:tcPr>
          <w:p w:rsidR="00401672" w:rsidRPr="00DE7F3E" w:rsidRDefault="00401672" w:rsidP="00D33C38">
            <w:pPr>
              <w:pStyle w:val="Tabela"/>
            </w:pPr>
            <w:r>
              <w:t>Sempre habilitada</w:t>
            </w:r>
          </w:p>
        </w:tc>
      </w:tr>
    </w:tbl>
    <w:p w:rsidR="00401672" w:rsidRPr="00DE7F3E" w:rsidRDefault="00401672" w:rsidP="00401672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6A6C8A" w:rsidRDefault="006A6C8A">
      <w:pPr>
        <w:rPr>
          <w:b/>
          <w:i/>
          <w:kern w:val="28"/>
          <w:sz w:val="24"/>
        </w:rPr>
      </w:pPr>
      <w:r>
        <w:br w:type="page"/>
      </w:r>
    </w:p>
    <w:p w:rsidR="006A6C8A" w:rsidRDefault="006A6C8A" w:rsidP="006A6C8A">
      <w:pPr>
        <w:pStyle w:val="Ttulo4"/>
        <w:jc w:val="both"/>
        <w:rPr>
          <w:i w:val="0"/>
        </w:rPr>
      </w:pPr>
      <w:bookmarkStart w:id="76" w:name="_Toc336201701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&lt;Cliente</w:t>
      </w:r>
      <w:r w:rsidRPr="00DE7F3E">
        <w:rPr>
          <w:i w:val="0"/>
        </w:rPr>
        <w:t>&gt;</w:t>
      </w:r>
      <w:bookmarkEnd w:id="76"/>
    </w:p>
    <w:p w:rsidR="006A6C8A" w:rsidRPr="00D86387" w:rsidRDefault="006A6C8A" w:rsidP="006A6C8A">
      <w:pPr>
        <w:pStyle w:val="Corpodetexto"/>
      </w:pPr>
    </w:p>
    <w:p w:rsidR="006A6C8A" w:rsidRDefault="006A6C8A" w:rsidP="006A6C8A">
      <w:pPr>
        <w:pStyle w:val="Ttulo5"/>
        <w:jc w:val="both"/>
      </w:pPr>
      <w:bookmarkStart w:id="77" w:name="_Toc336201702"/>
      <w:r w:rsidRPr="00DE7F3E">
        <w:t>Leiaute sugerido</w:t>
      </w:r>
      <w:bookmarkEnd w:id="77"/>
    </w:p>
    <w:p w:rsidR="006A6C8A" w:rsidRPr="00D86387" w:rsidRDefault="006A6C8A" w:rsidP="006A6C8A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6A6C8A" w:rsidRPr="00DE7F3E" w:rsidTr="00D044F7">
        <w:trPr>
          <w:trHeight w:val="645"/>
        </w:trPr>
        <w:tc>
          <w:tcPr>
            <w:tcW w:w="9284" w:type="dxa"/>
          </w:tcPr>
          <w:p w:rsidR="006A6C8A" w:rsidRPr="00DE7F3E" w:rsidRDefault="006A6C8A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57650"/>
                  <wp:effectExtent l="19050" t="0" r="3810" b="0"/>
                  <wp:docPr id="10" name="Imagem 9" descr="Cli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6C8A" w:rsidRPr="00DE7F3E" w:rsidRDefault="006A6C8A" w:rsidP="006A6C8A">
      <w:pPr>
        <w:pStyle w:val="Corpodetexto"/>
      </w:pPr>
    </w:p>
    <w:p w:rsidR="006A6C8A" w:rsidRDefault="006A6C8A" w:rsidP="006A6C8A">
      <w:pPr>
        <w:rPr>
          <w:rFonts w:ascii="Arial" w:hAnsi="Arial"/>
          <w:b/>
          <w:kern w:val="28"/>
        </w:rPr>
      </w:pPr>
      <w:r>
        <w:br w:type="page"/>
      </w:r>
    </w:p>
    <w:p w:rsidR="006A6C8A" w:rsidRDefault="006A6C8A" w:rsidP="006A6C8A">
      <w:pPr>
        <w:pStyle w:val="Ttulo5"/>
      </w:pPr>
      <w:bookmarkStart w:id="78" w:name="_Toc336201703"/>
      <w:r w:rsidRPr="00DE7F3E">
        <w:lastRenderedPageBreak/>
        <w:t>Relacionamentos com outras interfaces</w:t>
      </w:r>
      <w:bookmarkEnd w:id="78"/>
    </w:p>
    <w:p w:rsidR="006A6C8A" w:rsidRPr="00D86387" w:rsidRDefault="006A6C8A" w:rsidP="006A6C8A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6A6C8A" w:rsidRPr="00DE7F3E" w:rsidTr="00D044F7">
        <w:trPr>
          <w:trHeight w:val="455"/>
        </w:trPr>
        <w:tc>
          <w:tcPr>
            <w:tcW w:w="9212" w:type="dxa"/>
          </w:tcPr>
          <w:p w:rsidR="006A6C8A" w:rsidRDefault="006A6C8A" w:rsidP="00D044F7">
            <w:pPr>
              <w:pStyle w:val="Tabela"/>
            </w:pPr>
            <w:r>
              <w:t>Botão Meu perfil vai para tela Perfil de Usuário</w:t>
            </w:r>
          </w:p>
          <w:p w:rsidR="006A6C8A" w:rsidRDefault="006A6C8A" w:rsidP="00D044F7">
            <w:pPr>
              <w:pStyle w:val="Tabela"/>
            </w:pPr>
            <w:r>
              <w:t>Botão Permissões vai para tela Permissões</w:t>
            </w:r>
          </w:p>
          <w:p w:rsidR="006A6C8A" w:rsidRDefault="006A6C8A" w:rsidP="00D044F7">
            <w:pPr>
              <w:pStyle w:val="Tabela"/>
            </w:pPr>
            <w:r>
              <w:t>Botão Empresa vai para tela Empresa</w:t>
            </w:r>
          </w:p>
          <w:p w:rsidR="006A6C8A" w:rsidRDefault="006A6C8A" w:rsidP="00D044F7">
            <w:pPr>
              <w:pStyle w:val="Tabela"/>
            </w:pPr>
            <w:r>
              <w:t>Botão Atividade vai para tela Atividade</w:t>
            </w:r>
          </w:p>
          <w:p w:rsidR="006A6C8A" w:rsidRDefault="006A6C8A" w:rsidP="00D044F7">
            <w:pPr>
              <w:pStyle w:val="Tabela"/>
            </w:pPr>
            <w:r>
              <w:t>Botão Novo vai para tela de cadastro</w:t>
            </w:r>
          </w:p>
          <w:p w:rsidR="006A6C8A" w:rsidRDefault="006A6C8A" w:rsidP="00D044F7">
            <w:pPr>
              <w:pStyle w:val="Tabela"/>
            </w:pPr>
            <w:r>
              <w:t>Botão Pesquisar vai para tela Pesquisa Atividade</w:t>
            </w:r>
          </w:p>
          <w:p w:rsidR="006A6C8A" w:rsidRDefault="00574938" w:rsidP="00D044F7">
            <w:pPr>
              <w:pStyle w:val="Tabela"/>
            </w:pPr>
            <w:r>
              <w:t>Botão Histórico de Vendedores vai para tela Histórico Vendedor</w:t>
            </w:r>
          </w:p>
          <w:p w:rsidR="006A6C8A" w:rsidRPr="00DE7F3E" w:rsidRDefault="006A6C8A" w:rsidP="00D044F7">
            <w:pPr>
              <w:pStyle w:val="Tabela"/>
            </w:pPr>
            <w:r>
              <w:t>Botão Sair sai do sistema</w:t>
            </w:r>
          </w:p>
        </w:tc>
      </w:tr>
    </w:tbl>
    <w:p w:rsidR="006A6C8A" w:rsidRPr="00DE7F3E" w:rsidRDefault="006A6C8A" w:rsidP="006A6C8A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6A6C8A" w:rsidRDefault="006A6C8A" w:rsidP="006A6C8A">
      <w:pPr>
        <w:pStyle w:val="Ttulo5"/>
        <w:jc w:val="both"/>
      </w:pPr>
      <w:bookmarkStart w:id="79" w:name="_Toc336201704"/>
      <w:r w:rsidRPr="00DE7F3E">
        <w:t>Campos</w:t>
      </w:r>
      <w:bookmarkEnd w:id="79"/>
    </w:p>
    <w:p w:rsidR="006A6C8A" w:rsidRDefault="006A6C8A" w:rsidP="006A6C8A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6A6C8A" w:rsidRPr="00DE7F3E" w:rsidTr="00D044F7">
        <w:trPr>
          <w:cantSplit/>
          <w:trHeight w:val="134"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6A6C8A" w:rsidRPr="00DE7F3E" w:rsidRDefault="006A6C8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6A6C8A" w:rsidRPr="00DE7F3E" w:rsidRDefault="006A6C8A" w:rsidP="00D044F7">
            <w:pPr>
              <w:pStyle w:val="Tabela"/>
            </w:pPr>
            <w:r>
              <w:t>Código do Cliente</w:t>
            </w:r>
          </w:p>
        </w:tc>
        <w:tc>
          <w:tcPr>
            <w:tcW w:w="1408" w:type="dxa"/>
          </w:tcPr>
          <w:p w:rsidR="006A6C8A" w:rsidRPr="00DE7F3E" w:rsidRDefault="007472D9" w:rsidP="00D044F7">
            <w:pPr>
              <w:pStyle w:val="Tabela"/>
            </w:pPr>
            <w:r>
              <w:t>ID do cliente</w:t>
            </w:r>
          </w:p>
        </w:tc>
        <w:tc>
          <w:tcPr>
            <w:tcW w:w="1227" w:type="dxa"/>
          </w:tcPr>
          <w:p w:rsidR="006A6C8A" w:rsidRPr="00DE7F3E" w:rsidRDefault="007472D9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6A6C8A" w:rsidRPr="00DE7F3E" w:rsidRDefault="007472D9" w:rsidP="00D044F7">
            <w:pPr>
              <w:pStyle w:val="Tabela"/>
            </w:pPr>
            <w:r>
              <w:t>1</w:t>
            </w:r>
            <w:r w:rsidR="006A6C8A">
              <w:t>0 dígitos</w:t>
            </w:r>
          </w:p>
        </w:tc>
        <w:tc>
          <w:tcPr>
            <w:tcW w:w="1231" w:type="dxa"/>
          </w:tcPr>
          <w:p w:rsidR="006A6C8A" w:rsidRPr="00DE7F3E" w:rsidRDefault="007472D9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6A6C8A" w:rsidRPr="00DE7F3E" w:rsidRDefault="006A6C8A" w:rsidP="00D044F7">
            <w:pPr>
              <w:pStyle w:val="Tabela"/>
            </w:pPr>
            <w:r>
              <w:t>Obrigatório</w:t>
            </w:r>
          </w:p>
        </w:tc>
      </w:tr>
      <w:tr w:rsidR="007472D9" w:rsidRPr="00DE7F3E" w:rsidTr="00D044F7">
        <w:trPr>
          <w:cantSplit/>
        </w:trPr>
        <w:tc>
          <w:tcPr>
            <w:tcW w:w="1063" w:type="dxa"/>
          </w:tcPr>
          <w:p w:rsidR="007472D9" w:rsidRPr="00DE7F3E" w:rsidRDefault="007472D9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7472D9" w:rsidRPr="00DE7F3E" w:rsidRDefault="007472D9" w:rsidP="007472D9">
            <w:pPr>
              <w:pStyle w:val="Tabela"/>
            </w:pPr>
            <w:r>
              <w:t>Código da Empresa</w:t>
            </w:r>
          </w:p>
        </w:tc>
        <w:tc>
          <w:tcPr>
            <w:tcW w:w="1408" w:type="dxa"/>
          </w:tcPr>
          <w:p w:rsidR="007472D9" w:rsidRPr="00DE7F3E" w:rsidRDefault="007472D9" w:rsidP="007472D9">
            <w:pPr>
              <w:pStyle w:val="Tabela"/>
            </w:pPr>
            <w:r>
              <w:t>ID da empresa</w:t>
            </w:r>
          </w:p>
        </w:tc>
        <w:tc>
          <w:tcPr>
            <w:tcW w:w="1227" w:type="dxa"/>
          </w:tcPr>
          <w:p w:rsidR="007472D9" w:rsidRPr="00DE7F3E" w:rsidRDefault="007472D9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7472D9" w:rsidRPr="00DE7F3E" w:rsidRDefault="007472D9" w:rsidP="00D044F7">
            <w:pPr>
              <w:pStyle w:val="Tabela"/>
            </w:pPr>
            <w:r>
              <w:t>10 dígitos</w:t>
            </w:r>
          </w:p>
        </w:tc>
        <w:tc>
          <w:tcPr>
            <w:tcW w:w="1231" w:type="dxa"/>
          </w:tcPr>
          <w:p w:rsidR="007472D9" w:rsidRPr="00DE7F3E" w:rsidRDefault="007472D9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7472D9" w:rsidRPr="00DE7F3E" w:rsidRDefault="007472D9" w:rsidP="00D044F7">
            <w:pPr>
              <w:pStyle w:val="Tabela"/>
            </w:pPr>
            <w:r>
              <w:t>Obrigatório</w:t>
            </w:r>
          </w:p>
        </w:tc>
      </w:tr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6A6C8A" w:rsidRPr="00DE7F3E" w:rsidRDefault="007472D9" w:rsidP="00D044F7">
            <w:pPr>
              <w:pStyle w:val="Tabela"/>
            </w:pPr>
            <w:r>
              <w:t>Nome Fantasia</w:t>
            </w:r>
          </w:p>
        </w:tc>
        <w:tc>
          <w:tcPr>
            <w:tcW w:w="1408" w:type="dxa"/>
          </w:tcPr>
          <w:p w:rsidR="006A6C8A" w:rsidRPr="00DE7F3E" w:rsidRDefault="007472D9" w:rsidP="00D044F7">
            <w:pPr>
              <w:pStyle w:val="Tabela"/>
            </w:pPr>
            <w:r>
              <w:t>Nome fantasia d</w:t>
            </w:r>
            <w:r w:rsidR="00952183">
              <w:t>o cliente</w:t>
            </w:r>
          </w:p>
        </w:tc>
        <w:tc>
          <w:tcPr>
            <w:tcW w:w="1227" w:type="dxa"/>
          </w:tcPr>
          <w:p w:rsidR="006A6C8A" w:rsidRPr="00DE7F3E" w:rsidRDefault="007472D9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A6C8A" w:rsidRPr="00DE7F3E" w:rsidRDefault="007472D9" w:rsidP="00D044F7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6A6C8A" w:rsidRPr="00DE7F3E" w:rsidRDefault="007472D9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A6C8A" w:rsidRPr="00DE7F3E" w:rsidRDefault="006A6C8A" w:rsidP="00D044F7">
            <w:pPr>
              <w:pStyle w:val="Tabela"/>
            </w:pPr>
            <w:r>
              <w:t>Obrigatóri</w:t>
            </w:r>
            <w:r w:rsidR="007472D9">
              <w:t>o</w:t>
            </w:r>
          </w:p>
        </w:tc>
      </w:tr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6A6C8A" w:rsidRPr="00DE7F3E" w:rsidRDefault="007472D9" w:rsidP="00D044F7">
            <w:pPr>
              <w:pStyle w:val="Tabela"/>
            </w:pPr>
            <w:r>
              <w:t>Razão Social</w:t>
            </w:r>
          </w:p>
        </w:tc>
        <w:tc>
          <w:tcPr>
            <w:tcW w:w="1408" w:type="dxa"/>
          </w:tcPr>
          <w:p w:rsidR="006A6C8A" w:rsidRPr="00DE7F3E" w:rsidRDefault="006A6C8A" w:rsidP="00D044F7">
            <w:pPr>
              <w:pStyle w:val="Tabela"/>
            </w:pPr>
            <w:r>
              <w:t>Nome d</w:t>
            </w:r>
            <w:r w:rsidR="007472D9">
              <w:t>o registro d</w:t>
            </w:r>
            <w:r w:rsidR="00952183">
              <w:t>o cliente</w:t>
            </w:r>
          </w:p>
        </w:tc>
        <w:tc>
          <w:tcPr>
            <w:tcW w:w="1227" w:type="dxa"/>
          </w:tcPr>
          <w:p w:rsidR="006A6C8A" w:rsidRPr="00DE7F3E" w:rsidRDefault="006A6C8A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A6C8A" w:rsidRPr="00DE7F3E" w:rsidRDefault="007472D9" w:rsidP="00D044F7">
            <w:pPr>
              <w:pStyle w:val="Tabela"/>
            </w:pPr>
            <w:r>
              <w:t>10</w:t>
            </w:r>
            <w:r w:rsidR="006A6C8A">
              <w:t>0 dígitos</w:t>
            </w:r>
          </w:p>
        </w:tc>
        <w:tc>
          <w:tcPr>
            <w:tcW w:w="1231" w:type="dxa"/>
          </w:tcPr>
          <w:p w:rsidR="006A6C8A" w:rsidRPr="00DE7F3E" w:rsidRDefault="006A6C8A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A6C8A" w:rsidRPr="00DE7F3E" w:rsidRDefault="006A6C8A" w:rsidP="00D044F7">
            <w:pPr>
              <w:pStyle w:val="Tabela"/>
            </w:pPr>
            <w:r>
              <w:t>Obrigatório</w:t>
            </w:r>
          </w:p>
        </w:tc>
      </w:tr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6A6C8A" w:rsidRPr="00DE7F3E" w:rsidRDefault="007472D9" w:rsidP="00D044F7">
            <w:pPr>
              <w:pStyle w:val="Tabela"/>
            </w:pPr>
            <w:r>
              <w:t>Vendedor atual</w:t>
            </w:r>
          </w:p>
        </w:tc>
        <w:tc>
          <w:tcPr>
            <w:tcW w:w="1408" w:type="dxa"/>
          </w:tcPr>
          <w:p w:rsidR="006A6C8A" w:rsidRPr="00DE7F3E" w:rsidRDefault="006A6C8A" w:rsidP="00D044F7">
            <w:pPr>
              <w:pStyle w:val="Tabela"/>
            </w:pPr>
            <w:r>
              <w:t>Funcion</w:t>
            </w:r>
            <w:r w:rsidR="007472D9">
              <w:t xml:space="preserve">ário que criou atende </w:t>
            </w:r>
            <w:r w:rsidR="00952183">
              <w:t>o cliente</w:t>
            </w:r>
          </w:p>
        </w:tc>
        <w:tc>
          <w:tcPr>
            <w:tcW w:w="1227" w:type="dxa"/>
          </w:tcPr>
          <w:p w:rsidR="006A6C8A" w:rsidRPr="00DE7F3E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6A6C8A" w:rsidRPr="00DE7F3E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6A6C8A" w:rsidRPr="00DE7F3E" w:rsidRDefault="007472D9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6A6C8A" w:rsidRPr="00DE7F3E" w:rsidRDefault="006A6C8A" w:rsidP="00D044F7">
            <w:pPr>
              <w:pStyle w:val="Tabela"/>
            </w:pPr>
            <w:r>
              <w:t>Obrigatório</w:t>
            </w:r>
          </w:p>
        </w:tc>
      </w:tr>
      <w:tr w:rsidR="006A6C8A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6A6C8A" w:rsidRDefault="007472D9" w:rsidP="00D044F7">
            <w:pPr>
              <w:pStyle w:val="Tabela"/>
            </w:pPr>
            <w:r>
              <w:t>Telefone</w:t>
            </w:r>
          </w:p>
        </w:tc>
        <w:tc>
          <w:tcPr>
            <w:tcW w:w="1408" w:type="dxa"/>
          </w:tcPr>
          <w:p w:rsidR="006A6C8A" w:rsidRDefault="007472D9" w:rsidP="00D044F7">
            <w:pPr>
              <w:pStyle w:val="Tabela"/>
            </w:pPr>
            <w:r>
              <w:t>Telefone d</w:t>
            </w:r>
            <w:r w:rsidR="00952183">
              <w:t>o cliente</w:t>
            </w:r>
          </w:p>
        </w:tc>
        <w:tc>
          <w:tcPr>
            <w:tcW w:w="1227" w:type="dxa"/>
          </w:tcPr>
          <w:p w:rsidR="006A6C8A" w:rsidRDefault="007472D9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6A6C8A" w:rsidRDefault="00952183" w:rsidP="00D044F7">
            <w:pPr>
              <w:pStyle w:val="Tabela"/>
            </w:pPr>
            <w:r>
              <w:t>13</w:t>
            </w:r>
            <w:r w:rsidR="007472D9">
              <w:t xml:space="preserve"> </w:t>
            </w:r>
            <w:r w:rsidR="006A6C8A">
              <w:t>dígitos</w:t>
            </w:r>
          </w:p>
        </w:tc>
        <w:tc>
          <w:tcPr>
            <w:tcW w:w="1231" w:type="dxa"/>
          </w:tcPr>
          <w:p w:rsidR="006A6C8A" w:rsidRDefault="006A6C8A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6A6C8A" w:rsidRDefault="006A6C8A" w:rsidP="00D044F7">
            <w:pPr>
              <w:pStyle w:val="Tabela"/>
            </w:pPr>
            <w:r>
              <w:t>Obrigatório</w:t>
            </w:r>
          </w:p>
        </w:tc>
      </w:tr>
      <w:tr w:rsidR="006A6C8A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7</w:t>
            </w:r>
          </w:p>
        </w:tc>
        <w:tc>
          <w:tcPr>
            <w:tcW w:w="1427" w:type="dxa"/>
          </w:tcPr>
          <w:p w:rsidR="006A6C8A" w:rsidRDefault="007472D9" w:rsidP="00D044F7">
            <w:pPr>
              <w:pStyle w:val="Tabela"/>
            </w:pPr>
            <w:r>
              <w:t>País</w:t>
            </w:r>
          </w:p>
        </w:tc>
        <w:tc>
          <w:tcPr>
            <w:tcW w:w="1408" w:type="dxa"/>
          </w:tcPr>
          <w:p w:rsidR="006A6C8A" w:rsidRDefault="007472D9" w:rsidP="00952183">
            <w:pPr>
              <w:pStyle w:val="Tabela"/>
            </w:pPr>
            <w:r>
              <w:t>País d</w:t>
            </w:r>
            <w:r w:rsidR="00952183">
              <w:t>o cliente</w:t>
            </w:r>
          </w:p>
        </w:tc>
        <w:tc>
          <w:tcPr>
            <w:tcW w:w="1227" w:type="dxa"/>
          </w:tcPr>
          <w:p w:rsidR="006A6C8A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6A6C8A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6A6C8A" w:rsidRDefault="007472D9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6A6C8A" w:rsidRDefault="006A6C8A" w:rsidP="00D044F7">
            <w:pPr>
              <w:pStyle w:val="Tabela"/>
            </w:pPr>
            <w:r>
              <w:t>Obrigatório</w:t>
            </w:r>
          </w:p>
        </w:tc>
      </w:tr>
      <w:tr w:rsidR="007472D9" w:rsidTr="00D044F7">
        <w:trPr>
          <w:cantSplit/>
        </w:trPr>
        <w:tc>
          <w:tcPr>
            <w:tcW w:w="1063" w:type="dxa"/>
          </w:tcPr>
          <w:p w:rsidR="007472D9" w:rsidRDefault="007472D9" w:rsidP="00D044F7">
            <w:pPr>
              <w:pStyle w:val="Tabela"/>
              <w:jc w:val="center"/>
            </w:pPr>
            <w:r>
              <w:t>8</w:t>
            </w:r>
          </w:p>
        </w:tc>
        <w:tc>
          <w:tcPr>
            <w:tcW w:w="1427" w:type="dxa"/>
          </w:tcPr>
          <w:p w:rsidR="007472D9" w:rsidRDefault="007472D9" w:rsidP="00D044F7">
            <w:pPr>
              <w:pStyle w:val="Tabela"/>
            </w:pPr>
            <w:r>
              <w:t>Estado</w:t>
            </w:r>
          </w:p>
        </w:tc>
        <w:tc>
          <w:tcPr>
            <w:tcW w:w="1408" w:type="dxa"/>
          </w:tcPr>
          <w:p w:rsidR="007472D9" w:rsidRDefault="007472D9" w:rsidP="00952183">
            <w:pPr>
              <w:pStyle w:val="Tabela"/>
            </w:pPr>
            <w:r>
              <w:t>Estado d</w:t>
            </w:r>
            <w:r w:rsidR="00952183">
              <w:t>o cliente</w:t>
            </w:r>
          </w:p>
        </w:tc>
        <w:tc>
          <w:tcPr>
            <w:tcW w:w="1227" w:type="dxa"/>
          </w:tcPr>
          <w:p w:rsidR="007472D9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7472D9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7472D9" w:rsidRDefault="007472D9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7472D9" w:rsidRDefault="007472D9" w:rsidP="00D044F7">
            <w:pPr>
              <w:pStyle w:val="Tabela"/>
            </w:pPr>
            <w:r>
              <w:t>Obrigatório</w:t>
            </w:r>
          </w:p>
        </w:tc>
      </w:tr>
      <w:tr w:rsidR="007472D9" w:rsidTr="00D044F7">
        <w:trPr>
          <w:cantSplit/>
        </w:trPr>
        <w:tc>
          <w:tcPr>
            <w:tcW w:w="1063" w:type="dxa"/>
          </w:tcPr>
          <w:p w:rsidR="007472D9" w:rsidRDefault="007472D9" w:rsidP="00D044F7">
            <w:pPr>
              <w:pStyle w:val="Tabela"/>
              <w:jc w:val="center"/>
            </w:pPr>
            <w:r>
              <w:t>9</w:t>
            </w:r>
          </w:p>
        </w:tc>
        <w:tc>
          <w:tcPr>
            <w:tcW w:w="1427" w:type="dxa"/>
          </w:tcPr>
          <w:p w:rsidR="007472D9" w:rsidRDefault="007472D9" w:rsidP="00D044F7">
            <w:pPr>
              <w:pStyle w:val="Tabela"/>
            </w:pPr>
            <w:r>
              <w:t>Município</w:t>
            </w:r>
          </w:p>
        </w:tc>
        <w:tc>
          <w:tcPr>
            <w:tcW w:w="1408" w:type="dxa"/>
          </w:tcPr>
          <w:p w:rsidR="007472D9" w:rsidRDefault="007472D9" w:rsidP="00D044F7">
            <w:pPr>
              <w:pStyle w:val="Tabela"/>
            </w:pPr>
            <w:r>
              <w:t>Município d</w:t>
            </w:r>
            <w:r w:rsidR="00952183">
              <w:t>o cliente</w:t>
            </w:r>
          </w:p>
        </w:tc>
        <w:tc>
          <w:tcPr>
            <w:tcW w:w="1227" w:type="dxa"/>
          </w:tcPr>
          <w:p w:rsidR="007472D9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7472D9" w:rsidRDefault="007472D9" w:rsidP="007472D9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7472D9" w:rsidRDefault="007472D9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7472D9" w:rsidRDefault="007472D9" w:rsidP="00D044F7">
            <w:pPr>
              <w:pStyle w:val="Tabela"/>
            </w:pPr>
            <w:r>
              <w:t>Obrigatório</w:t>
            </w:r>
          </w:p>
        </w:tc>
      </w:tr>
    </w:tbl>
    <w:p w:rsidR="006A6C8A" w:rsidRPr="00DE7F3E" w:rsidRDefault="006A6C8A" w:rsidP="006A6C8A">
      <w:pPr>
        <w:pStyle w:val="Corpodetexto"/>
      </w:pPr>
    </w:p>
    <w:p w:rsidR="006A6C8A" w:rsidRDefault="006A6C8A" w:rsidP="006A6C8A">
      <w:pPr>
        <w:rPr>
          <w:rFonts w:ascii="Arial" w:hAnsi="Arial"/>
          <w:b/>
          <w:kern w:val="28"/>
        </w:rPr>
      </w:pPr>
      <w:r>
        <w:br w:type="page"/>
      </w:r>
    </w:p>
    <w:p w:rsidR="006A6C8A" w:rsidRDefault="006A6C8A" w:rsidP="006A6C8A">
      <w:pPr>
        <w:pStyle w:val="Ttulo5"/>
        <w:jc w:val="both"/>
      </w:pPr>
      <w:bookmarkStart w:id="80" w:name="_Toc336201705"/>
      <w:r w:rsidRPr="00DE7F3E">
        <w:lastRenderedPageBreak/>
        <w:t>Comandos</w:t>
      </w:r>
      <w:bookmarkEnd w:id="80"/>
    </w:p>
    <w:p w:rsidR="006A6C8A" w:rsidRPr="001A782F" w:rsidRDefault="006A6C8A" w:rsidP="006A6C8A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6A6C8A" w:rsidRPr="00DE7F3E" w:rsidRDefault="006A6C8A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6A6C8A" w:rsidRPr="00DE7F3E" w:rsidRDefault="006A6C8A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6A6C8A" w:rsidRPr="00DE7F3E" w:rsidRDefault="006A6C8A" w:rsidP="00D044F7">
            <w:pPr>
              <w:pStyle w:val="Tabela"/>
            </w:pPr>
            <w:r w:rsidRPr="00DE7F3E">
              <w:t>Restrições</w:t>
            </w:r>
          </w:p>
        </w:tc>
      </w:tr>
      <w:tr w:rsidR="006A6C8A" w:rsidRPr="00DE7F3E" w:rsidTr="00D044F7">
        <w:trPr>
          <w:cantSplit/>
        </w:trPr>
        <w:tc>
          <w:tcPr>
            <w:tcW w:w="1063" w:type="dxa"/>
          </w:tcPr>
          <w:p w:rsidR="006A6C8A" w:rsidRPr="00DE7F3E" w:rsidRDefault="006A6C8A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6A6C8A" w:rsidRPr="00DE7F3E" w:rsidRDefault="00A27FB5" w:rsidP="00D044F7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6A6C8A" w:rsidRPr="00DE7F3E" w:rsidRDefault="00A27FB5" w:rsidP="003A2965">
            <w:pPr>
              <w:pStyle w:val="Tabela"/>
            </w:pPr>
            <w:r>
              <w:t xml:space="preserve">Salva o </w:t>
            </w:r>
            <w:r w:rsidR="003A2965">
              <w:t>cadastro</w:t>
            </w:r>
            <w:r>
              <w:t xml:space="preserve"> </w:t>
            </w:r>
            <w:r w:rsidR="006A5B42">
              <w:t>do Cliente</w:t>
            </w:r>
          </w:p>
        </w:tc>
        <w:tc>
          <w:tcPr>
            <w:tcW w:w="2457" w:type="dxa"/>
          </w:tcPr>
          <w:p w:rsidR="006A6C8A" w:rsidRPr="00DE7F3E" w:rsidRDefault="006A6C8A" w:rsidP="00D044F7">
            <w:pPr>
              <w:pStyle w:val="Tabela"/>
            </w:pPr>
            <w:r>
              <w:t>Sempre habilitada</w:t>
            </w:r>
          </w:p>
        </w:tc>
      </w:tr>
      <w:tr w:rsidR="00A27FB5" w:rsidRPr="00DE7F3E" w:rsidTr="00D044F7">
        <w:trPr>
          <w:cantSplit/>
        </w:trPr>
        <w:tc>
          <w:tcPr>
            <w:tcW w:w="1063" w:type="dxa"/>
          </w:tcPr>
          <w:p w:rsidR="00A27FB5" w:rsidRDefault="00C560A5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A27FB5" w:rsidRDefault="00C560A5" w:rsidP="00D044F7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A27FB5" w:rsidRDefault="00C560A5" w:rsidP="00D044F7">
            <w:pPr>
              <w:pStyle w:val="Tabela"/>
            </w:pPr>
            <w:r>
              <w:t xml:space="preserve">Edita o </w:t>
            </w:r>
            <w:r w:rsidR="003A2965">
              <w:t>cadastro</w:t>
            </w:r>
            <w:r w:rsidR="006A5B42">
              <w:t xml:space="preserve"> do Cliente</w:t>
            </w:r>
          </w:p>
        </w:tc>
        <w:tc>
          <w:tcPr>
            <w:tcW w:w="2457" w:type="dxa"/>
          </w:tcPr>
          <w:p w:rsidR="00A27FB5" w:rsidRDefault="00C560A5" w:rsidP="00D044F7">
            <w:pPr>
              <w:pStyle w:val="Tabela"/>
            </w:pPr>
            <w:r>
              <w:t>Sempre habilitada</w:t>
            </w:r>
          </w:p>
        </w:tc>
      </w:tr>
      <w:tr w:rsidR="00A27FB5" w:rsidRPr="00DE7F3E" w:rsidTr="00D044F7">
        <w:trPr>
          <w:cantSplit/>
        </w:trPr>
        <w:tc>
          <w:tcPr>
            <w:tcW w:w="1063" w:type="dxa"/>
          </w:tcPr>
          <w:p w:rsidR="00A27FB5" w:rsidRDefault="00C560A5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27FB5" w:rsidRDefault="00C560A5" w:rsidP="00D044F7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A27FB5" w:rsidRDefault="003A2965" w:rsidP="00D044F7">
            <w:pPr>
              <w:pStyle w:val="Tabela"/>
            </w:pPr>
            <w:r>
              <w:t>Exclui o cadastro</w:t>
            </w:r>
            <w:r w:rsidR="006A5B42">
              <w:t xml:space="preserve"> do Cliente</w:t>
            </w:r>
          </w:p>
        </w:tc>
        <w:tc>
          <w:tcPr>
            <w:tcW w:w="2457" w:type="dxa"/>
          </w:tcPr>
          <w:p w:rsidR="00A27FB5" w:rsidRDefault="00C560A5" w:rsidP="00D044F7">
            <w:pPr>
              <w:pStyle w:val="Tabela"/>
            </w:pPr>
            <w:r>
              <w:t>Sempre habilitada</w:t>
            </w:r>
          </w:p>
        </w:tc>
      </w:tr>
    </w:tbl>
    <w:p w:rsidR="00473495" w:rsidRDefault="00473495" w:rsidP="006A6C8A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473495" w:rsidRDefault="00473495" w:rsidP="00473495">
      <w:pPr>
        <w:pStyle w:val="Corpodetexto"/>
        <w:rPr>
          <w:kern w:val="28"/>
          <w:highlight w:val="yellow"/>
        </w:rPr>
      </w:pPr>
      <w:r>
        <w:rPr>
          <w:highlight w:val="yellow"/>
        </w:rPr>
        <w:br w:type="page"/>
      </w:r>
    </w:p>
    <w:p w:rsidR="00473495" w:rsidRDefault="00473495" w:rsidP="00473495">
      <w:pPr>
        <w:pStyle w:val="Ttulo4"/>
        <w:jc w:val="both"/>
        <w:rPr>
          <w:i w:val="0"/>
        </w:rPr>
      </w:pPr>
      <w:bookmarkStart w:id="81" w:name="_Toc336201706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</w:t>
      </w:r>
      <w:r w:rsidR="0099495D">
        <w:rPr>
          <w:i w:val="0"/>
        </w:rPr>
        <w:t xml:space="preserve">Grid </w:t>
      </w:r>
      <w:r>
        <w:rPr>
          <w:i w:val="0"/>
        </w:rPr>
        <w:t>Cliente</w:t>
      </w:r>
      <w:r w:rsidRPr="00DE7F3E">
        <w:rPr>
          <w:i w:val="0"/>
        </w:rPr>
        <w:t>&gt;</w:t>
      </w:r>
      <w:bookmarkEnd w:id="81"/>
    </w:p>
    <w:p w:rsidR="00473495" w:rsidRPr="00D86387" w:rsidRDefault="00473495" w:rsidP="00473495">
      <w:pPr>
        <w:pStyle w:val="Corpodetexto"/>
      </w:pPr>
    </w:p>
    <w:p w:rsidR="00473495" w:rsidRDefault="00473495" w:rsidP="00473495">
      <w:pPr>
        <w:pStyle w:val="Ttulo5"/>
        <w:jc w:val="both"/>
      </w:pPr>
      <w:bookmarkStart w:id="82" w:name="_Toc336201707"/>
      <w:r w:rsidRPr="00DE7F3E">
        <w:t>Leiaute sugerido</w:t>
      </w:r>
      <w:bookmarkEnd w:id="82"/>
    </w:p>
    <w:p w:rsidR="00473495" w:rsidRPr="00D86387" w:rsidRDefault="00473495" w:rsidP="00473495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473495" w:rsidRPr="00DE7F3E" w:rsidTr="00D044F7">
        <w:trPr>
          <w:trHeight w:val="645"/>
        </w:trPr>
        <w:tc>
          <w:tcPr>
            <w:tcW w:w="9284" w:type="dxa"/>
          </w:tcPr>
          <w:p w:rsidR="00473495" w:rsidRPr="00DE7F3E" w:rsidRDefault="00264727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91305"/>
                  <wp:effectExtent l="19050" t="0" r="3810" b="0"/>
                  <wp:docPr id="12" name="Imagem 11" descr="Cliente_Gr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_Grid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9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495" w:rsidRPr="00DE7F3E" w:rsidRDefault="00473495" w:rsidP="00473495">
      <w:pPr>
        <w:pStyle w:val="Corpodetexto"/>
      </w:pPr>
    </w:p>
    <w:p w:rsidR="00473495" w:rsidRDefault="00473495" w:rsidP="00473495">
      <w:pPr>
        <w:rPr>
          <w:rFonts w:ascii="Arial" w:hAnsi="Arial"/>
          <w:b/>
          <w:kern w:val="28"/>
        </w:rPr>
      </w:pPr>
      <w:r>
        <w:br w:type="page"/>
      </w:r>
    </w:p>
    <w:p w:rsidR="00473495" w:rsidRDefault="00473495" w:rsidP="00473495">
      <w:pPr>
        <w:pStyle w:val="Ttulo5"/>
      </w:pPr>
      <w:bookmarkStart w:id="83" w:name="_Toc336201708"/>
      <w:r w:rsidRPr="00DE7F3E">
        <w:lastRenderedPageBreak/>
        <w:t>Relacionamentos com outras interfaces</w:t>
      </w:r>
      <w:bookmarkEnd w:id="83"/>
    </w:p>
    <w:p w:rsidR="00473495" w:rsidRPr="00D86387" w:rsidRDefault="00473495" w:rsidP="00473495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73495" w:rsidRPr="00DE7F3E" w:rsidTr="00D044F7">
        <w:trPr>
          <w:trHeight w:val="455"/>
        </w:trPr>
        <w:tc>
          <w:tcPr>
            <w:tcW w:w="9212" w:type="dxa"/>
          </w:tcPr>
          <w:p w:rsidR="00473495" w:rsidRDefault="00473495" w:rsidP="00D044F7">
            <w:pPr>
              <w:pStyle w:val="Tabela"/>
            </w:pPr>
            <w:r>
              <w:t>Botão Meu perfil vai para tela Perfil de Usuário</w:t>
            </w:r>
          </w:p>
          <w:p w:rsidR="00473495" w:rsidRDefault="00473495" w:rsidP="00D044F7">
            <w:pPr>
              <w:pStyle w:val="Tabela"/>
            </w:pPr>
            <w:r>
              <w:t>Botão Permissões vai para tela Permissões</w:t>
            </w:r>
          </w:p>
          <w:p w:rsidR="00473495" w:rsidRDefault="00473495" w:rsidP="00D044F7">
            <w:pPr>
              <w:pStyle w:val="Tabela"/>
            </w:pPr>
            <w:r>
              <w:t>Botão Empresa vai para tela Empresa</w:t>
            </w:r>
          </w:p>
          <w:p w:rsidR="00473495" w:rsidRDefault="00473495" w:rsidP="00D044F7">
            <w:pPr>
              <w:pStyle w:val="Tabela"/>
            </w:pPr>
            <w:r>
              <w:t>Botão Atividade vai para tela Atividade</w:t>
            </w:r>
          </w:p>
          <w:p w:rsidR="00473495" w:rsidRDefault="00473495" w:rsidP="00D044F7">
            <w:pPr>
              <w:pStyle w:val="Tabela"/>
            </w:pPr>
            <w:r>
              <w:t>Botão Novo vai para tela de cadastro</w:t>
            </w:r>
          </w:p>
          <w:p w:rsidR="00473495" w:rsidRDefault="00473495" w:rsidP="00D044F7">
            <w:pPr>
              <w:pStyle w:val="Tabela"/>
            </w:pPr>
            <w:r>
              <w:t>Botão Pesquisar vai para tela Pesquisa Atividade</w:t>
            </w:r>
          </w:p>
          <w:p w:rsidR="00473495" w:rsidRDefault="00473495" w:rsidP="00D044F7">
            <w:pPr>
              <w:pStyle w:val="Tabela"/>
            </w:pPr>
            <w:r>
              <w:t xml:space="preserve">Botão </w:t>
            </w:r>
            <w:r w:rsidR="007E2642">
              <w:t>Histórico de Vendedores vai para tela Histórico Vendedor</w:t>
            </w:r>
          </w:p>
          <w:p w:rsidR="00473495" w:rsidRPr="00DE7F3E" w:rsidRDefault="00473495" w:rsidP="00D044F7">
            <w:pPr>
              <w:pStyle w:val="Tabela"/>
            </w:pPr>
            <w:r>
              <w:t>Botão Sair sai do sistema</w:t>
            </w:r>
          </w:p>
        </w:tc>
      </w:tr>
    </w:tbl>
    <w:p w:rsidR="00473495" w:rsidRPr="00DE7F3E" w:rsidRDefault="00473495" w:rsidP="00473495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473495" w:rsidRDefault="00473495" w:rsidP="00473495">
      <w:pPr>
        <w:pStyle w:val="Ttulo5"/>
        <w:jc w:val="both"/>
      </w:pPr>
      <w:bookmarkStart w:id="84" w:name="_Toc336201709"/>
      <w:r w:rsidRPr="00DE7F3E">
        <w:t>Campos</w:t>
      </w:r>
      <w:bookmarkEnd w:id="84"/>
    </w:p>
    <w:p w:rsidR="00473495" w:rsidRDefault="00473495" w:rsidP="00473495">
      <w:pPr>
        <w:pStyle w:val="Corpodetexto"/>
      </w:pPr>
    </w:p>
    <w:p w:rsidR="00473495" w:rsidRDefault="00B23EE6" w:rsidP="00B23EE6">
      <w:pPr>
        <w:pStyle w:val="Corpodetexto"/>
      </w:pPr>
      <w:r>
        <w:t>Não aplicável.</w:t>
      </w:r>
    </w:p>
    <w:p w:rsidR="00B23EE6" w:rsidRDefault="00B23EE6" w:rsidP="00B23EE6">
      <w:pPr>
        <w:pStyle w:val="Corpodetexto"/>
        <w:rPr>
          <w:rFonts w:ascii="Arial" w:hAnsi="Arial"/>
          <w:b/>
          <w:kern w:val="28"/>
        </w:rPr>
      </w:pPr>
    </w:p>
    <w:p w:rsidR="00473495" w:rsidRDefault="00473495" w:rsidP="00473495">
      <w:pPr>
        <w:pStyle w:val="Ttulo5"/>
        <w:jc w:val="both"/>
      </w:pPr>
      <w:bookmarkStart w:id="85" w:name="_Toc336201710"/>
      <w:r w:rsidRPr="00DE7F3E">
        <w:t>Comandos</w:t>
      </w:r>
      <w:bookmarkEnd w:id="85"/>
    </w:p>
    <w:p w:rsidR="00473495" w:rsidRPr="001A782F" w:rsidRDefault="00473495" w:rsidP="00473495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473495" w:rsidRPr="00DE7F3E" w:rsidTr="00D044F7">
        <w:trPr>
          <w:cantSplit/>
        </w:trPr>
        <w:tc>
          <w:tcPr>
            <w:tcW w:w="1063" w:type="dxa"/>
          </w:tcPr>
          <w:p w:rsidR="00473495" w:rsidRPr="00DE7F3E" w:rsidRDefault="00473495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473495" w:rsidRPr="00DE7F3E" w:rsidRDefault="00473495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473495" w:rsidRPr="00DE7F3E" w:rsidRDefault="00473495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473495" w:rsidRPr="00DE7F3E" w:rsidRDefault="00473495" w:rsidP="00D044F7">
            <w:pPr>
              <w:pStyle w:val="Tabela"/>
            </w:pPr>
            <w:r w:rsidRPr="00DE7F3E">
              <w:t>Restrições</w:t>
            </w:r>
          </w:p>
        </w:tc>
      </w:tr>
      <w:tr w:rsidR="00A53FE7" w:rsidRPr="00DE7F3E" w:rsidTr="00D044F7">
        <w:trPr>
          <w:cantSplit/>
        </w:trPr>
        <w:tc>
          <w:tcPr>
            <w:tcW w:w="1063" w:type="dxa"/>
          </w:tcPr>
          <w:p w:rsidR="00A53FE7" w:rsidRPr="00DE7F3E" w:rsidRDefault="00A53FE7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53FE7" w:rsidRPr="00DE7F3E" w:rsidRDefault="00A53FE7" w:rsidP="00D044F7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A53FE7" w:rsidRPr="00DE7F3E" w:rsidRDefault="00A53FE7" w:rsidP="00C81B66">
            <w:pPr>
              <w:pStyle w:val="Tabela"/>
            </w:pPr>
            <w:r>
              <w:t>Direc</w:t>
            </w:r>
            <w:r w:rsidR="00C81B66">
              <w:t>iona para página Pesquisa Cliente</w:t>
            </w:r>
          </w:p>
        </w:tc>
        <w:tc>
          <w:tcPr>
            <w:tcW w:w="2457" w:type="dxa"/>
          </w:tcPr>
          <w:p w:rsidR="00A53FE7" w:rsidRPr="00DE7F3E" w:rsidRDefault="00A53FE7" w:rsidP="00D044F7">
            <w:pPr>
              <w:pStyle w:val="Tabela"/>
            </w:pPr>
            <w:r>
              <w:t>Sempre habilitada</w:t>
            </w:r>
          </w:p>
        </w:tc>
      </w:tr>
      <w:tr w:rsidR="00A53FE7" w:rsidRPr="00DE7F3E" w:rsidTr="00D044F7">
        <w:trPr>
          <w:cantSplit/>
        </w:trPr>
        <w:tc>
          <w:tcPr>
            <w:tcW w:w="1063" w:type="dxa"/>
          </w:tcPr>
          <w:p w:rsidR="00A53FE7" w:rsidRPr="00DE7F3E" w:rsidRDefault="00A53FE7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A53FE7" w:rsidRPr="00DE7F3E" w:rsidRDefault="00A53FE7" w:rsidP="00D044F7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A53FE7" w:rsidRPr="00DE7F3E" w:rsidRDefault="00C81B66" w:rsidP="00D044F7">
            <w:pPr>
              <w:pStyle w:val="Tabela"/>
            </w:pPr>
            <w:r>
              <w:t>Edição do Cliente selecionado</w:t>
            </w:r>
          </w:p>
        </w:tc>
        <w:tc>
          <w:tcPr>
            <w:tcW w:w="2457" w:type="dxa"/>
          </w:tcPr>
          <w:p w:rsidR="00A53FE7" w:rsidRPr="00DE7F3E" w:rsidRDefault="00A53FE7" w:rsidP="00D044F7">
            <w:pPr>
              <w:pStyle w:val="Tabela"/>
            </w:pPr>
            <w:r>
              <w:t>Sempre habilitada</w:t>
            </w:r>
          </w:p>
        </w:tc>
      </w:tr>
      <w:tr w:rsidR="00A53FE7" w:rsidRPr="00DE7F3E" w:rsidTr="00D044F7">
        <w:trPr>
          <w:cantSplit/>
        </w:trPr>
        <w:tc>
          <w:tcPr>
            <w:tcW w:w="1063" w:type="dxa"/>
          </w:tcPr>
          <w:p w:rsidR="00A53FE7" w:rsidRPr="00DE7F3E" w:rsidRDefault="00A53FE7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53FE7" w:rsidRPr="00DE7F3E" w:rsidRDefault="00A53FE7" w:rsidP="00D044F7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A53FE7" w:rsidRPr="00DE7F3E" w:rsidRDefault="00C81B66" w:rsidP="00C81B66">
            <w:pPr>
              <w:pStyle w:val="Tabela"/>
            </w:pPr>
            <w:r>
              <w:t>Exclui Cliente selecionado</w:t>
            </w:r>
            <w:r w:rsidR="00A53FE7">
              <w:t xml:space="preserve"> mediante c</w:t>
            </w:r>
            <w:r>
              <w:t>onfirmação do usuário</w:t>
            </w:r>
          </w:p>
        </w:tc>
        <w:tc>
          <w:tcPr>
            <w:tcW w:w="2457" w:type="dxa"/>
          </w:tcPr>
          <w:p w:rsidR="00A53FE7" w:rsidRPr="00DE7F3E" w:rsidRDefault="00A53FE7" w:rsidP="00D044F7">
            <w:pPr>
              <w:pStyle w:val="Tabela"/>
            </w:pPr>
            <w:r>
              <w:t>Sempre habilitada</w:t>
            </w:r>
          </w:p>
        </w:tc>
      </w:tr>
    </w:tbl>
    <w:p w:rsidR="00473495" w:rsidRDefault="00473495" w:rsidP="00473495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6D0053" w:rsidRDefault="006D0053">
      <w:pPr>
        <w:rPr>
          <w:b/>
          <w:kern w:val="28"/>
          <w:sz w:val="24"/>
        </w:rPr>
      </w:pPr>
      <w:r>
        <w:rPr>
          <w:i/>
        </w:rPr>
        <w:br w:type="page"/>
      </w:r>
    </w:p>
    <w:p w:rsidR="006D0053" w:rsidRDefault="006D0053" w:rsidP="006D0053">
      <w:pPr>
        <w:pStyle w:val="Ttulo4"/>
        <w:jc w:val="both"/>
        <w:rPr>
          <w:i w:val="0"/>
        </w:rPr>
      </w:pPr>
      <w:bookmarkStart w:id="86" w:name="_Toc336201711"/>
      <w:r w:rsidRPr="00DE7F3E">
        <w:rPr>
          <w:i w:val="0"/>
        </w:rPr>
        <w:lastRenderedPageBreak/>
        <w:t xml:space="preserve">Interface de usuário </w:t>
      </w:r>
      <w:r w:rsidR="008D7F96">
        <w:rPr>
          <w:i w:val="0"/>
        </w:rPr>
        <w:t>&lt;Pesquisa Cliente</w:t>
      </w:r>
      <w:r w:rsidRPr="00DE7F3E">
        <w:rPr>
          <w:i w:val="0"/>
        </w:rPr>
        <w:t>&gt;</w:t>
      </w:r>
      <w:bookmarkEnd w:id="86"/>
    </w:p>
    <w:p w:rsidR="006D0053" w:rsidRPr="00D86387" w:rsidRDefault="006D0053" w:rsidP="006D0053">
      <w:pPr>
        <w:pStyle w:val="Corpodetexto"/>
      </w:pPr>
    </w:p>
    <w:p w:rsidR="006D0053" w:rsidRDefault="006D0053" w:rsidP="006D0053">
      <w:pPr>
        <w:pStyle w:val="Ttulo5"/>
        <w:jc w:val="both"/>
      </w:pPr>
      <w:bookmarkStart w:id="87" w:name="_Toc336201712"/>
      <w:r w:rsidRPr="00DE7F3E">
        <w:t>Leiaute sugerido</w:t>
      </w:r>
      <w:bookmarkEnd w:id="87"/>
    </w:p>
    <w:p w:rsidR="006D0053" w:rsidRPr="00D86387" w:rsidRDefault="006D0053" w:rsidP="006D0053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6D0053" w:rsidRPr="00DE7F3E" w:rsidTr="00BD16C3">
        <w:trPr>
          <w:trHeight w:val="645"/>
        </w:trPr>
        <w:tc>
          <w:tcPr>
            <w:tcW w:w="9284" w:type="dxa"/>
          </w:tcPr>
          <w:p w:rsidR="006D0053" w:rsidRPr="00DE7F3E" w:rsidRDefault="008D7F96" w:rsidP="00BD16C3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101465"/>
                  <wp:effectExtent l="19050" t="0" r="3810" b="0"/>
                  <wp:docPr id="31" name="Imagem 30" descr="Pesquisa_Cli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_Cliente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10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0053" w:rsidRPr="00DE7F3E" w:rsidRDefault="006D0053" w:rsidP="006D0053">
      <w:pPr>
        <w:pStyle w:val="Corpodetexto"/>
      </w:pPr>
    </w:p>
    <w:p w:rsidR="006D0053" w:rsidRDefault="006D0053" w:rsidP="006D0053">
      <w:pPr>
        <w:rPr>
          <w:rFonts w:ascii="Arial" w:hAnsi="Arial"/>
          <w:b/>
          <w:kern w:val="28"/>
        </w:rPr>
      </w:pPr>
      <w:r>
        <w:br w:type="page"/>
      </w:r>
    </w:p>
    <w:p w:rsidR="006D0053" w:rsidRDefault="006D0053" w:rsidP="006D0053">
      <w:pPr>
        <w:pStyle w:val="Ttulo5"/>
      </w:pPr>
      <w:bookmarkStart w:id="88" w:name="_Toc336201713"/>
      <w:r w:rsidRPr="00DE7F3E">
        <w:lastRenderedPageBreak/>
        <w:t>Relacionamentos com outras interfaces</w:t>
      </w:r>
      <w:bookmarkEnd w:id="88"/>
    </w:p>
    <w:p w:rsidR="006D0053" w:rsidRPr="00D86387" w:rsidRDefault="006D0053" w:rsidP="006D0053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6D0053" w:rsidRPr="00DE7F3E" w:rsidTr="00BD16C3">
        <w:trPr>
          <w:trHeight w:val="455"/>
        </w:trPr>
        <w:tc>
          <w:tcPr>
            <w:tcW w:w="9212" w:type="dxa"/>
          </w:tcPr>
          <w:p w:rsidR="006D0053" w:rsidRDefault="006D0053" w:rsidP="00BD16C3">
            <w:pPr>
              <w:pStyle w:val="Tabela"/>
            </w:pPr>
            <w:r>
              <w:t>Botão Meu perfil vai para tela Perfil de Usuário</w:t>
            </w:r>
          </w:p>
          <w:p w:rsidR="006D0053" w:rsidRDefault="006D0053" w:rsidP="00BD16C3">
            <w:pPr>
              <w:pStyle w:val="Tabela"/>
            </w:pPr>
            <w:r>
              <w:t>Botão Permissões vai para tela Permissões</w:t>
            </w:r>
          </w:p>
          <w:p w:rsidR="006D0053" w:rsidRDefault="006D0053" w:rsidP="00BD16C3">
            <w:pPr>
              <w:pStyle w:val="Tabela"/>
            </w:pPr>
            <w:r>
              <w:t>Botão Empresa vai para tela Empresa</w:t>
            </w:r>
          </w:p>
          <w:p w:rsidR="006D0053" w:rsidRDefault="006D0053" w:rsidP="00BD16C3">
            <w:pPr>
              <w:pStyle w:val="Tabela"/>
            </w:pPr>
            <w:r>
              <w:t>Botão Atividade vai para tela Atividade</w:t>
            </w:r>
          </w:p>
          <w:p w:rsidR="006D0053" w:rsidRDefault="006D0053" w:rsidP="00BD16C3">
            <w:pPr>
              <w:pStyle w:val="Tabela"/>
            </w:pPr>
            <w:r>
              <w:t>Botão Novo vai para tela de cadastro</w:t>
            </w:r>
          </w:p>
          <w:p w:rsidR="006D0053" w:rsidRDefault="006D0053" w:rsidP="00BD16C3">
            <w:pPr>
              <w:pStyle w:val="Tabela"/>
            </w:pPr>
            <w:r>
              <w:t xml:space="preserve">Botão </w:t>
            </w:r>
            <w:r w:rsidR="008D7F96">
              <w:t>Hist</w:t>
            </w:r>
            <w:r w:rsidR="00664C6E">
              <w:t>órico de Vendedores v</w:t>
            </w:r>
            <w:r w:rsidR="008D7F96">
              <w:t>a</w:t>
            </w:r>
            <w:r w:rsidR="00664C6E">
              <w:t>i</w:t>
            </w:r>
            <w:r w:rsidR="008D7F96">
              <w:t xml:space="preserve"> para tela Histórico Vendedor</w:t>
            </w:r>
          </w:p>
          <w:p w:rsidR="006D0053" w:rsidRPr="00DE7F3E" w:rsidRDefault="006D0053" w:rsidP="00BD16C3">
            <w:pPr>
              <w:pStyle w:val="Tabela"/>
            </w:pPr>
            <w:r>
              <w:t>Botão Sair sai do sistema</w:t>
            </w:r>
          </w:p>
        </w:tc>
      </w:tr>
    </w:tbl>
    <w:p w:rsidR="006D0053" w:rsidRPr="00DE7F3E" w:rsidRDefault="006D0053" w:rsidP="006D0053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6D0053" w:rsidRDefault="006D0053" w:rsidP="006D0053">
      <w:pPr>
        <w:pStyle w:val="Ttulo5"/>
        <w:jc w:val="both"/>
      </w:pPr>
      <w:bookmarkStart w:id="89" w:name="_Toc336201714"/>
      <w:r w:rsidRPr="00DE7F3E">
        <w:t>Campos</w:t>
      </w:r>
      <w:bookmarkEnd w:id="89"/>
    </w:p>
    <w:p w:rsidR="006D0053" w:rsidRDefault="006D0053" w:rsidP="006D0053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6D0053" w:rsidRPr="00DE7F3E" w:rsidTr="00BD16C3">
        <w:trPr>
          <w:cantSplit/>
          <w:trHeight w:val="134"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6D0053" w:rsidRPr="00DE7F3E" w:rsidRDefault="006D0053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6D0053" w:rsidRPr="00DE7F3E" w:rsidTr="00BD16C3">
        <w:trPr>
          <w:cantSplit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6D0053" w:rsidRPr="00DE7F3E" w:rsidRDefault="00664C6E" w:rsidP="00BD16C3">
            <w:pPr>
              <w:pStyle w:val="Tabela"/>
            </w:pPr>
            <w:r>
              <w:t>Nome Fantasia</w:t>
            </w:r>
          </w:p>
        </w:tc>
        <w:tc>
          <w:tcPr>
            <w:tcW w:w="1408" w:type="dxa"/>
          </w:tcPr>
          <w:p w:rsidR="006D0053" w:rsidRPr="00DE7F3E" w:rsidRDefault="00664C6E" w:rsidP="00BD16C3">
            <w:pPr>
              <w:pStyle w:val="Tabela"/>
            </w:pPr>
            <w:r>
              <w:t>Nome fantasia da empresa</w:t>
            </w:r>
          </w:p>
        </w:tc>
        <w:tc>
          <w:tcPr>
            <w:tcW w:w="1227" w:type="dxa"/>
          </w:tcPr>
          <w:p w:rsidR="006D0053" w:rsidRPr="00DE7F3E" w:rsidRDefault="006D0053" w:rsidP="00BD16C3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D0053" w:rsidRPr="00DE7F3E" w:rsidRDefault="006D0053" w:rsidP="00BD16C3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6D0053" w:rsidRPr="00DE7F3E" w:rsidRDefault="00664C6E" w:rsidP="00BD16C3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D0053" w:rsidRPr="00DE7F3E" w:rsidRDefault="006D0053" w:rsidP="00BD16C3">
            <w:pPr>
              <w:pStyle w:val="Tabela"/>
            </w:pPr>
            <w:r>
              <w:t>Obrigatório</w:t>
            </w:r>
          </w:p>
        </w:tc>
      </w:tr>
      <w:tr w:rsidR="006D0053" w:rsidRPr="00DE7F3E" w:rsidTr="00BD16C3">
        <w:trPr>
          <w:cantSplit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6D0053" w:rsidRPr="00DE7F3E" w:rsidRDefault="00664C6E" w:rsidP="00BD16C3">
            <w:pPr>
              <w:pStyle w:val="Tabela"/>
            </w:pPr>
            <w:r>
              <w:t>Razão Social</w:t>
            </w:r>
          </w:p>
        </w:tc>
        <w:tc>
          <w:tcPr>
            <w:tcW w:w="1408" w:type="dxa"/>
          </w:tcPr>
          <w:p w:rsidR="006D0053" w:rsidRPr="00DE7F3E" w:rsidRDefault="00664C6E" w:rsidP="00BD16C3">
            <w:pPr>
              <w:pStyle w:val="Tabela"/>
            </w:pPr>
            <w:r>
              <w:t>Nome do registro do cliente</w:t>
            </w:r>
          </w:p>
        </w:tc>
        <w:tc>
          <w:tcPr>
            <w:tcW w:w="1227" w:type="dxa"/>
          </w:tcPr>
          <w:p w:rsidR="006D0053" w:rsidRPr="00DE7F3E" w:rsidRDefault="006D0053" w:rsidP="00BD16C3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D0053" w:rsidRPr="00DE7F3E" w:rsidRDefault="00664C6E" w:rsidP="00BD16C3">
            <w:pPr>
              <w:pStyle w:val="Tabela"/>
            </w:pPr>
            <w:r>
              <w:t>5</w:t>
            </w:r>
            <w:r w:rsidR="006D0053">
              <w:t>0 dígitos</w:t>
            </w:r>
          </w:p>
        </w:tc>
        <w:tc>
          <w:tcPr>
            <w:tcW w:w="1231" w:type="dxa"/>
          </w:tcPr>
          <w:p w:rsidR="006D0053" w:rsidRPr="00DE7F3E" w:rsidRDefault="006D0053" w:rsidP="00BD16C3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D0053" w:rsidRPr="00DE7F3E" w:rsidRDefault="006D0053" w:rsidP="00BD16C3">
            <w:pPr>
              <w:pStyle w:val="Tabela"/>
            </w:pPr>
            <w:r>
              <w:t>Obrigatório</w:t>
            </w:r>
          </w:p>
        </w:tc>
      </w:tr>
      <w:tr w:rsidR="006D0053" w:rsidRPr="00DE7F3E" w:rsidTr="00664C6E">
        <w:trPr>
          <w:cantSplit/>
        </w:trPr>
        <w:tc>
          <w:tcPr>
            <w:tcW w:w="1063" w:type="dxa"/>
            <w:shd w:val="clear" w:color="auto" w:fill="auto"/>
          </w:tcPr>
          <w:p w:rsidR="006D0053" w:rsidRPr="00DE7F3E" w:rsidRDefault="006D0053" w:rsidP="00BD16C3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  <w:shd w:val="clear" w:color="auto" w:fill="auto"/>
          </w:tcPr>
          <w:p w:rsidR="006D0053" w:rsidRPr="00DE7F3E" w:rsidRDefault="006D0053" w:rsidP="00664C6E">
            <w:pPr>
              <w:pStyle w:val="Tabela"/>
            </w:pPr>
            <w:r>
              <w:t xml:space="preserve">Código da </w:t>
            </w:r>
            <w:r w:rsidR="00664C6E">
              <w:t>Jurisdição</w:t>
            </w:r>
          </w:p>
        </w:tc>
        <w:tc>
          <w:tcPr>
            <w:tcW w:w="1408" w:type="dxa"/>
            <w:shd w:val="clear" w:color="auto" w:fill="auto"/>
          </w:tcPr>
          <w:p w:rsidR="006D0053" w:rsidRPr="00DE7F3E" w:rsidRDefault="00664C6E" w:rsidP="00BD16C3">
            <w:pPr>
              <w:pStyle w:val="Tabela"/>
            </w:pPr>
            <w:r>
              <w:t>ID Jurisdição</w:t>
            </w:r>
          </w:p>
        </w:tc>
        <w:tc>
          <w:tcPr>
            <w:tcW w:w="1227" w:type="dxa"/>
            <w:shd w:val="clear" w:color="auto" w:fill="auto"/>
          </w:tcPr>
          <w:p w:rsidR="006D0053" w:rsidRPr="00DE7F3E" w:rsidRDefault="006D0053" w:rsidP="00BD16C3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  <w:shd w:val="clear" w:color="auto" w:fill="auto"/>
          </w:tcPr>
          <w:p w:rsidR="006D0053" w:rsidRPr="00DE7F3E" w:rsidRDefault="006D0053" w:rsidP="00BD16C3">
            <w:pPr>
              <w:pStyle w:val="Tabela"/>
            </w:pPr>
            <w:r>
              <w:t>10 dígitos</w:t>
            </w:r>
          </w:p>
        </w:tc>
        <w:tc>
          <w:tcPr>
            <w:tcW w:w="1231" w:type="dxa"/>
            <w:shd w:val="clear" w:color="auto" w:fill="auto"/>
          </w:tcPr>
          <w:p w:rsidR="006D0053" w:rsidRPr="00DE7F3E" w:rsidRDefault="006D0053" w:rsidP="00BD16C3">
            <w:pPr>
              <w:pStyle w:val="Tabela"/>
            </w:pPr>
            <w:r>
              <w:t>Número</w:t>
            </w:r>
          </w:p>
        </w:tc>
        <w:tc>
          <w:tcPr>
            <w:tcW w:w="1510" w:type="dxa"/>
            <w:shd w:val="clear" w:color="auto" w:fill="auto"/>
          </w:tcPr>
          <w:p w:rsidR="006D0053" w:rsidRPr="00DE7F3E" w:rsidRDefault="006D0053" w:rsidP="00BD16C3">
            <w:pPr>
              <w:pStyle w:val="Tabela"/>
            </w:pPr>
            <w:r>
              <w:t>Obrigatóri</w:t>
            </w:r>
            <w:r w:rsidR="00664C6E">
              <w:t>o</w:t>
            </w:r>
          </w:p>
        </w:tc>
      </w:tr>
      <w:tr w:rsidR="006D0053" w:rsidRPr="00DE7F3E" w:rsidTr="00BD16C3">
        <w:trPr>
          <w:cantSplit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6D0053" w:rsidRPr="00DE7F3E" w:rsidRDefault="00664C6E" w:rsidP="00BD16C3">
            <w:pPr>
              <w:pStyle w:val="Tabela"/>
            </w:pPr>
            <w:r>
              <w:t>Vendedor Atual</w:t>
            </w:r>
          </w:p>
        </w:tc>
        <w:tc>
          <w:tcPr>
            <w:tcW w:w="1408" w:type="dxa"/>
          </w:tcPr>
          <w:p w:rsidR="006D0053" w:rsidRPr="00DE7F3E" w:rsidRDefault="00664C6E" w:rsidP="00BD16C3">
            <w:pPr>
              <w:pStyle w:val="Tabela"/>
            </w:pPr>
            <w:r>
              <w:t>Vendedor que atende o cliente</w:t>
            </w:r>
          </w:p>
        </w:tc>
        <w:tc>
          <w:tcPr>
            <w:tcW w:w="1227" w:type="dxa"/>
          </w:tcPr>
          <w:p w:rsidR="006D0053" w:rsidRPr="00DE7F3E" w:rsidRDefault="006D0053" w:rsidP="00BD16C3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D0053" w:rsidRPr="00DE7F3E" w:rsidRDefault="006D0053" w:rsidP="00BD16C3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6D0053" w:rsidRPr="00DE7F3E" w:rsidRDefault="006D0053" w:rsidP="00BD16C3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D0053" w:rsidRPr="00DE7F3E" w:rsidRDefault="006D0053" w:rsidP="00BD16C3">
            <w:pPr>
              <w:pStyle w:val="Tabela"/>
            </w:pPr>
            <w:r>
              <w:t>Obrigatório</w:t>
            </w:r>
          </w:p>
        </w:tc>
      </w:tr>
    </w:tbl>
    <w:p w:rsidR="006D0053" w:rsidRPr="00DE7F3E" w:rsidRDefault="006D0053" w:rsidP="006D0053">
      <w:pPr>
        <w:pStyle w:val="Corpodetexto"/>
      </w:pPr>
    </w:p>
    <w:p w:rsidR="006D0053" w:rsidRDefault="006D0053" w:rsidP="006D0053">
      <w:pPr>
        <w:rPr>
          <w:rFonts w:ascii="Arial" w:hAnsi="Arial"/>
          <w:b/>
          <w:kern w:val="28"/>
        </w:rPr>
      </w:pPr>
    </w:p>
    <w:p w:rsidR="006D0053" w:rsidRDefault="006D0053" w:rsidP="006D0053">
      <w:pPr>
        <w:pStyle w:val="Ttulo5"/>
        <w:jc w:val="both"/>
      </w:pPr>
      <w:bookmarkStart w:id="90" w:name="_Toc336201715"/>
      <w:r w:rsidRPr="00DE7F3E">
        <w:t>Comandos</w:t>
      </w:r>
      <w:bookmarkEnd w:id="90"/>
    </w:p>
    <w:p w:rsidR="006D0053" w:rsidRPr="001A782F" w:rsidRDefault="006D0053" w:rsidP="006D0053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6D0053" w:rsidRPr="00DE7F3E" w:rsidTr="00BD16C3">
        <w:trPr>
          <w:cantSplit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6D0053" w:rsidRPr="00DE7F3E" w:rsidRDefault="006D0053" w:rsidP="00BD16C3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6D0053" w:rsidRPr="00DE7F3E" w:rsidRDefault="006D0053" w:rsidP="00BD16C3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6D0053" w:rsidRPr="00DE7F3E" w:rsidRDefault="006D0053" w:rsidP="00BD16C3">
            <w:pPr>
              <w:pStyle w:val="Tabela"/>
            </w:pPr>
            <w:r w:rsidRPr="00DE7F3E">
              <w:t>Restrições</w:t>
            </w:r>
          </w:p>
        </w:tc>
      </w:tr>
      <w:tr w:rsidR="006D0053" w:rsidRPr="00DE7F3E" w:rsidTr="00BD16C3">
        <w:trPr>
          <w:cantSplit/>
        </w:trPr>
        <w:tc>
          <w:tcPr>
            <w:tcW w:w="1063" w:type="dxa"/>
          </w:tcPr>
          <w:p w:rsidR="006D0053" w:rsidRPr="00DE7F3E" w:rsidRDefault="006D0053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6D0053" w:rsidRPr="00DE7F3E" w:rsidRDefault="006D0053" w:rsidP="00BD16C3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6D0053" w:rsidRPr="00DE7F3E" w:rsidRDefault="006A3211" w:rsidP="00BD16C3">
            <w:pPr>
              <w:pStyle w:val="Tabela"/>
            </w:pPr>
            <w:r>
              <w:t>Realiza pesquisa de Cliente</w:t>
            </w:r>
          </w:p>
        </w:tc>
        <w:tc>
          <w:tcPr>
            <w:tcW w:w="2457" w:type="dxa"/>
          </w:tcPr>
          <w:p w:rsidR="006D0053" w:rsidRPr="00DE7F3E" w:rsidRDefault="006D0053" w:rsidP="00BD16C3">
            <w:pPr>
              <w:pStyle w:val="Tabela"/>
            </w:pPr>
            <w:r>
              <w:t>Sempre habilitada</w:t>
            </w:r>
          </w:p>
        </w:tc>
      </w:tr>
    </w:tbl>
    <w:p w:rsidR="006D0053" w:rsidRPr="00DE7F3E" w:rsidRDefault="006D0053" w:rsidP="006D0053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6A6C8A" w:rsidRPr="00DE7F3E" w:rsidRDefault="006A6C8A" w:rsidP="006A6C8A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4D344C" w:rsidRDefault="00401672" w:rsidP="004D344C">
      <w:pPr>
        <w:pStyle w:val="Ttulo4"/>
        <w:jc w:val="both"/>
      </w:pPr>
      <w:r w:rsidRPr="00DE7F3E">
        <w:br w:type="page"/>
      </w:r>
    </w:p>
    <w:p w:rsidR="004D344C" w:rsidRPr="006D0053" w:rsidRDefault="004D344C" w:rsidP="006D0053">
      <w:pPr>
        <w:pStyle w:val="Ttulo4"/>
        <w:numPr>
          <w:ilvl w:val="3"/>
          <w:numId w:val="39"/>
        </w:numPr>
        <w:jc w:val="both"/>
        <w:rPr>
          <w:i w:val="0"/>
        </w:rPr>
      </w:pPr>
      <w:bookmarkStart w:id="91" w:name="_Toc336201716"/>
      <w:r w:rsidRPr="006D0053">
        <w:rPr>
          <w:i w:val="0"/>
        </w:rPr>
        <w:lastRenderedPageBreak/>
        <w:t>Interface de usuário &lt;Convite&gt;</w:t>
      </w:r>
      <w:bookmarkEnd w:id="91"/>
    </w:p>
    <w:p w:rsidR="004D344C" w:rsidRPr="00D86387" w:rsidRDefault="004D344C" w:rsidP="004D344C">
      <w:pPr>
        <w:pStyle w:val="Corpodetexto"/>
      </w:pPr>
    </w:p>
    <w:p w:rsidR="004D344C" w:rsidRDefault="004D344C" w:rsidP="004D344C">
      <w:pPr>
        <w:pStyle w:val="Ttulo5"/>
        <w:jc w:val="both"/>
      </w:pPr>
      <w:bookmarkStart w:id="92" w:name="_Toc336201717"/>
      <w:r w:rsidRPr="00DE7F3E">
        <w:t>Leiaute sugerido</w:t>
      </w:r>
      <w:bookmarkEnd w:id="92"/>
    </w:p>
    <w:p w:rsidR="004D344C" w:rsidRPr="00D86387" w:rsidRDefault="004D344C" w:rsidP="004D344C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4D344C" w:rsidRPr="00DE7F3E" w:rsidTr="00D044F7">
        <w:trPr>
          <w:trHeight w:val="645"/>
        </w:trPr>
        <w:tc>
          <w:tcPr>
            <w:tcW w:w="9284" w:type="dxa"/>
          </w:tcPr>
          <w:p w:rsidR="004D344C" w:rsidRPr="00DE7F3E" w:rsidRDefault="002C0ED3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98925"/>
                  <wp:effectExtent l="19050" t="0" r="3810" b="0"/>
                  <wp:docPr id="15" name="Imagem 14" descr="Conv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vite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344C" w:rsidRPr="00DE7F3E" w:rsidRDefault="004D344C" w:rsidP="004D344C">
      <w:pPr>
        <w:pStyle w:val="Corpodetexto"/>
      </w:pPr>
    </w:p>
    <w:p w:rsidR="004D344C" w:rsidRDefault="004D344C" w:rsidP="004D344C">
      <w:pPr>
        <w:rPr>
          <w:rFonts w:ascii="Arial" w:hAnsi="Arial"/>
          <w:b/>
          <w:kern w:val="28"/>
        </w:rPr>
      </w:pPr>
      <w:r>
        <w:br w:type="page"/>
      </w:r>
    </w:p>
    <w:p w:rsidR="004D344C" w:rsidRDefault="004D344C" w:rsidP="004D344C">
      <w:pPr>
        <w:pStyle w:val="Ttulo5"/>
      </w:pPr>
      <w:bookmarkStart w:id="93" w:name="_Toc336201718"/>
      <w:r w:rsidRPr="00DE7F3E">
        <w:lastRenderedPageBreak/>
        <w:t>Relacionamentos com outras interfaces</w:t>
      </w:r>
      <w:bookmarkEnd w:id="93"/>
    </w:p>
    <w:p w:rsidR="004D344C" w:rsidRPr="00D86387" w:rsidRDefault="004D344C" w:rsidP="004D344C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D344C" w:rsidRPr="00DE7F3E" w:rsidTr="00D044F7">
        <w:trPr>
          <w:trHeight w:val="455"/>
        </w:trPr>
        <w:tc>
          <w:tcPr>
            <w:tcW w:w="9212" w:type="dxa"/>
          </w:tcPr>
          <w:p w:rsidR="004D344C" w:rsidRDefault="004D344C" w:rsidP="00D044F7">
            <w:pPr>
              <w:pStyle w:val="Tabela"/>
            </w:pPr>
            <w:r>
              <w:t>Botão Meu perfil vai para tela Perfil de Usuário</w:t>
            </w:r>
          </w:p>
          <w:p w:rsidR="004D344C" w:rsidRDefault="004D344C" w:rsidP="00D044F7">
            <w:pPr>
              <w:pStyle w:val="Tabela"/>
            </w:pPr>
            <w:r>
              <w:t>Botão Permissões vai para tela Permissões</w:t>
            </w:r>
          </w:p>
          <w:p w:rsidR="004D344C" w:rsidRDefault="004D344C" w:rsidP="00D044F7">
            <w:pPr>
              <w:pStyle w:val="Tabela"/>
            </w:pPr>
            <w:r>
              <w:t>Botão Empresa vai para tela Empresa</w:t>
            </w:r>
          </w:p>
          <w:p w:rsidR="004D344C" w:rsidRDefault="004D344C" w:rsidP="00D044F7">
            <w:pPr>
              <w:pStyle w:val="Tabela"/>
            </w:pPr>
            <w:r>
              <w:t>Botão Atividade vai para tela Atividade</w:t>
            </w:r>
          </w:p>
          <w:p w:rsidR="004D344C" w:rsidRDefault="004D344C" w:rsidP="00D044F7">
            <w:pPr>
              <w:pStyle w:val="Tabela"/>
            </w:pPr>
            <w:r>
              <w:t>Botão Novo vai para tela de cadastro</w:t>
            </w:r>
          </w:p>
          <w:p w:rsidR="004D344C" w:rsidRDefault="004D344C" w:rsidP="00D044F7">
            <w:pPr>
              <w:pStyle w:val="Tabela"/>
            </w:pPr>
            <w:r>
              <w:t>Botão Pesquisar vai para tela Pesquisa Atividade</w:t>
            </w:r>
          </w:p>
          <w:p w:rsidR="004D344C" w:rsidRDefault="004D344C" w:rsidP="00D044F7">
            <w:pPr>
              <w:pStyle w:val="Tabela"/>
            </w:pPr>
            <w:r>
              <w:t>Botão Cadastrar Convites vai para tela Convite</w:t>
            </w:r>
          </w:p>
          <w:p w:rsidR="004D344C" w:rsidRPr="00DE7F3E" w:rsidRDefault="004D344C" w:rsidP="00D044F7">
            <w:pPr>
              <w:pStyle w:val="Tabela"/>
            </w:pPr>
            <w:r>
              <w:t>Botão Sair sai do sistema</w:t>
            </w:r>
          </w:p>
        </w:tc>
      </w:tr>
    </w:tbl>
    <w:p w:rsidR="004D344C" w:rsidRPr="00DE7F3E" w:rsidRDefault="004D344C" w:rsidP="004D344C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4D344C" w:rsidRDefault="004D344C" w:rsidP="004D344C">
      <w:pPr>
        <w:pStyle w:val="Ttulo5"/>
        <w:jc w:val="both"/>
      </w:pPr>
      <w:bookmarkStart w:id="94" w:name="_Toc336201719"/>
      <w:r w:rsidRPr="00DE7F3E">
        <w:t>Campos</w:t>
      </w:r>
      <w:bookmarkEnd w:id="94"/>
    </w:p>
    <w:p w:rsidR="004D344C" w:rsidRDefault="004D344C" w:rsidP="004D344C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4D344C" w:rsidRPr="00DE7F3E" w:rsidTr="00D044F7">
        <w:trPr>
          <w:cantSplit/>
          <w:trHeight w:val="134"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4D344C" w:rsidRPr="00DE7F3E" w:rsidRDefault="00C840DA" w:rsidP="00C840DA">
            <w:pPr>
              <w:pStyle w:val="Tabela"/>
            </w:pPr>
            <w:r>
              <w:t>Título</w:t>
            </w:r>
          </w:p>
        </w:tc>
        <w:tc>
          <w:tcPr>
            <w:tcW w:w="1408" w:type="dxa"/>
          </w:tcPr>
          <w:p w:rsidR="004D344C" w:rsidRPr="00DE7F3E" w:rsidRDefault="00C840DA" w:rsidP="00D044F7">
            <w:pPr>
              <w:pStyle w:val="Tabela"/>
            </w:pPr>
            <w:r>
              <w:t>Título do convite</w:t>
            </w:r>
          </w:p>
        </w:tc>
        <w:tc>
          <w:tcPr>
            <w:tcW w:w="1227" w:type="dxa"/>
          </w:tcPr>
          <w:p w:rsidR="004D344C" w:rsidRPr="00DE7F3E" w:rsidRDefault="00C840DA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4D344C" w:rsidRPr="00DE7F3E" w:rsidRDefault="00C840DA" w:rsidP="00D044F7">
            <w:pPr>
              <w:pStyle w:val="Tabela"/>
            </w:pPr>
            <w:r>
              <w:t>3</w:t>
            </w:r>
            <w:r w:rsidR="004D344C">
              <w:t>0 dígitos</w:t>
            </w:r>
          </w:p>
        </w:tc>
        <w:tc>
          <w:tcPr>
            <w:tcW w:w="1231" w:type="dxa"/>
          </w:tcPr>
          <w:p w:rsidR="004D344C" w:rsidRPr="00DE7F3E" w:rsidRDefault="00C840DA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</w:pPr>
            <w:r>
              <w:t>Obrigatório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4D344C" w:rsidRPr="00DE7F3E" w:rsidRDefault="00C840DA" w:rsidP="00D044F7">
            <w:pPr>
              <w:pStyle w:val="Tabela"/>
            </w:pPr>
            <w:r>
              <w:t>Descrição</w:t>
            </w:r>
          </w:p>
        </w:tc>
        <w:tc>
          <w:tcPr>
            <w:tcW w:w="1408" w:type="dxa"/>
          </w:tcPr>
          <w:p w:rsidR="004D344C" w:rsidRPr="00DE7F3E" w:rsidRDefault="00C840DA" w:rsidP="00D044F7">
            <w:pPr>
              <w:pStyle w:val="Tabela"/>
            </w:pPr>
            <w:r>
              <w:t>Descrição do convite</w:t>
            </w:r>
          </w:p>
        </w:tc>
        <w:tc>
          <w:tcPr>
            <w:tcW w:w="1227" w:type="dxa"/>
          </w:tcPr>
          <w:p w:rsidR="004D344C" w:rsidRPr="00DE7F3E" w:rsidRDefault="00C840DA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4D344C" w:rsidRPr="00DE7F3E" w:rsidRDefault="004D344C" w:rsidP="00D044F7">
            <w:pPr>
              <w:pStyle w:val="Tabela"/>
            </w:pPr>
            <w:r>
              <w:t>1</w:t>
            </w:r>
            <w:r w:rsidR="00C840DA">
              <w:t xml:space="preserve">0000 </w:t>
            </w:r>
            <w:r>
              <w:t>dígitos</w:t>
            </w:r>
          </w:p>
        </w:tc>
        <w:tc>
          <w:tcPr>
            <w:tcW w:w="1231" w:type="dxa"/>
          </w:tcPr>
          <w:p w:rsidR="004D344C" w:rsidRPr="00DE7F3E" w:rsidRDefault="00C840DA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</w:pPr>
            <w:r>
              <w:t>Obrigatório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4D344C" w:rsidRPr="00DE7F3E" w:rsidRDefault="00C840DA" w:rsidP="00D044F7">
            <w:pPr>
              <w:pStyle w:val="Tabela"/>
            </w:pPr>
            <w:r>
              <w:t>Convidados</w:t>
            </w:r>
          </w:p>
        </w:tc>
        <w:tc>
          <w:tcPr>
            <w:tcW w:w="1408" w:type="dxa"/>
          </w:tcPr>
          <w:p w:rsidR="004D344C" w:rsidRPr="00DE7F3E" w:rsidRDefault="00BC6BDD" w:rsidP="00D044F7">
            <w:pPr>
              <w:pStyle w:val="Tabela"/>
            </w:pPr>
            <w:r>
              <w:t>Convidados da atividade</w:t>
            </w:r>
          </w:p>
        </w:tc>
        <w:tc>
          <w:tcPr>
            <w:tcW w:w="1227" w:type="dxa"/>
          </w:tcPr>
          <w:p w:rsidR="004D344C" w:rsidRPr="00DE7F3E" w:rsidRDefault="00BC6BDD" w:rsidP="00BC6BDD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4D344C" w:rsidRPr="00DE7F3E" w:rsidRDefault="00BC6BDD" w:rsidP="00BC6BDD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4D344C" w:rsidRPr="00DE7F3E" w:rsidRDefault="00BC6BDD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</w:pPr>
            <w:r>
              <w:t>Obrigatório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4D344C" w:rsidRPr="00DE7F3E" w:rsidRDefault="00BC6BDD" w:rsidP="00D044F7">
            <w:pPr>
              <w:pStyle w:val="Tabela"/>
            </w:pPr>
            <w:r>
              <w:t>Enviar lembrete no dia</w:t>
            </w:r>
          </w:p>
        </w:tc>
        <w:tc>
          <w:tcPr>
            <w:tcW w:w="1408" w:type="dxa"/>
          </w:tcPr>
          <w:p w:rsidR="004D344C" w:rsidRPr="00DE7F3E" w:rsidRDefault="00BC6BDD" w:rsidP="00D044F7">
            <w:pPr>
              <w:pStyle w:val="Tabela"/>
            </w:pPr>
            <w:r>
              <w:t>Seleção de quando o lembrete será enviado</w:t>
            </w:r>
          </w:p>
        </w:tc>
        <w:tc>
          <w:tcPr>
            <w:tcW w:w="1227" w:type="dxa"/>
          </w:tcPr>
          <w:p w:rsidR="004D344C" w:rsidRPr="00DE7F3E" w:rsidRDefault="00BC6BDD" w:rsidP="00D044F7">
            <w:pPr>
              <w:pStyle w:val="Tabela"/>
            </w:pPr>
            <w:r>
              <w:t>-</w:t>
            </w:r>
          </w:p>
        </w:tc>
        <w:tc>
          <w:tcPr>
            <w:tcW w:w="1085" w:type="dxa"/>
          </w:tcPr>
          <w:p w:rsidR="004D344C" w:rsidRPr="00DE7F3E" w:rsidRDefault="00BC6BDD" w:rsidP="00D044F7">
            <w:pPr>
              <w:pStyle w:val="Tabela"/>
            </w:pPr>
            <w:r>
              <w:t>-</w:t>
            </w:r>
          </w:p>
        </w:tc>
        <w:tc>
          <w:tcPr>
            <w:tcW w:w="1231" w:type="dxa"/>
          </w:tcPr>
          <w:p w:rsidR="004D344C" w:rsidRPr="00DE7F3E" w:rsidRDefault="00BC6BDD" w:rsidP="00D044F7">
            <w:pPr>
              <w:pStyle w:val="Tabela"/>
            </w:pPr>
            <w:r>
              <w:t>Check-box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</w:pPr>
            <w:r>
              <w:t>Obrigatório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4D344C" w:rsidRPr="00DE7F3E" w:rsidRDefault="00BC6BDD" w:rsidP="00D044F7">
            <w:pPr>
              <w:pStyle w:val="Tabela"/>
            </w:pPr>
            <w:r>
              <w:t>Enviar lembrete a partir do dia</w:t>
            </w:r>
          </w:p>
        </w:tc>
        <w:tc>
          <w:tcPr>
            <w:tcW w:w="1408" w:type="dxa"/>
          </w:tcPr>
          <w:p w:rsidR="004D344C" w:rsidRPr="00DE7F3E" w:rsidRDefault="00BC6BDD" w:rsidP="00D044F7">
            <w:pPr>
              <w:pStyle w:val="Tabela"/>
            </w:pPr>
            <w:r>
              <w:t>Seleção de quando o lembrete será enviado</w:t>
            </w:r>
          </w:p>
        </w:tc>
        <w:tc>
          <w:tcPr>
            <w:tcW w:w="1227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4D344C" w:rsidRPr="00DE7F3E" w:rsidRDefault="004D344C" w:rsidP="00BC6BDD">
            <w:pPr>
              <w:pStyle w:val="Tabela"/>
            </w:pPr>
            <w:r>
              <w:t>C</w:t>
            </w:r>
            <w:r w:rsidR="00BC6BDD">
              <w:t>heck</w:t>
            </w:r>
            <w:r>
              <w:t>-box</w:t>
            </w:r>
          </w:p>
        </w:tc>
        <w:tc>
          <w:tcPr>
            <w:tcW w:w="1510" w:type="dxa"/>
          </w:tcPr>
          <w:p w:rsidR="004D344C" w:rsidRPr="00DE7F3E" w:rsidRDefault="004D344C" w:rsidP="00D044F7">
            <w:pPr>
              <w:pStyle w:val="Tabela"/>
            </w:pPr>
            <w:r>
              <w:t>Obrigatório</w:t>
            </w:r>
          </w:p>
        </w:tc>
      </w:tr>
    </w:tbl>
    <w:p w:rsidR="004D344C" w:rsidRDefault="004D344C" w:rsidP="004D344C">
      <w:pPr>
        <w:rPr>
          <w:rFonts w:ascii="Arial" w:hAnsi="Arial"/>
          <w:b/>
          <w:kern w:val="28"/>
        </w:rPr>
      </w:pPr>
    </w:p>
    <w:p w:rsidR="004D344C" w:rsidRDefault="004D344C" w:rsidP="004D344C">
      <w:pPr>
        <w:pStyle w:val="Ttulo5"/>
        <w:jc w:val="both"/>
      </w:pPr>
      <w:bookmarkStart w:id="95" w:name="_Toc336201720"/>
      <w:r w:rsidRPr="00DE7F3E">
        <w:t>Comandos</w:t>
      </w:r>
      <w:bookmarkEnd w:id="95"/>
    </w:p>
    <w:p w:rsidR="004D344C" w:rsidRPr="001A782F" w:rsidRDefault="004D344C" w:rsidP="004D344C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4D344C" w:rsidRPr="00DE7F3E" w:rsidRDefault="004D344C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4D344C" w:rsidRPr="00DE7F3E" w:rsidRDefault="004D344C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4D344C" w:rsidRPr="00DE7F3E" w:rsidRDefault="004D344C" w:rsidP="00D044F7">
            <w:pPr>
              <w:pStyle w:val="Tabela"/>
            </w:pPr>
            <w:r w:rsidRPr="00DE7F3E">
              <w:t>Restrições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Pr="00DE7F3E" w:rsidRDefault="004D344C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4D344C" w:rsidRPr="00DE7F3E" w:rsidRDefault="004D344C" w:rsidP="00D044F7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4D344C" w:rsidRPr="00DE7F3E" w:rsidRDefault="00CB128F" w:rsidP="00CB128F">
            <w:pPr>
              <w:pStyle w:val="Tabela"/>
            </w:pPr>
            <w:r>
              <w:t>Salva o convite cadastrado</w:t>
            </w:r>
            <w:r w:rsidR="004D344C">
              <w:t xml:space="preserve"> </w:t>
            </w:r>
          </w:p>
        </w:tc>
        <w:tc>
          <w:tcPr>
            <w:tcW w:w="2457" w:type="dxa"/>
          </w:tcPr>
          <w:p w:rsidR="004D344C" w:rsidRPr="00DE7F3E" w:rsidRDefault="004D344C" w:rsidP="00D044F7">
            <w:pPr>
              <w:pStyle w:val="Tabela"/>
            </w:pPr>
            <w:r>
              <w:t>Sempre habilitada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Default="004D344C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4D344C" w:rsidRDefault="004D344C" w:rsidP="00D044F7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4D344C" w:rsidRDefault="00CB128F" w:rsidP="00D044F7">
            <w:pPr>
              <w:pStyle w:val="Tabela"/>
            </w:pPr>
            <w:r>
              <w:t>Edita o convite</w:t>
            </w:r>
          </w:p>
        </w:tc>
        <w:tc>
          <w:tcPr>
            <w:tcW w:w="2457" w:type="dxa"/>
          </w:tcPr>
          <w:p w:rsidR="004D344C" w:rsidRDefault="004D344C" w:rsidP="00D044F7">
            <w:pPr>
              <w:pStyle w:val="Tabela"/>
            </w:pPr>
            <w:r>
              <w:t>Sempre habilitada</w:t>
            </w:r>
          </w:p>
        </w:tc>
      </w:tr>
      <w:tr w:rsidR="004D344C" w:rsidRPr="00DE7F3E" w:rsidTr="00D044F7">
        <w:trPr>
          <w:cantSplit/>
        </w:trPr>
        <w:tc>
          <w:tcPr>
            <w:tcW w:w="1063" w:type="dxa"/>
          </w:tcPr>
          <w:p w:rsidR="004D344C" w:rsidRDefault="004D344C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4D344C" w:rsidRDefault="004D344C" w:rsidP="00D044F7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4D344C" w:rsidRDefault="00CB128F" w:rsidP="00D044F7">
            <w:pPr>
              <w:pStyle w:val="Tabela"/>
            </w:pPr>
            <w:r>
              <w:t>Exclui o convite</w:t>
            </w:r>
          </w:p>
        </w:tc>
        <w:tc>
          <w:tcPr>
            <w:tcW w:w="2457" w:type="dxa"/>
          </w:tcPr>
          <w:p w:rsidR="004D344C" w:rsidRDefault="004D344C" w:rsidP="00D044F7">
            <w:pPr>
              <w:pStyle w:val="Tabela"/>
            </w:pPr>
            <w:r>
              <w:t>Sempre habilitada</w:t>
            </w:r>
          </w:p>
        </w:tc>
      </w:tr>
    </w:tbl>
    <w:p w:rsidR="004D344C" w:rsidRDefault="004D344C" w:rsidP="004D344C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4D344C" w:rsidRPr="00DE7F3E" w:rsidRDefault="004D344C" w:rsidP="004D344C">
      <w:pPr>
        <w:jc w:val="both"/>
        <w:rPr>
          <w:b/>
          <w:kern w:val="28"/>
        </w:rPr>
      </w:pPr>
    </w:p>
    <w:p w:rsidR="005175D1" w:rsidRDefault="005175D1">
      <w:pPr>
        <w:rPr>
          <w:b/>
          <w:kern w:val="28"/>
          <w:sz w:val="24"/>
        </w:rPr>
      </w:pPr>
    </w:p>
    <w:p w:rsidR="00FD0218" w:rsidRDefault="00FD0218">
      <w:r>
        <w:br w:type="page"/>
      </w:r>
    </w:p>
    <w:p w:rsidR="00313CB3" w:rsidRPr="004D344C" w:rsidRDefault="00313CB3" w:rsidP="00313CB3">
      <w:pPr>
        <w:pStyle w:val="Ttulo4"/>
        <w:jc w:val="both"/>
        <w:rPr>
          <w:i w:val="0"/>
        </w:rPr>
      </w:pPr>
      <w:bookmarkStart w:id="96" w:name="_Toc336201721"/>
      <w:r w:rsidRPr="004D344C">
        <w:rPr>
          <w:i w:val="0"/>
        </w:rPr>
        <w:lastRenderedPageBreak/>
        <w:t>Interface de usuário &lt;</w:t>
      </w:r>
      <w:r>
        <w:rPr>
          <w:i w:val="0"/>
        </w:rPr>
        <w:t>Empresa</w:t>
      </w:r>
      <w:r w:rsidRPr="004D344C">
        <w:rPr>
          <w:i w:val="0"/>
        </w:rPr>
        <w:t>&gt;</w:t>
      </w:r>
      <w:bookmarkEnd w:id="96"/>
    </w:p>
    <w:p w:rsidR="00313CB3" w:rsidRPr="00D86387" w:rsidRDefault="00313CB3" w:rsidP="00313CB3">
      <w:pPr>
        <w:pStyle w:val="Corpodetexto"/>
      </w:pPr>
    </w:p>
    <w:p w:rsidR="00313CB3" w:rsidRDefault="00313CB3" w:rsidP="00313CB3">
      <w:pPr>
        <w:pStyle w:val="Ttulo5"/>
        <w:jc w:val="both"/>
      </w:pPr>
      <w:bookmarkStart w:id="97" w:name="_Toc336201722"/>
      <w:r w:rsidRPr="00DE7F3E">
        <w:t>Leiaute sugerido</w:t>
      </w:r>
      <w:bookmarkEnd w:id="97"/>
    </w:p>
    <w:p w:rsidR="00313CB3" w:rsidRPr="00D86387" w:rsidRDefault="00313CB3" w:rsidP="00313CB3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313CB3" w:rsidRPr="00DE7F3E" w:rsidTr="00D044F7">
        <w:trPr>
          <w:trHeight w:val="645"/>
        </w:trPr>
        <w:tc>
          <w:tcPr>
            <w:tcW w:w="9284" w:type="dxa"/>
          </w:tcPr>
          <w:p w:rsidR="00313CB3" w:rsidRPr="00DE7F3E" w:rsidRDefault="00313CB3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69715"/>
                  <wp:effectExtent l="19050" t="0" r="3810" b="0"/>
                  <wp:docPr id="17" name="Imagem 16" descr="Empre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resa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6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CB3" w:rsidRPr="00DE7F3E" w:rsidRDefault="00313CB3" w:rsidP="00313CB3">
      <w:pPr>
        <w:pStyle w:val="Corpodetexto"/>
      </w:pPr>
    </w:p>
    <w:p w:rsidR="00313CB3" w:rsidRDefault="00313CB3" w:rsidP="00313CB3">
      <w:pPr>
        <w:rPr>
          <w:rFonts w:ascii="Arial" w:hAnsi="Arial"/>
          <w:b/>
          <w:kern w:val="28"/>
        </w:rPr>
      </w:pPr>
      <w:r>
        <w:br w:type="page"/>
      </w:r>
    </w:p>
    <w:p w:rsidR="00313CB3" w:rsidRDefault="00313CB3" w:rsidP="00313CB3">
      <w:pPr>
        <w:pStyle w:val="Ttulo5"/>
      </w:pPr>
      <w:bookmarkStart w:id="98" w:name="_Toc336201723"/>
      <w:r w:rsidRPr="00DE7F3E">
        <w:lastRenderedPageBreak/>
        <w:t>Relacionamentos com outras interfaces</w:t>
      </w:r>
      <w:bookmarkEnd w:id="98"/>
    </w:p>
    <w:p w:rsidR="00313CB3" w:rsidRPr="00D86387" w:rsidRDefault="00313CB3" w:rsidP="00313CB3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313CB3" w:rsidRPr="00DE7F3E" w:rsidTr="00D044F7">
        <w:trPr>
          <w:trHeight w:val="455"/>
        </w:trPr>
        <w:tc>
          <w:tcPr>
            <w:tcW w:w="9212" w:type="dxa"/>
          </w:tcPr>
          <w:p w:rsidR="00313CB3" w:rsidRDefault="00313CB3" w:rsidP="00D044F7">
            <w:pPr>
              <w:pStyle w:val="Tabela"/>
            </w:pPr>
            <w:r>
              <w:t>Botão Meu perfil vai para tela Perfil de Usuário</w:t>
            </w:r>
          </w:p>
          <w:p w:rsidR="00313CB3" w:rsidRDefault="00313CB3" w:rsidP="00D044F7">
            <w:pPr>
              <w:pStyle w:val="Tabela"/>
            </w:pPr>
            <w:r>
              <w:t>Botão Permissões vai para tela Permissões</w:t>
            </w:r>
          </w:p>
          <w:p w:rsidR="00313CB3" w:rsidRDefault="00313CB3" w:rsidP="00D044F7">
            <w:pPr>
              <w:pStyle w:val="Tabela"/>
            </w:pPr>
            <w:r>
              <w:t>Botão Empresa vai para tela Empresa</w:t>
            </w:r>
          </w:p>
          <w:p w:rsidR="00313CB3" w:rsidRDefault="00313CB3" w:rsidP="00D044F7">
            <w:pPr>
              <w:pStyle w:val="Tabela"/>
            </w:pPr>
            <w:r>
              <w:t>Botão Atividade vai para tela Atividade</w:t>
            </w:r>
          </w:p>
          <w:p w:rsidR="00313CB3" w:rsidRPr="00DE7F3E" w:rsidRDefault="00313CB3" w:rsidP="00D044F7">
            <w:pPr>
              <w:pStyle w:val="Tabela"/>
            </w:pPr>
            <w:r>
              <w:t>Botão Sair sai do sistema</w:t>
            </w:r>
          </w:p>
        </w:tc>
      </w:tr>
    </w:tbl>
    <w:p w:rsidR="00313CB3" w:rsidRPr="00DE7F3E" w:rsidRDefault="00313CB3" w:rsidP="00313CB3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313CB3" w:rsidRDefault="00313CB3" w:rsidP="00313CB3">
      <w:pPr>
        <w:pStyle w:val="Ttulo5"/>
        <w:jc w:val="both"/>
      </w:pPr>
      <w:bookmarkStart w:id="99" w:name="_Toc336201724"/>
      <w:r w:rsidRPr="00DE7F3E">
        <w:t>Campos</w:t>
      </w:r>
      <w:bookmarkEnd w:id="99"/>
    </w:p>
    <w:p w:rsidR="00313CB3" w:rsidRDefault="00313CB3" w:rsidP="00313CB3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313CB3" w:rsidRPr="00DE7F3E" w:rsidTr="00D044F7">
        <w:trPr>
          <w:cantSplit/>
          <w:trHeight w:val="134"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313CB3" w:rsidRPr="00DE7F3E" w:rsidRDefault="00313CB3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313CB3" w:rsidRPr="00DE7F3E" w:rsidRDefault="00313CB3" w:rsidP="00D044F7">
            <w:pPr>
              <w:pStyle w:val="Tabela"/>
            </w:pPr>
            <w:r>
              <w:t>Código</w:t>
            </w:r>
          </w:p>
        </w:tc>
        <w:tc>
          <w:tcPr>
            <w:tcW w:w="1408" w:type="dxa"/>
          </w:tcPr>
          <w:p w:rsidR="00313CB3" w:rsidRPr="00DE7F3E" w:rsidRDefault="00313CB3" w:rsidP="00D044F7">
            <w:pPr>
              <w:pStyle w:val="Tabela"/>
            </w:pPr>
            <w:r>
              <w:t>ID empresa</w:t>
            </w:r>
          </w:p>
        </w:tc>
        <w:tc>
          <w:tcPr>
            <w:tcW w:w="1227" w:type="dxa"/>
          </w:tcPr>
          <w:p w:rsidR="00313CB3" w:rsidRPr="00DE7F3E" w:rsidRDefault="00313CB3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313CB3" w:rsidRPr="00DE7F3E" w:rsidRDefault="00313CB3" w:rsidP="00D044F7">
            <w:pPr>
              <w:pStyle w:val="Tabela"/>
            </w:pPr>
            <w:r>
              <w:t>10 dígitos</w:t>
            </w:r>
          </w:p>
        </w:tc>
        <w:tc>
          <w:tcPr>
            <w:tcW w:w="1231" w:type="dxa"/>
          </w:tcPr>
          <w:p w:rsidR="00313CB3" w:rsidRPr="00DE7F3E" w:rsidRDefault="00313CB3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313CB3" w:rsidRPr="00DE7F3E" w:rsidRDefault="00313CB3" w:rsidP="00D044F7">
            <w:pPr>
              <w:pStyle w:val="Tabela"/>
            </w:pPr>
            <w:r>
              <w:t>Obrigatório</w:t>
            </w:r>
          </w:p>
        </w:tc>
      </w:tr>
      <w:tr w:rsidR="00313CB3" w:rsidRPr="00DE7F3E" w:rsidTr="00BD5CD1">
        <w:trPr>
          <w:cantSplit/>
        </w:trPr>
        <w:tc>
          <w:tcPr>
            <w:tcW w:w="1063" w:type="dxa"/>
            <w:shd w:val="clear" w:color="auto" w:fill="auto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  <w:shd w:val="clear" w:color="auto" w:fill="auto"/>
          </w:tcPr>
          <w:p w:rsidR="00313CB3" w:rsidRPr="00DE7F3E" w:rsidRDefault="00313CB3" w:rsidP="00313CB3">
            <w:pPr>
              <w:pStyle w:val="Tabela"/>
            </w:pPr>
            <w:r>
              <w:t>Inscrição Jurídica</w:t>
            </w:r>
          </w:p>
        </w:tc>
        <w:tc>
          <w:tcPr>
            <w:tcW w:w="1408" w:type="dxa"/>
            <w:shd w:val="clear" w:color="auto" w:fill="auto"/>
          </w:tcPr>
          <w:p w:rsidR="00313CB3" w:rsidRPr="00DE7F3E" w:rsidRDefault="00BD5CD1" w:rsidP="00BD5CD1">
            <w:pPr>
              <w:pStyle w:val="Tabela"/>
              <w:jc w:val="center"/>
            </w:pPr>
            <w:r>
              <w:t>CPF ou CNPJ da empresa</w:t>
            </w:r>
          </w:p>
        </w:tc>
        <w:tc>
          <w:tcPr>
            <w:tcW w:w="1227" w:type="dxa"/>
            <w:shd w:val="clear" w:color="auto" w:fill="auto"/>
          </w:tcPr>
          <w:p w:rsidR="00313CB3" w:rsidRPr="00DE7F3E" w:rsidRDefault="00BD5CD1" w:rsidP="00F47D6B">
            <w:pPr>
              <w:pStyle w:val="Tabela"/>
              <w:jc w:val="center"/>
            </w:pPr>
            <w:r>
              <w:t>Dígitos Numéricos</w:t>
            </w:r>
          </w:p>
        </w:tc>
        <w:tc>
          <w:tcPr>
            <w:tcW w:w="1085" w:type="dxa"/>
            <w:shd w:val="clear" w:color="auto" w:fill="auto"/>
          </w:tcPr>
          <w:p w:rsidR="00313CB3" w:rsidRPr="00DE7F3E" w:rsidRDefault="00BD5CD1" w:rsidP="00F47D6B">
            <w:pPr>
              <w:pStyle w:val="Tabela"/>
              <w:jc w:val="center"/>
            </w:pPr>
            <w:r>
              <w:t>14 dígitos</w:t>
            </w:r>
          </w:p>
        </w:tc>
        <w:tc>
          <w:tcPr>
            <w:tcW w:w="1231" w:type="dxa"/>
            <w:shd w:val="clear" w:color="auto" w:fill="auto"/>
          </w:tcPr>
          <w:p w:rsidR="00313CB3" w:rsidRPr="00DE7F3E" w:rsidRDefault="00BD5CD1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  <w:shd w:val="clear" w:color="auto" w:fill="auto"/>
          </w:tcPr>
          <w:p w:rsidR="00313CB3" w:rsidRPr="00DE7F3E" w:rsidRDefault="00F47D6B" w:rsidP="00D044F7">
            <w:pPr>
              <w:pStyle w:val="Tabela"/>
            </w:pPr>
            <w:r>
              <w:t>Obrigatório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313CB3" w:rsidRPr="00DE7F3E" w:rsidRDefault="00F47D6B" w:rsidP="00D044F7">
            <w:pPr>
              <w:pStyle w:val="Tabela"/>
            </w:pPr>
            <w:r>
              <w:t>Número da Inscrição</w:t>
            </w:r>
          </w:p>
        </w:tc>
        <w:tc>
          <w:tcPr>
            <w:tcW w:w="1408" w:type="dxa"/>
          </w:tcPr>
          <w:p w:rsidR="00313CB3" w:rsidRPr="00DE7F3E" w:rsidRDefault="00F47D6B" w:rsidP="00D044F7">
            <w:pPr>
              <w:pStyle w:val="Tabela"/>
            </w:pPr>
            <w:r>
              <w:t>Número da inscrição da empresa</w:t>
            </w:r>
          </w:p>
        </w:tc>
        <w:tc>
          <w:tcPr>
            <w:tcW w:w="1227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313CB3" w:rsidRPr="00DE7F3E" w:rsidRDefault="00313CB3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313CB3" w:rsidRPr="00DE7F3E" w:rsidRDefault="00313CB3" w:rsidP="00D044F7">
            <w:pPr>
              <w:pStyle w:val="Tabela"/>
            </w:pPr>
            <w:r>
              <w:t>Obrigatório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313CB3" w:rsidRPr="00DE7F3E" w:rsidRDefault="00F47D6B" w:rsidP="00D044F7">
            <w:pPr>
              <w:pStyle w:val="Tabela"/>
            </w:pPr>
            <w:r>
              <w:t>Nome Fantasia</w:t>
            </w:r>
          </w:p>
        </w:tc>
        <w:tc>
          <w:tcPr>
            <w:tcW w:w="1408" w:type="dxa"/>
          </w:tcPr>
          <w:p w:rsidR="00313CB3" w:rsidRPr="00DE7F3E" w:rsidRDefault="00F47D6B" w:rsidP="00D044F7">
            <w:pPr>
              <w:pStyle w:val="Tabela"/>
            </w:pPr>
            <w:r>
              <w:t>Nome fantasia da empresa</w:t>
            </w:r>
          </w:p>
        </w:tc>
        <w:tc>
          <w:tcPr>
            <w:tcW w:w="1227" w:type="dxa"/>
          </w:tcPr>
          <w:p w:rsidR="00313CB3" w:rsidRPr="00DE7F3E" w:rsidRDefault="00F47D6B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313CB3" w:rsidRPr="00DE7F3E" w:rsidRDefault="00F47D6B" w:rsidP="00D044F7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313CB3" w:rsidRPr="00DE7F3E" w:rsidRDefault="00F47D6B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313CB3" w:rsidRPr="00DE7F3E" w:rsidRDefault="00313CB3" w:rsidP="00D044F7">
            <w:pPr>
              <w:pStyle w:val="Tabela"/>
            </w:pPr>
            <w:r>
              <w:t>Obrigatório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313CB3" w:rsidRPr="00DE7F3E" w:rsidRDefault="00F47D6B" w:rsidP="00F47D6B">
            <w:pPr>
              <w:pStyle w:val="Tabela"/>
            </w:pPr>
            <w:r>
              <w:t>Razão Social</w:t>
            </w:r>
          </w:p>
        </w:tc>
        <w:tc>
          <w:tcPr>
            <w:tcW w:w="1408" w:type="dxa"/>
          </w:tcPr>
          <w:p w:rsidR="00313CB3" w:rsidRPr="00DE7F3E" w:rsidRDefault="00984CF4" w:rsidP="00D044F7">
            <w:pPr>
              <w:pStyle w:val="Tabela"/>
            </w:pPr>
            <w:r>
              <w:t>Nome do registro da empresa</w:t>
            </w:r>
          </w:p>
        </w:tc>
        <w:tc>
          <w:tcPr>
            <w:tcW w:w="1227" w:type="dxa"/>
          </w:tcPr>
          <w:p w:rsidR="00313CB3" w:rsidRPr="00DE7F3E" w:rsidRDefault="00984CF4" w:rsidP="00984CF4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313CB3" w:rsidRPr="00DE7F3E" w:rsidRDefault="00984CF4" w:rsidP="00984CF4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313CB3" w:rsidRPr="00DE7F3E" w:rsidRDefault="00984CF4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313CB3" w:rsidRPr="00DE7F3E" w:rsidRDefault="00313CB3" w:rsidP="00D044F7">
            <w:pPr>
              <w:pStyle w:val="Tabela"/>
            </w:pPr>
            <w:r>
              <w:t>Obrigatório</w:t>
            </w:r>
          </w:p>
        </w:tc>
      </w:tr>
      <w:tr w:rsidR="00984CF4" w:rsidRPr="00DE7F3E" w:rsidTr="00D044F7">
        <w:trPr>
          <w:cantSplit/>
        </w:trPr>
        <w:tc>
          <w:tcPr>
            <w:tcW w:w="1063" w:type="dxa"/>
          </w:tcPr>
          <w:p w:rsidR="00984CF4" w:rsidRDefault="00984CF4" w:rsidP="00D044F7">
            <w:pPr>
              <w:pStyle w:val="Tabela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984CF4" w:rsidRDefault="00984CF4" w:rsidP="00F47D6B">
            <w:pPr>
              <w:pStyle w:val="Tabela"/>
            </w:pPr>
            <w:r>
              <w:t>Telefone</w:t>
            </w:r>
          </w:p>
        </w:tc>
        <w:tc>
          <w:tcPr>
            <w:tcW w:w="1408" w:type="dxa"/>
          </w:tcPr>
          <w:p w:rsidR="00984CF4" w:rsidRDefault="00984CF4" w:rsidP="00D044F7">
            <w:pPr>
              <w:pStyle w:val="Tabela"/>
            </w:pPr>
            <w:r>
              <w:t>Telefone da empresa</w:t>
            </w:r>
          </w:p>
        </w:tc>
        <w:tc>
          <w:tcPr>
            <w:tcW w:w="1227" w:type="dxa"/>
          </w:tcPr>
          <w:p w:rsidR="00984CF4" w:rsidRDefault="00984CF4" w:rsidP="00984CF4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984CF4" w:rsidRDefault="00984CF4" w:rsidP="00952183">
            <w:pPr>
              <w:pStyle w:val="Tabela"/>
            </w:pPr>
            <w:r>
              <w:t>1</w:t>
            </w:r>
            <w:r w:rsidR="00952183">
              <w:t>3</w:t>
            </w:r>
            <w:r>
              <w:t xml:space="preserve"> dígitos</w:t>
            </w:r>
          </w:p>
        </w:tc>
        <w:tc>
          <w:tcPr>
            <w:tcW w:w="1231" w:type="dxa"/>
          </w:tcPr>
          <w:p w:rsidR="00984CF4" w:rsidRDefault="00952183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984CF4" w:rsidRDefault="00952183" w:rsidP="00D044F7">
            <w:pPr>
              <w:pStyle w:val="Tabela"/>
            </w:pPr>
            <w:r>
              <w:t>Obrigatório</w:t>
            </w:r>
          </w:p>
        </w:tc>
      </w:tr>
      <w:tr w:rsidR="00952183" w:rsidRPr="00DE7F3E" w:rsidTr="00D044F7">
        <w:trPr>
          <w:cantSplit/>
        </w:trPr>
        <w:tc>
          <w:tcPr>
            <w:tcW w:w="1063" w:type="dxa"/>
          </w:tcPr>
          <w:p w:rsidR="00952183" w:rsidRDefault="00952183" w:rsidP="00D044F7">
            <w:pPr>
              <w:pStyle w:val="Tabela"/>
              <w:jc w:val="center"/>
            </w:pPr>
            <w:r>
              <w:t>7</w:t>
            </w:r>
          </w:p>
        </w:tc>
        <w:tc>
          <w:tcPr>
            <w:tcW w:w="1427" w:type="dxa"/>
          </w:tcPr>
          <w:p w:rsidR="00952183" w:rsidRDefault="00952183" w:rsidP="00F47D6B">
            <w:pPr>
              <w:pStyle w:val="Tabela"/>
            </w:pPr>
            <w:r>
              <w:t>Celular</w:t>
            </w:r>
          </w:p>
        </w:tc>
        <w:tc>
          <w:tcPr>
            <w:tcW w:w="1408" w:type="dxa"/>
          </w:tcPr>
          <w:p w:rsidR="00952183" w:rsidRDefault="00952183" w:rsidP="00D044F7">
            <w:pPr>
              <w:pStyle w:val="Tabela"/>
            </w:pPr>
            <w:r>
              <w:t>Celular da empresa</w:t>
            </w:r>
          </w:p>
        </w:tc>
        <w:tc>
          <w:tcPr>
            <w:tcW w:w="1227" w:type="dxa"/>
          </w:tcPr>
          <w:p w:rsidR="00952183" w:rsidRDefault="00952183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952183" w:rsidRDefault="00952183" w:rsidP="00D044F7">
            <w:pPr>
              <w:pStyle w:val="Tabela"/>
            </w:pPr>
            <w:r>
              <w:t>13 dígitos</w:t>
            </w:r>
          </w:p>
        </w:tc>
        <w:tc>
          <w:tcPr>
            <w:tcW w:w="1231" w:type="dxa"/>
          </w:tcPr>
          <w:p w:rsidR="00952183" w:rsidRDefault="00952183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952183" w:rsidRDefault="00952183" w:rsidP="00D044F7">
            <w:pPr>
              <w:pStyle w:val="Tabela"/>
            </w:pPr>
            <w:r>
              <w:t>Obrigatório</w:t>
            </w:r>
          </w:p>
        </w:tc>
      </w:tr>
      <w:tr w:rsidR="00984CF4" w:rsidRPr="00DE7F3E" w:rsidTr="00D044F7">
        <w:trPr>
          <w:cantSplit/>
        </w:trPr>
        <w:tc>
          <w:tcPr>
            <w:tcW w:w="1063" w:type="dxa"/>
          </w:tcPr>
          <w:p w:rsidR="00984CF4" w:rsidRDefault="00984CF4" w:rsidP="00D044F7">
            <w:pPr>
              <w:pStyle w:val="Tabela"/>
              <w:jc w:val="center"/>
            </w:pPr>
            <w:r>
              <w:t>8</w:t>
            </w:r>
          </w:p>
        </w:tc>
        <w:tc>
          <w:tcPr>
            <w:tcW w:w="1427" w:type="dxa"/>
          </w:tcPr>
          <w:p w:rsidR="00984CF4" w:rsidRDefault="00952183" w:rsidP="00F47D6B">
            <w:pPr>
              <w:pStyle w:val="Tabela"/>
            </w:pPr>
            <w:r>
              <w:t>Endereço</w:t>
            </w:r>
          </w:p>
        </w:tc>
        <w:tc>
          <w:tcPr>
            <w:tcW w:w="1408" w:type="dxa"/>
          </w:tcPr>
          <w:p w:rsidR="00984CF4" w:rsidRDefault="00952183" w:rsidP="00D044F7">
            <w:pPr>
              <w:pStyle w:val="Tabela"/>
            </w:pPr>
            <w:r>
              <w:t>Endereço da empresa</w:t>
            </w:r>
          </w:p>
        </w:tc>
        <w:tc>
          <w:tcPr>
            <w:tcW w:w="1227" w:type="dxa"/>
          </w:tcPr>
          <w:p w:rsidR="00984CF4" w:rsidRDefault="00952183" w:rsidP="00984CF4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984CF4" w:rsidRDefault="00952183" w:rsidP="00984CF4">
            <w:pPr>
              <w:pStyle w:val="Tabela"/>
            </w:pPr>
            <w:r>
              <w:t>500 dígitos</w:t>
            </w:r>
          </w:p>
        </w:tc>
        <w:tc>
          <w:tcPr>
            <w:tcW w:w="1231" w:type="dxa"/>
          </w:tcPr>
          <w:p w:rsidR="00984CF4" w:rsidRDefault="00952183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984CF4" w:rsidRDefault="00952183" w:rsidP="00D044F7">
            <w:pPr>
              <w:pStyle w:val="Tabela"/>
            </w:pPr>
            <w:r>
              <w:t>Obrigatório</w:t>
            </w:r>
          </w:p>
        </w:tc>
      </w:tr>
      <w:tr w:rsidR="00952183" w:rsidRPr="00DE7F3E" w:rsidTr="00D044F7">
        <w:trPr>
          <w:cantSplit/>
        </w:trPr>
        <w:tc>
          <w:tcPr>
            <w:tcW w:w="1063" w:type="dxa"/>
          </w:tcPr>
          <w:p w:rsidR="00952183" w:rsidRDefault="00952183" w:rsidP="00D044F7">
            <w:pPr>
              <w:pStyle w:val="Tabela"/>
              <w:jc w:val="center"/>
            </w:pPr>
            <w:r>
              <w:t>9</w:t>
            </w:r>
          </w:p>
        </w:tc>
        <w:tc>
          <w:tcPr>
            <w:tcW w:w="1427" w:type="dxa"/>
          </w:tcPr>
          <w:p w:rsidR="00952183" w:rsidRDefault="00952183" w:rsidP="00D044F7">
            <w:pPr>
              <w:pStyle w:val="Tabela"/>
            </w:pPr>
            <w:r>
              <w:t>País</w:t>
            </w:r>
          </w:p>
        </w:tc>
        <w:tc>
          <w:tcPr>
            <w:tcW w:w="1408" w:type="dxa"/>
          </w:tcPr>
          <w:p w:rsidR="00952183" w:rsidRDefault="00952183" w:rsidP="00D044F7">
            <w:pPr>
              <w:pStyle w:val="Tabela"/>
            </w:pPr>
            <w:r>
              <w:t>País da empresa</w:t>
            </w:r>
          </w:p>
        </w:tc>
        <w:tc>
          <w:tcPr>
            <w:tcW w:w="1227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952183" w:rsidRDefault="00952183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952183" w:rsidRDefault="00952183" w:rsidP="00D044F7">
            <w:pPr>
              <w:pStyle w:val="Tabela"/>
            </w:pPr>
            <w:r>
              <w:t>Obrigatório</w:t>
            </w:r>
          </w:p>
        </w:tc>
      </w:tr>
      <w:tr w:rsidR="00952183" w:rsidRPr="00DE7F3E" w:rsidTr="00D044F7">
        <w:trPr>
          <w:cantSplit/>
        </w:trPr>
        <w:tc>
          <w:tcPr>
            <w:tcW w:w="1063" w:type="dxa"/>
          </w:tcPr>
          <w:p w:rsidR="00952183" w:rsidRDefault="00952183" w:rsidP="00D044F7">
            <w:pPr>
              <w:pStyle w:val="Tabela"/>
              <w:jc w:val="center"/>
            </w:pPr>
            <w:r>
              <w:t>10</w:t>
            </w:r>
          </w:p>
        </w:tc>
        <w:tc>
          <w:tcPr>
            <w:tcW w:w="1427" w:type="dxa"/>
          </w:tcPr>
          <w:p w:rsidR="00952183" w:rsidRDefault="00952183" w:rsidP="00D044F7">
            <w:pPr>
              <w:pStyle w:val="Tabela"/>
            </w:pPr>
            <w:r>
              <w:t>Estado</w:t>
            </w:r>
          </w:p>
        </w:tc>
        <w:tc>
          <w:tcPr>
            <w:tcW w:w="1408" w:type="dxa"/>
          </w:tcPr>
          <w:p w:rsidR="00952183" w:rsidRDefault="00952183" w:rsidP="00D044F7">
            <w:pPr>
              <w:pStyle w:val="Tabela"/>
            </w:pPr>
            <w:r>
              <w:t>Estado da empresa</w:t>
            </w:r>
          </w:p>
        </w:tc>
        <w:tc>
          <w:tcPr>
            <w:tcW w:w="1227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952183" w:rsidRDefault="00952183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952183" w:rsidRDefault="00952183" w:rsidP="00D044F7">
            <w:pPr>
              <w:pStyle w:val="Tabela"/>
            </w:pPr>
            <w:r>
              <w:t>Obrigatório</w:t>
            </w:r>
          </w:p>
        </w:tc>
      </w:tr>
      <w:tr w:rsidR="00952183" w:rsidRPr="00DE7F3E" w:rsidTr="00D044F7">
        <w:trPr>
          <w:cantSplit/>
        </w:trPr>
        <w:tc>
          <w:tcPr>
            <w:tcW w:w="1063" w:type="dxa"/>
          </w:tcPr>
          <w:p w:rsidR="00952183" w:rsidRDefault="00952183" w:rsidP="00D044F7">
            <w:pPr>
              <w:pStyle w:val="Tabela"/>
              <w:jc w:val="center"/>
            </w:pPr>
            <w:r>
              <w:t>11</w:t>
            </w:r>
          </w:p>
        </w:tc>
        <w:tc>
          <w:tcPr>
            <w:tcW w:w="1427" w:type="dxa"/>
          </w:tcPr>
          <w:p w:rsidR="00952183" w:rsidRDefault="00952183" w:rsidP="00D044F7">
            <w:pPr>
              <w:pStyle w:val="Tabela"/>
            </w:pPr>
            <w:r>
              <w:t>Município</w:t>
            </w:r>
          </w:p>
        </w:tc>
        <w:tc>
          <w:tcPr>
            <w:tcW w:w="1408" w:type="dxa"/>
          </w:tcPr>
          <w:p w:rsidR="00952183" w:rsidRDefault="00952183" w:rsidP="00D044F7">
            <w:pPr>
              <w:pStyle w:val="Tabela"/>
            </w:pPr>
            <w:r>
              <w:t>Município da empresa</w:t>
            </w:r>
          </w:p>
        </w:tc>
        <w:tc>
          <w:tcPr>
            <w:tcW w:w="1227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952183" w:rsidRDefault="00952183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952183" w:rsidRDefault="00952183" w:rsidP="00D044F7">
            <w:pPr>
              <w:pStyle w:val="Tabela"/>
            </w:pPr>
            <w:r>
              <w:t>Combo-box</w:t>
            </w:r>
          </w:p>
        </w:tc>
        <w:tc>
          <w:tcPr>
            <w:tcW w:w="1510" w:type="dxa"/>
          </w:tcPr>
          <w:p w:rsidR="00952183" w:rsidRDefault="00952183" w:rsidP="00D044F7">
            <w:pPr>
              <w:pStyle w:val="Tabela"/>
            </w:pPr>
            <w:r>
              <w:t>Obrigatório</w:t>
            </w:r>
          </w:p>
        </w:tc>
      </w:tr>
    </w:tbl>
    <w:p w:rsidR="00313CB3" w:rsidRDefault="00313CB3" w:rsidP="00313CB3">
      <w:pPr>
        <w:rPr>
          <w:rFonts w:ascii="Arial" w:hAnsi="Arial"/>
          <w:b/>
          <w:kern w:val="28"/>
        </w:rPr>
      </w:pPr>
    </w:p>
    <w:p w:rsidR="00055181" w:rsidRDefault="00055181">
      <w:pPr>
        <w:rPr>
          <w:rFonts w:ascii="Arial" w:hAnsi="Arial"/>
          <w:b/>
          <w:kern w:val="28"/>
        </w:rPr>
      </w:pPr>
      <w:r>
        <w:br w:type="page"/>
      </w:r>
    </w:p>
    <w:p w:rsidR="00313CB3" w:rsidRDefault="00313CB3" w:rsidP="00313CB3">
      <w:pPr>
        <w:pStyle w:val="Ttulo5"/>
        <w:jc w:val="both"/>
      </w:pPr>
      <w:bookmarkStart w:id="100" w:name="_Toc336201725"/>
      <w:r w:rsidRPr="00DE7F3E">
        <w:lastRenderedPageBreak/>
        <w:t>Comandos</w:t>
      </w:r>
      <w:bookmarkEnd w:id="100"/>
    </w:p>
    <w:p w:rsidR="00313CB3" w:rsidRPr="001A782F" w:rsidRDefault="00313CB3" w:rsidP="00313CB3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313CB3" w:rsidRPr="00DE7F3E" w:rsidRDefault="00313CB3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313CB3" w:rsidRPr="00DE7F3E" w:rsidRDefault="00313CB3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313CB3" w:rsidRPr="00DE7F3E" w:rsidRDefault="00313CB3" w:rsidP="00D044F7">
            <w:pPr>
              <w:pStyle w:val="Tabela"/>
            </w:pPr>
            <w:r w:rsidRPr="00DE7F3E">
              <w:t>Restrições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Pr="00DE7F3E" w:rsidRDefault="00313CB3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313CB3" w:rsidRPr="00DE7F3E" w:rsidRDefault="00313CB3" w:rsidP="00D044F7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313CB3" w:rsidRPr="00DE7F3E" w:rsidRDefault="00313CB3" w:rsidP="00D044F7">
            <w:pPr>
              <w:pStyle w:val="Tabela"/>
            </w:pPr>
            <w:r>
              <w:t xml:space="preserve">Salva o cadastro </w:t>
            </w:r>
          </w:p>
        </w:tc>
        <w:tc>
          <w:tcPr>
            <w:tcW w:w="2457" w:type="dxa"/>
          </w:tcPr>
          <w:p w:rsidR="00313CB3" w:rsidRPr="00DE7F3E" w:rsidRDefault="00313CB3" w:rsidP="00D044F7">
            <w:pPr>
              <w:pStyle w:val="Tabela"/>
            </w:pPr>
            <w:r>
              <w:t>Sempre habilitada</w:t>
            </w:r>
          </w:p>
        </w:tc>
      </w:tr>
      <w:tr w:rsidR="00313CB3" w:rsidRPr="00DE7F3E" w:rsidTr="00D044F7">
        <w:trPr>
          <w:cantSplit/>
        </w:trPr>
        <w:tc>
          <w:tcPr>
            <w:tcW w:w="1063" w:type="dxa"/>
          </w:tcPr>
          <w:p w:rsidR="00313CB3" w:rsidRDefault="00067325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313CB3" w:rsidRDefault="00313CB3" w:rsidP="00D044F7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313CB3" w:rsidRDefault="00313CB3" w:rsidP="00D044F7">
            <w:pPr>
              <w:pStyle w:val="Tabela"/>
            </w:pPr>
            <w:r>
              <w:t>Exclui o cadastro</w:t>
            </w:r>
          </w:p>
        </w:tc>
        <w:tc>
          <w:tcPr>
            <w:tcW w:w="2457" w:type="dxa"/>
          </w:tcPr>
          <w:p w:rsidR="00313CB3" w:rsidRDefault="00313CB3" w:rsidP="00D044F7">
            <w:pPr>
              <w:pStyle w:val="Tabela"/>
            </w:pPr>
            <w:r>
              <w:t>Sempre habilitada</w:t>
            </w:r>
          </w:p>
        </w:tc>
      </w:tr>
    </w:tbl>
    <w:p w:rsidR="00313CB3" w:rsidRDefault="00313CB3" w:rsidP="00313CB3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D00905" w:rsidRDefault="00D00905">
      <w:pPr>
        <w:rPr>
          <w:b/>
          <w:kern w:val="28"/>
          <w:sz w:val="24"/>
        </w:rPr>
      </w:pPr>
      <w:r>
        <w:rPr>
          <w:i/>
        </w:rPr>
        <w:br w:type="page"/>
      </w:r>
    </w:p>
    <w:p w:rsidR="00D00905" w:rsidRPr="004D344C" w:rsidRDefault="00D00905" w:rsidP="00D00905">
      <w:pPr>
        <w:pStyle w:val="Ttulo4"/>
        <w:jc w:val="both"/>
        <w:rPr>
          <w:i w:val="0"/>
        </w:rPr>
      </w:pPr>
      <w:bookmarkStart w:id="101" w:name="_Toc336201726"/>
      <w:r w:rsidRPr="004D344C">
        <w:rPr>
          <w:i w:val="0"/>
        </w:rPr>
        <w:lastRenderedPageBreak/>
        <w:t>Interface de usuário &lt;</w:t>
      </w:r>
      <w:r>
        <w:rPr>
          <w:i w:val="0"/>
        </w:rPr>
        <w:t>Login</w:t>
      </w:r>
      <w:r w:rsidRPr="004D344C">
        <w:rPr>
          <w:i w:val="0"/>
        </w:rPr>
        <w:t>&gt;</w:t>
      </w:r>
      <w:bookmarkEnd w:id="101"/>
    </w:p>
    <w:p w:rsidR="00D00905" w:rsidRPr="00D86387" w:rsidRDefault="00D00905" w:rsidP="00D00905">
      <w:pPr>
        <w:pStyle w:val="Corpodetexto"/>
      </w:pPr>
    </w:p>
    <w:p w:rsidR="00D00905" w:rsidRDefault="00D00905" w:rsidP="00D00905">
      <w:pPr>
        <w:pStyle w:val="Ttulo5"/>
        <w:jc w:val="both"/>
      </w:pPr>
      <w:bookmarkStart w:id="102" w:name="_Toc336201727"/>
      <w:r w:rsidRPr="00DE7F3E">
        <w:t>Leiaute sugerido</w:t>
      </w:r>
      <w:bookmarkEnd w:id="102"/>
    </w:p>
    <w:p w:rsidR="00D00905" w:rsidRPr="00D86387" w:rsidRDefault="00D00905" w:rsidP="00D00905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D00905" w:rsidRPr="00DE7F3E" w:rsidTr="00D044F7">
        <w:trPr>
          <w:trHeight w:val="645"/>
        </w:trPr>
        <w:tc>
          <w:tcPr>
            <w:tcW w:w="9284" w:type="dxa"/>
          </w:tcPr>
          <w:p w:rsidR="00D00905" w:rsidRPr="00DE7F3E" w:rsidRDefault="00D00905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76065"/>
                  <wp:effectExtent l="19050" t="0" r="3810" b="0"/>
                  <wp:docPr id="19" name="Imagem 18" descr="Gerenciar_Usuários_Log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renciar_Usuários_Login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7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905" w:rsidRPr="00DE7F3E" w:rsidRDefault="00D00905" w:rsidP="00D00905">
      <w:pPr>
        <w:pStyle w:val="Corpodetexto"/>
      </w:pPr>
    </w:p>
    <w:p w:rsidR="00D00905" w:rsidRDefault="00D00905" w:rsidP="00D00905">
      <w:pPr>
        <w:rPr>
          <w:rFonts w:ascii="Arial" w:hAnsi="Arial"/>
          <w:b/>
          <w:kern w:val="28"/>
        </w:rPr>
      </w:pPr>
      <w:r>
        <w:br w:type="page"/>
      </w:r>
    </w:p>
    <w:p w:rsidR="00D00905" w:rsidRDefault="00D00905" w:rsidP="00D00905">
      <w:pPr>
        <w:pStyle w:val="Ttulo5"/>
      </w:pPr>
      <w:bookmarkStart w:id="103" w:name="_Toc336201728"/>
      <w:r w:rsidRPr="00DE7F3E">
        <w:lastRenderedPageBreak/>
        <w:t>Relacionamentos com outras interfaces</w:t>
      </w:r>
      <w:bookmarkEnd w:id="103"/>
    </w:p>
    <w:p w:rsidR="00D00905" w:rsidRPr="00D86387" w:rsidRDefault="00D00905" w:rsidP="00D00905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D00905" w:rsidRPr="00DE7F3E" w:rsidTr="00D044F7">
        <w:trPr>
          <w:trHeight w:val="455"/>
        </w:trPr>
        <w:tc>
          <w:tcPr>
            <w:tcW w:w="9212" w:type="dxa"/>
          </w:tcPr>
          <w:p w:rsidR="00D00905" w:rsidRDefault="00D00905" w:rsidP="00D00905">
            <w:pPr>
              <w:pStyle w:val="Tabela"/>
            </w:pPr>
            <w:r>
              <w:t>Botão Entrar acessa o sistema - Home</w:t>
            </w:r>
          </w:p>
          <w:p w:rsidR="00D00905" w:rsidRPr="00DE7F3E" w:rsidRDefault="00D00905" w:rsidP="00D00905">
            <w:pPr>
              <w:pStyle w:val="Tabela"/>
            </w:pPr>
            <w:r>
              <w:t>Botão Cadastrar realiza cadastro no sistema - Perfil</w:t>
            </w:r>
          </w:p>
        </w:tc>
      </w:tr>
    </w:tbl>
    <w:p w:rsidR="00D00905" w:rsidRPr="00DE7F3E" w:rsidRDefault="00D00905" w:rsidP="00D00905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D00905" w:rsidRDefault="00D00905" w:rsidP="00D00905">
      <w:pPr>
        <w:pStyle w:val="Ttulo5"/>
        <w:jc w:val="both"/>
      </w:pPr>
      <w:bookmarkStart w:id="104" w:name="_Toc336201729"/>
      <w:r w:rsidRPr="00DE7F3E">
        <w:t>Campos</w:t>
      </w:r>
      <w:bookmarkEnd w:id="104"/>
    </w:p>
    <w:p w:rsidR="00D00905" w:rsidRDefault="00D00905" w:rsidP="00D00905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D00905" w:rsidRPr="00DE7F3E" w:rsidTr="00D044F7">
        <w:trPr>
          <w:cantSplit/>
          <w:trHeight w:val="134"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D00905" w:rsidRPr="00DE7F3E" w:rsidRDefault="00D00905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D00905" w:rsidRPr="00DE7F3E" w:rsidTr="00D044F7">
        <w:trPr>
          <w:cantSplit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D00905" w:rsidRPr="00DE7F3E" w:rsidRDefault="00D00905" w:rsidP="00D044F7">
            <w:pPr>
              <w:pStyle w:val="Tabela"/>
            </w:pPr>
            <w:r>
              <w:t>Usuário</w:t>
            </w:r>
          </w:p>
        </w:tc>
        <w:tc>
          <w:tcPr>
            <w:tcW w:w="1408" w:type="dxa"/>
          </w:tcPr>
          <w:p w:rsidR="00D00905" w:rsidRPr="00DE7F3E" w:rsidRDefault="00696C9B" w:rsidP="00D044F7">
            <w:pPr>
              <w:pStyle w:val="Tabela"/>
            </w:pPr>
            <w:r>
              <w:t>Login do usuário no sistema</w:t>
            </w:r>
          </w:p>
        </w:tc>
        <w:tc>
          <w:tcPr>
            <w:tcW w:w="1227" w:type="dxa"/>
          </w:tcPr>
          <w:p w:rsidR="00D00905" w:rsidRPr="00DE7F3E" w:rsidRDefault="00696C9B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00905" w:rsidRPr="00DE7F3E" w:rsidRDefault="00696C9B" w:rsidP="00D044F7">
            <w:pPr>
              <w:pStyle w:val="Tabela"/>
            </w:pPr>
            <w:r>
              <w:t>50</w:t>
            </w:r>
            <w:r w:rsidR="00D00905">
              <w:t xml:space="preserve"> dígitos</w:t>
            </w:r>
          </w:p>
        </w:tc>
        <w:tc>
          <w:tcPr>
            <w:tcW w:w="1231" w:type="dxa"/>
          </w:tcPr>
          <w:p w:rsidR="00D00905" w:rsidRPr="00DE7F3E" w:rsidRDefault="00696C9B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00905" w:rsidRPr="00DE7F3E" w:rsidRDefault="00D00905" w:rsidP="00D044F7">
            <w:pPr>
              <w:pStyle w:val="Tabela"/>
            </w:pPr>
            <w:r>
              <w:t>Obrigatório</w:t>
            </w:r>
          </w:p>
        </w:tc>
      </w:tr>
      <w:tr w:rsidR="00D00905" w:rsidRPr="00DE7F3E" w:rsidTr="00696C9B">
        <w:trPr>
          <w:cantSplit/>
        </w:trPr>
        <w:tc>
          <w:tcPr>
            <w:tcW w:w="1063" w:type="dxa"/>
            <w:shd w:val="clear" w:color="auto" w:fill="auto"/>
          </w:tcPr>
          <w:p w:rsidR="00D00905" w:rsidRPr="00DE7F3E" w:rsidRDefault="00D00905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  <w:shd w:val="clear" w:color="auto" w:fill="auto"/>
          </w:tcPr>
          <w:p w:rsidR="00D00905" w:rsidRPr="00DE7F3E" w:rsidRDefault="00696C9B" w:rsidP="00D044F7">
            <w:pPr>
              <w:pStyle w:val="Tabela"/>
            </w:pPr>
            <w:r>
              <w:t>Senha</w:t>
            </w:r>
          </w:p>
        </w:tc>
        <w:tc>
          <w:tcPr>
            <w:tcW w:w="1408" w:type="dxa"/>
            <w:shd w:val="clear" w:color="auto" w:fill="auto"/>
          </w:tcPr>
          <w:p w:rsidR="00D00905" w:rsidRPr="00DE7F3E" w:rsidRDefault="00696C9B" w:rsidP="00D044F7">
            <w:pPr>
              <w:pStyle w:val="Tabela"/>
            </w:pPr>
            <w:r>
              <w:t>Senha do usuário no sistema</w:t>
            </w:r>
          </w:p>
        </w:tc>
        <w:tc>
          <w:tcPr>
            <w:tcW w:w="1227" w:type="dxa"/>
            <w:shd w:val="clear" w:color="auto" w:fill="auto"/>
          </w:tcPr>
          <w:p w:rsidR="00D00905" w:rsidRPr="00DE7F3E" w:rsidRDefault="00696C9B" w:rsidP="00696C9B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  <w:shd w:val="clear" w:color="auto" w:fill="auto"/>
          </w:tcPr>
          <w:p w:rsidR="00D00905" w:rsidRPr="00DE7F3E" w:rsidRDefault="00696C9B" w:rsidP="00696C9B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  <w:shd w:val="clear" w:color="auto" w:fill="auto"/>
          </w:tcPr>
          <w:p w:rsidR="00D00905" w:rsidRPr="00DE7F3E" w:rsidRDefault="00696C9B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  <w:shd w:val="clear" w:color="auto" w:fill="auto"/>
          </w:tcPr>
          <w:p w:rsidR="00D00905" w:rsidRPr="00DE7F3E" w:rsidRDefault="00D00905" w:rsidP="00D044F7">
            <w:pPr>
              <w:pStyle w:val="Tabela"/>
            </w:pPr>
            <w:r>
              <w:t>Obrigatório</w:t>
            </w:r>
          </w:p>
        </w:tc>
      </w:tr>
      <w:tr w:rsidR="00D00905" w:rsidRPr="00DE7F3E" w:rsidTr="00D044F7">
        <w:trPr>
          <w:cantSplit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D00905" w:rsidRPr="00DE7F3E" w:rsidRDefault="00696C9B" w:rsidP="00D044F7">
            <w:pPr>
              <w:pStyle w:val="Tabela"/>
            </w:pPr>
            <w:r>
              <w:t>Nome</w:t>
            </w:r>
          </w:p>
        </w:tc>
        <w:tc>
          <w:tcPr>
            <w:tcW w:w="1408" w:type="dxa"/>
          </w:tcPr>
          <w:p w:rsidR="00D00905" w:rsidRPr="00DE7F3E" w:rsidRDefault="00696C9B" w:rsidP="00D044F7">
            <w:pPr>
              <w:pStyle w:val="Tabela"/>
            </w:pPr>
            <w:r>
              <w:t>Nome do usuário</w:t>
            </w:r>
          </w:p>
        </w:tc>
        <w:tc>
          <w:tcPr>
            <w:tcW w:w="1227" w:type="dxa"/>
          </w:tcPr>
          <w:p w:rsidR="00D00905" w:rsidRPr="00DE7F3E" w:rsidRDefault="00696C9B" w:rsidP="00696C9B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00905" w:rsidRPr="00DE7F3E" w:rsidRDefault="00696C9B" w:rsidP="00696C9B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D00905" w:rsidRPr="00DE7F3E" w:rsidRDefault="00696C9B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00905" w:rsidRPr="00DE7F3E" w:rsidRDefault="00D00905" w:rsidP="00D044F7">
            <w:pPr>
              <w:pStyle w:val="Tabela"/>
            </w:pPr>
            <w:r>
              <w:t>Obrigatório</w:t>
            </w:r>
          </w:p>
        </w:tc>
      </w:tr>
      <w:tr w:rsidR="00696C9B" w:rsidRPr="00DE7F3E" w:rsidTr="00D044F7">
        <w:trPr>
          <w:cantSplit/>
        </w:trPr>
        <w:tc>
          <w:tcPr>
            <w:tcW w:w="1063" w:type="dxa"/>
          </w:tcPr>
          <w:p w:rsidR="00696C9B" w:rsidRPr="00DE7F3E" w:rsidRDefault="00696C9B" w:rsidP="00D044F7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696C9B" w:rsidRPr="00DE7F3E" w:rsidRDefault="00696C9B" w:rsidP="00D044F7">
            <w:pPr>
              <w:pStyle w:val="Tabela"/>
            </w:pPr>
            <w:r>
              <w:t>Login</w:t>
            </w:r>
          </w:p>
        </w:tc>
        <w:tc>
          <w:tcPr>
            <w:tcW w:w="1408" w:type="dxa"/>
          </w:tcPr>
          <w:p w:rsidR="00696C9B" w:rsidRPr="00DE7F3E" w:rsidRDefault="00696C9B" w:rsidP="00D044F7">
            <w:pPr>
              <w:pStyle w:val="Tabela"/>
            </w:pPr>
            <w:r>
              <w:t>Login do usuário no sistema</w:t>
            </w:r>
          </w:p>
        </w:tc>
        <w:tc>
          <w:tcPr>
            <w:tcW w:w="1227" w:type="dxa"/>
          </w:tcPr>
          <w:p w:rsidR="00696C9B" w:rsidRPr="00DE7F3E" w:rsidRDefault="00696C9B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696C9B" w:rsidRPr="00DE7F3E" w:rsidRDefault="00696C9B" w:rsidP="00D044F7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696C9B" w:rsidRPr="00DE7F3E" w:rsidRDefault="00696C9B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696C9B" w:rsidRPr="00DE7F3E" w:rsidRDefault="00696C9B" w:rsidP="00D044F7">
            <w:pPr>
              <w:pStyle w:val="Tabela"/>
            </w:pPr>
            <w:r>
              <w:t>Obrigatório</w:t>
            </w:r>
          </w:p>
        </w:tc>
      </w:tr>
      <w:tr w:rsidR="00D00905" w:rsidRPr="00DE7F3E" w:rsidTr="00D044F7">
        <w:trPr>
          <w:cantSplit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D00905" w:rsidRPr="00DE7F3E" w:rsidRDefault="00696C9B" w:rsidP="00D044F7">
            <w:pPr>
              <w:pStyle w:val="Tabela"/>
            </w:pPr>
            <w:r>
              <w:t>Cadastrar Nova Empresa</w:t>
            </w:r>
          </w:p>
        </w:tc>
        <w:tc>
          <w:tcPr>
            <w:tcW w:w="1408" w:type="dxa"/>
          </w:tcPr>
          <w:p w:rsidR="00D00905" w:rsidRPr="00DE7F3E" w:rsidRDefault="00696C9B" w:rsidP="00D044F7">
            <w:pPr>
              <w:pStyle w:val="Tabela"/>
            </w:pPr>
            <w:r>
              <w:t>Seleção da opção do usuário</w:t>
            </w:r>
          </w:p>
        </w:tc>
        <w:tc>
          <w:tcPr>
            <w:tcW w:w="1227" w:type="dxa"/>
          </w:tcPr>
          <w:p w:rsidR="00D00905" w:rsidRPr="00DE7F3E" w:rsidRDefault="00696C9B" w:rsidP="00696C9B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D00905" w:rsidRPr="00DE7F3E" w:rsidRDefault="00696C9B" w:rsidP="00696C9B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D00905" w:rsidRPr="00DE7F3E" w:rsidRDefault="00696C9B" w:rsidP="00D044F7">
            <w:pPr>
              <w:pStyle w:val="Tabela"/>
            </w:pPr>
            <w:r>
              <w:t>Check-box</w:t>
            </w:r>
          </w:p>
        </w:tc>
        <w:tc>
          <w:tcPr>
            <w:tcW w:w="1510" w:type="dxa"/>
          </w:tcPr>
          <w:p w:rsidR="00D00905" w:rsidRPr="00DE7F3E" w:rsidRDefault="00D00905" w:rsidP="00D044F7">
            <w:pPr>
              <w:pStyle w:val="Tabela"/>
            </w:pPr>
            <w:r>
              <w:t>Obrigatório</w:t>
            </w:r>
          </w:p>
        </w:tc>
      </w:tr>
      <w:tr w:rsidR="00696C9B" w:rsidRPr="00DE7F3E" w:rsidTr="00D044F7">
        <w:trPr>
          <w:cantSplit/>
        </w:trPr>
        <w:tc>
          <w:tcPr>
            <w:tcW w:w="1063" w:type="dxa"/>
          </w:tcPr>
          <w:p w:rsidR="00696C9B" w:rsidRDefault="00696C9B" w:rsidP="00D044F7">
            <w:pPr>
              <w:pStyle w:val="Tabela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696C9B" w:rsidRDefault="00696C9B" w:rsidP="00D044F7">
            <w:pPr>
              <w:pStyle w:val="Tabela"/>
            </w:pPr>
            <w:r>
              <w:t>Associar-se a Empresa</w:t>
            </w:r>
          </w:p>
        </w:tc>
        <w:tc>
          <w:tcPr>
            <w:tcW w:w="1408" w:type="dxa"/>
          </w:tcPr>
          <w:p w:rsidR="00696C9B" w:rsidRPr="00DE7F3E" w:rsidRDefault="00696C9B" w:rsidP="00D044F7">
            <w:pPr>
              <w:pStyle w:val="Tabela"/>
            </w:pPr>
            <w:r>
              <w:t>Seleção da opção do usuário</w:t>
            </w:r>
          </w:p>
        </w:tc>
        <w:tc>
          <w:tcPr>
            <w:tcW w:w="1227" w:type="dxa"/>
          </w:tcPr>
          <w:p w:rsidR="00696C9B" w:rsidRPr="00DE7F3E" w:rsidRDefault="00696C9B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696C9B" w:rsidRPr="00DE7F3E" w:rsidRDefault="00696C9B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696C9B" w:rsidRPr="00DE7F3E" w:rsidRDefault="00696C9B" w:rsidP="00D044F7">
            <w:pPr>
              <w:pStyle w:val="Tabela"/>
            </w:pPr>
            <w:r>
              <w:t>Check-box</w:t>
            </w:r>
          </w:p>
        </w:tc>
        <w:tc>
          <w:tcPr>
            <w:tcW w:w="1510" w:type="dxa"/>
          </w:tcPr>
          <w:p w:rsidR="00696C9B" w:rsidRPr="00DE7F3E" w:rsidRDefault="00696C9B" w:rsidP="00D044F7">
            <w:pPr>
              <w:pStyle w:val="Tabela"/>
            </w:pPr>
            <w:r>
              <w:t>Obrigatório</w:t>
            </w:r>
          </w:p>
        </w:tc>
      </w:tr>
    </w:tbl>
    <w:p w:rsidR="00D00905" w:rsidRDefault="00D00905" w:rsidP="00D00905">
      <w:pPr>
        <w:rPr>
          <w:rFonts w:ascii="Arial" w:hAnsi="Arial"/>
          <w:b/>
          <w:kern w:val="28"/>
        </w:rPr>
      </w:pPr>
    </w:p>
    <w:p w:rsidR="00D00905" w:rsidRDefault="00D00905" w:rsidP="00D00905">
      <w:pPr>
        <w:pStyle w:val="Ttulo5"/>
        <w:jc w:val="both"/>
      </w:pPr>
      <w:bookmarkStart w:id="105" w:name="_Toc336201730"/>
      <w:r w:rsidRPr="00DE7F3E">
        <w:t>Comandos</w:t>
      </w:r>
      <w:bookmarkEnd w:id="105"/>
    </w:p>
    <w:p w:rsidR="00D00905" w:rsidRPr="001A782F" w:rsidRDefault="00D00905" w:rsidP="00D00905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D00905" w:rsidRPr="00DE7F3E" w:rsidTr="00D044F7">
        <w:trPr>
          <w:cantSplit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D00905" w:rsidRPr="00DE7F3E" w:rsidRDefault="00D00905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D00905" w:rsidRPr="00DE7F3E" w:rsidRDefault="00D00905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D00905" w:rsidRPr="00DE7F3E" w:rsidRDefault="00D00905" w:rsidP="00D044F7">
            <w:pPr>
              <w:pStyle w:val="Tabela"/>
            </w:pPr>
            <w:r w:rsidRPr="00DE7F3E">
              <w:t>Restrições</w:t>
            </w:r>
          </w:p>
        </w:tc>
      </w:tr>
      <w:tr w:rsidR="00D00905" w:rsidRPr="00DE7F3E" w:rsidTr="00D044F7">
        <w:trPr>
          <w:cantSplit/>
        </w:trPr>
        <w:tc>
          <w:tcPr>
            <w:tcW w:w="1063" w:type="dxa"/>
          </w:tcPr>
          <w:p w:rsidR="00D00905" w:rsidRPr="00DE7F3E" w:rsidRDefault="00D00905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D00905" w:rsidRPr="00DE7F3E" w:rsidRDefault="00696C9B" w:rsidP="00D044F7">
            <w:pPr>
              <w:pStyle w:val="Tabela"/>
            </w:pPr>
            <w:r>
              <w:t>Entrar</w:t>
            </w:r>
          </w:p>
        </w:tc>
        <w:tc>
          <w:tcPr>
            <w:tcW w:w="4111" w:type="dxa"/>
          </w:tcPr>
          <w:p w:rsidR="00D00905" w:rsidRPr="00DE7F3E" w:rsidRDefault="00696C9B" w:rsidP="00696C9B">
            <w:pPr>
              <w:pStyle w:val="Tabela"/>
            </w:pPr>
            <w:r>
              <w:t>Entra no sistema</w:t>
            </w:r>
            <w:r w:rsidR="00D00905">
              <w:t xml:space="preserve"> </w:t>
            </w:r>
          </w:p>
        </w:tc>
        <w:tc>
          <w:tcPr>
            <w:tcW w:w="2457" w:type="dxa"/>
          </w:tcPr>
          <w:p w:rsidR="00D00905" w:rsidRPr="00DE7F3E" w:rsidRDefault="00D00905" w:rsidP="00D044F7">
            <w:pPr>
              <w:pStyle w:val="Tabela"/>
            </w:pPr>
            <w:r>
              <w:t>Sempre habilitada</w:t>
            </w:r>
          </w:p>
        </w:tc>
      </w:tr>
      <w:tr w:rsidR="00D00905" w:rsidRPr="00DE7F3E" w:rsidTr="00D044F7">
        <w:trPr>
          <w:cantSplit/>
        </w:trPr>
        <w:tc>
          <w:tcPr>
            <w:tcW w:w="1063" w:type="dxa"/>
          </w:tcPr>
          <w:p w:rsidR="00D00905" w:rsidRDefault="00D00905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00905" w:rsidRDefault="00696C9B" w:rsidP="00D044F7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:rsidR="00D00905" w:rsidRDefault="00696C9B" w:rsidP="00D044F7">
            <w:pPr>
              <w:pStyle w:val="Tabela"/>
            </w:pPr>
            <w:r>
              <w:t>Cadastro no sistema</w:t>
            </w:r>
          </w:p>
        </w:tc>
        <w:tc>
          <w:tcPr>
            <w:tcW w:w="2457" w:type="dxa"/>
          </w:tcPr>
          <w:p w:rsidR="00D00905" w:rsidRDefault="00D00905" w:rsidP="00D044F7">
            <w:pPr>
              <w:pStyle w:val="Tabela"/>
            </w:pPr>
            <w:r>
              <w:t>Sempre habilitada</w:t>
            </w:r>
          </w:p>
        </w:tc>
      </w:tr>
    </w:tbl>
    <w:p w:rsidR="00D00905" w:rsidRDefault="00D00905" w:rsidP="00D00905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9C4AA4" w:rsidRDefault="009C4AA4">
      <w:pPr>
        <w:rPr>
          <w:b/>
          <w:kern w:val="28"/>
          <w:sz w:val="24"/>
        </w:rPr>
      </w:pPr>
      <w:r>
        <w:rPr>
          <w:i/>
        </w:rPr>
        <w:br w:type="page"/>
      </w:r>
    </w:p>
    <w:p w:rsidR="009C4AA4" w:rsidRDefault="009C4AA4" w:rsidP="009C4AA4">
      <w:pPr>
        <w:pStyle w:val="Ttulo4"/>
        <w:jc w:val="both"/>
        <w:rPr>
          <w:i w:val="0"/>
        </w:rPr>
      </w:pPr>
      <w:bookmarkStart w:id="106" w:name="_Toc336201731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&lt;Histórico Vendedor</w:t>
      </w:r>
      <w:r w:rsidRPr="00DE7F3E">
        <w:rPr>
          <w:i w:val="0"/>
        </w:rPr>
        <w:t>&gt;</w:t>
      </w:r>
      <w:bookmarkEnd w:id="106"/>
    </w:p>
    <w:p w:rsidR="009C4AA4" w:rsidRPr="00D86387" w:rsidRDefault="009C4AA4" w:rsidP="009C4AA4">
      <w:pPr>
        <w:pStyle w:val="Corpodetexto"/>
      </w:pPr>
    </w:p>
    <w:p w:rsidR="009C4AA4" w:rsidRDefault="009C4AA4" w:rsidP="009C4AA4">
      <w:pPr>
        <w:pStyle w:val="Ttulo5"/>
        <w:jc w:val="both"/>
      </w:pPr>
      <w:bookmarkStart w:id="107" w:name="_Toc336201732"/>
      <w:r w:rsidRPr="00DE7F3E">
        <w:t>Leiaute sugerido</w:t>
      </w:r>
      <w:bookmarkEnd w:id="107"/>
    </w:p>
    <w:p w:rsidR="009C4AA4" w:rsidRPr="00D86387" w:rsidRDefault="009C4AA4" w:rsidP="009C4AA4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9C4AA4" w:rsidRPr="00DE7F3E" w:rsidTr="00D044F7">
        <w:trPr>
          <w:trHeight w:val="645"/>
        </w:trPr>
        <w:tc>
          <w:tcPr>
            <w:tcW w:w="9284" w:type="dxa"/>
          </w:tcPr>
          <w:p w:rsidR="009C4AA4" w:rsidRPr="00DE7F3E" w:rsidRDefault="009C4AA4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121785"/>
                  <wp:effectExtent l="19050" t="0" r="3810" b="0"/>
                  <wp:docPr id="21" name="Imagem 20" descr="Histórico_Vended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tórico_Vendedor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12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4AA4" w:rsidRPr="00DE7F3E" w:rsidRDefault="009C4AA4" w:rsidP="009C4AA4">
      <w:pPr>
        <w:pStyle w:val="Corpodetexto"/>
      </w:pPr>
    </w:p>
    <w:p w:rsidR="009C4AA4" w:rsidRDefault="009C4AA4" w:rsidP="009C4AA4">
      <w:pPr>
        <w:rPr>
          <w:rFonts w:ascii="Arial" w:hAnsi="Arial"/>
          <w:b/>
          <w:kern w:val="28"/>
        </w:rPr>
      </w:pPr>
      <w:r>
        <w:br w:type="page"/>
      </w:r>
    </w:p>
    <w:p w:rsidR="009C4AA4" w:rsidRDefault="009C4AA4" w:rsidP="009C4AA4">
      <w:pPr>
        <w:pStyle w:val="Ttulo5"/>
      </w:pPr>
      <w:bookmarkStart w:id="108" w:name="_Toc336201733"/>
      <w:r w:rsidRPr="00DE7F3E">
        <w:lastRenderedPageBreak/>
        <w:t>Relacionamentos com outras interfaces</w:t>
      </w:r>
      <w:bookmarkEnd w:id="108"/>
    </w:p>
    <w:p w:rsidR="009C4AA4" w:rsidRPr="00D86387" w:rsidRDefault="009C4AA4" w:rsidP="009C4AA4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9C4AA4" w:rsidRPr="00DE7F3E" w:rsidTr="00D044F7">
        <w:trPr>
          <w:trHeight w:val="455"/>
        </w:trPr>
        <w:tc>
          <w:tcPr>
            <w:tcW w:w="9212" w:type="dxa"/>
          </w:tcPr>
          <w:p w:rsidR="009C4AA4" w:rsidRDefault="009C4AA4" w:rsidP="00D044F7">
            <w:pPr>
              <w:pStyle w:val="Tabela"/>
            </w:pPr>
            <w:r>
              <w:t>Botão Meu perfil vai para tela Perfil de Usuário</w:t>
            </w:r>
          </w:p>
          <w:p w:rsidR="009C4AA4" w:rsidRDefault="009C4AA4" w:rsidP="00D044F7">
            <w:pPr>
              <w:pStyle w:val="Tabela"/>
            </w:pPr>
            <w:r>
              <w:t>Botão Permissões vai para tela Permissões</w:t>
            </w:r>
          </w:p>
          <w:p w:rsidR="009C4AA4" w:rsidRDefault="009C4AA4" w:rsidP="00D044F7">
            <w:pPr>
              <w:pStyle w:val="Tabela"/>
            </w:pPr>
            <w:r>
              <w:t>Botão Empresa vai para tela Empresa</w:t>
            </w:r>
          </w:p>
          <w:p w:rsidR="009C4AA4" w:rsidRDefault="009C4AA4" w:rsidP="00D044F7">
            <w:pPr>
              <w:pStyle w:val="Tabela"/>
            </w:pPr>
            <w:r>
              <w:t>Botão Atividade vai para tela Atividade</w:t>
            </w:r>
          </w:p>
          <w:p w:rsidR="009C4AA4" w:rsidRDefault="009C4AA4" w:rsidP="00D044F7">
            <w:pPr>
              <w:pStyle w:val="Tabela"/>
            </w:pPr>
            <w:r>
              <w:t>Botão Novo vai para tela de cadastro</w:t>
            </w:r>
          </w:p>
          <w:p w:rsidR="009C4AA4" w:rsidRDefault="009C4AA4" w:rsidP="00D044F7">
            <w:pPr>
              <w:pStyle w:val="Tabela"/>
            </w:pPr>
            <w:r>
              <w:t xml:space="preserve">Botão </w:t>
            </w:r>
            <w:r w:rsidR="0010157A">
              <w:t>Histórico de Vendedores</w:t>
            </w:r>
            <w:r>
              <w:t xml:space="preserve"> </w:t>
            </w:r>
            <w:r w:rsidR="0010157A">
              <w:t>vai para tela Histórico Vendedor</w:t>
            </w:r>
          </w:p>
          <w:p w:rsidR="009C4AA4" w:rsidRPr="00DE7F3E" w:rsidRDefault="009C4AA4" w:rsidP="00D044F7">
            <w:pPr>
              <w:pStyle w:val="Tabela"/>
            </w:pPr>
            <w:r>
              <w:t>Botão Sair sai do sistema</w:t>
            </w:r>
          </w:p>
        </w:tc>
      </w:tr>
    </w:tbl>
    <w:p w:rsidR="009C4AA4" w:rsidRPr="00DE7F3E" w:rsidRDefault="009C4AA4" w:rsidP="009C4AA4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9C4AA4" w:rsidRDefault="009C4AA4" w:rsidP="009C4AA4">
      <w:pPr>
        <w:pStyle w:val="Ttulo5"/>
        <w:jc w:val="both"/>
      </w:pPr>
      <w:bookmarkStart w:id="109" w:name="_Toc336201734"/>
      <w:r w:rsidRPr="00DE7F3E">
        <w:t>Campos</w:t>
      </w:r>
      <w:bookmarkEnd w:id="109"/>
    </w:p>
    <w:p w:rsidR="009C4AA4" w:rsidRDefault="009C4AA4" w:rsidP="009C4AA4">
      <w:pPr>
        <w:pStyle w:val="Corpodetexto"/>
      </w:pPr>
    </w:p>
    <w:p w:rsidR="009C4AA4" w:rsidRDefault="009C4AA4" w:rsidP="009C4AA4">
      <w:pPr>
        <w:pStyle w:val="Corpodetexto"/>
      </w:pPr>
      <w:r>
        <w:t>Não aplicável.</w:t>
      </w:r>
    </w:p>
    <w:p w:rsidR="009C4AA4" w:rsidRDefault="009C4AA4" w:rsidP="009C4AA4">
      <w:pPr>
        <w:pStyle w:val="Corpodetexto"/>
        <w:rPr>
          <w:rFonts w:ascii="Arial" w:hAnsi="Arial"/>
          <w:b/>
          <w:kern w:val="28"/>
        </w:rPr>
      </w:pPr>
    </w:p>
    <w:p w:rsidR="009C4AA4" w:rsidRDefault="009C4AA4" w:rsidP="009C4AA4">
      <w:pPr>
        <w:pStyle w:val="Ttulo5"/>
        <w:jc w:val="both"/>
      </w:pPr>
      <w:bookmarkStart w:id="110" w:name="_Toc336201735"/>
      <w:r w:rsidRPr="00DE7F3E">
        <w:t>Comandos</w:t>
      </w:r>
      <w:bookmarkEnd w:id="110"/>
    </w:p>
    <w:p w:rsidR="009C4AA4" w:rsidRDefault="009C4AA4" w:rsidP="009C4AA4">
      <w:pPr>
        <w:pStyle w:val="Corpodetexto"/>
      </w:pPr>
    </w:p>
    <w:p w:rsidR="009910B7" w:rsidRPr="001A782F" w:rsidRDefault="009910B7" w:rsidP="009C4AA4">
      <w:pPr>
        <w:pStyle w:val="Corpodetexto"/>
      </w:pPr>
      <w:r>
        <w:t>Não aplicável.</w:t>
      </w:r>
    </w:p>
    <w:p w:rsidR="009C4AA4" w:rsidRDefault="009C4AA4" w:rsidP="009C4AA4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DD43BE" w:rsidRDefault="00DD43BE">
      <w:pPr>
        <w:rPr>
          <w:b/>
          <w:kern w:val="28"/>
          <w:sz w:val="24"/>
        </w:rPr>
      </w:pPr>
      <w:r>
        <w:rPr>
          <w:i/>
        </w:rPr>
        <w:br w:type="page"/>
      </w:r>
    </w:p>
    <w:p w:rsidR="00DD43BE" w:rsidRPr="004D344C" w:rsidRDefault="00DD43BE" w:rsidP="00DD43BE">
      <w:pPr>
        <w:pStyle w:val="Ttulo4"/>
        <w:jc w:val="both"/>
        <w:rPr>
          <w:i w:val="0"/>
        </w:rPr>
      </w:pPr>
      <w:bookmarkStart w:id="111" w:name="_Toc336201736"/>
      <w:r w:rsidRPr="004D344C">
        <w:rPr>
          <w:i w:val="0"/>
        </w:rPr>
        <w:lastRenderedPageBreak/>
        <w:t>Interface de usuário &lt;</w:t>
      </w:r>
      <w:r>
        <w:rPr>
          <w:i w:val="0"/>
        </w:rPr>
        <w:t>Perfil</w:t>
      </w:r>
      <w:r w:rsidRPr="004D344C">
        <w:rPr>
          <w:i w:val="0"/>
        </w:rPr>
        <w:t>&gt;</w:t>
      </w:r>
      <w:bookmarkEnd w:id="111"/>
    </w:p>
    <w:p w:rsidR="00DD43BE" w:rsidRPr="00D86387" w:rsidRDefault="00DD43BE" w:rsidP="00DD43BE">
      <w:pPr>
        <w:pStyle w:val="Corpodetexto"/>
      </w:pPr>
    </w:p>
    <w:p w:rsidR="00DD43BE" w:rsidRDefault="00DD43BE" w:rsidP="00DD43BE">
      <w:pPr>
        <w:pStyle w:val="Ttulo5"/>
        <w:jc w:val="both"/>
      </w:pPr>
      <w:bookmarkStart w:id="112" w:name="_Toc336201737"/>
      <w:r w:rsidRPr="00DE7F3E">
        <w:t>Leiaute sugerido</w:t>
      </w:r>
      <w:bookmarkEnd w:id="112"/>
    </w:p>
    <w:p w:rsidR="00DD43BE" w:rsidRPr="00D86387" w:rsidRDefault="00DD43BE" w:rsidP="00DD43BE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DD43BE" w:rsidRPr="00DE7F3E" w:rsidTr="00D044F7">
        <w:trPr>
          <w:trHeight w:val="645"/>
        </w:trPr>
        <w:tc>
          <w:tcPr>
            <w:tcW w:w="9284" w:type="dxa"/>
          </w:tcPr>
          <w:p w:rsidR="00DD43BE" w:rsidRPr="00DE7F3E" w:rsidRDefault="00DD43BE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97655"/>
                  <wp:effectExtent l="19050" t="0" r="3810" b="0"/>
                  <wp:docPr id="23" name="Imagem 22" descr="Perf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fil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3BE" w:rsidRPr="00DE7F3E" w:rsidRDefault="00DD43BE" w:rsidP="00DD43BE">
      <w:pPr>
        <w:pStyle w:val="Corpodetexto"/>
      </w:pPr>
    </w:p>
    <w:p w:rsidR="00DD43BE" w:rsidRDefault="00DD43BE" w:rsidP="00DD43BE">
      <w:pPr>
        <w:rPr>
          <w:rFonts w:ascii="Arial" w:hAnsi="Arial"/>
          <w:b/>
          <w:kern w:val="28"/>
        </w:rPr>
      </w:pPr>
      <w:r>
        <w:br w:type="page"/>
      </w:r>
    </w:p>
    <w:p w:rsidR="00DD43BE" w:rsidRDefault="00DD43BE" w:rsidP="00DD43BE">
      <w:pPr>
        <w:pStyle w:val="Ttulo5"/>
      </w:pPr>
      <w:bookmarkStart w:id="113" w:name="_Toc336201738"/>
      <w:r w:rsidRPr="00DE7F3E">
        <w:lastRenderedPageBreak/>
        <w:t>Relacionamentos com outras interfaces</w:t>
      </w:r>
      <w:bookmarkEnd w:id="113"/>
    </w:p>
    <w:p w:rsidR="00DD43BE" w:rsidRPr="00D86387" w:rsidRDefault="00DD43BE" w:rsidP="00DD43BE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DD43BE" w:rsidRPr="00DE7F3E" w:rsidTr="00D044F7">
        <w:trPr>
          <w:trHeight w:val="455"/>
        </w:trPr>
        <w:tc>
          <w:tcPr>
            <w:tcW w:w="9212" w:type="dxa"/>
          </w:tcPr>
          <w:p w:rsidR="00DD43BE" w:rsidRDefault="00DD43BE" w:rsidP="00D044F7">
            <w:pPr>
              <w:pStyle w:val="Tabela"/>
            </w:pPr>
            <w:r>
              <w:t>Botão Meu perfil vai para tela Perfil de Usuário</w:t>
            </w:r>
          </w:p>
          <w:p w:rsidR="00DD43BE" w:rsidRDefault="00DD43BE" w:rsidP="00D044F7">
            <w:pPr>
              <w:pStyle w:val="Tabela"/>
            </w:pPr>
            <w:r>
              <w:t>Botão Permissões vai para tela Permissões</w:t>
            </w:r>
          </w:p>
          <w:p w:rsidR="00DD43BE" w:rsidRDefault="00DD43BE" w:rsidP="00D044F7">
            <w:pPr>
              <w:pStyle w:val="Tabela"/>
            </w:pPr>
            <w:r>
              <w:t>Botão Empresa vai para tela Empresa</w:t>
            </w:r>
          </w:p>
          <w:p w:rsidR="00DD43BE" w:rsidRDefault="00DD43BE" w:rsidP="00D044F7">
            <w:pPr>
              <w:pStyle w:val="Tabela"/>
            </w:pPr>
            <w:r>
              <w:t>Botão Atividade vai para tela Atividade</w:t>
            </w:r>
          </w:p>
          <w:p w:rsidR="0010157A" w:rsidRDefault="0010157A" w:rsidP="00D044F7">
            <w:pPr>
              <w:pStyle w:val="Tabela"/>
            </w:pPr>
            <w:r>
              <w:t>Botão Salvar salva o registro</w:t>
            </w:r>
          </w:p>
          <w:p w:rsidR="0010157A" w:rsidRDefault="0010157A" w:rsidP="00D044F7">
            <w:pPr>
              <w:pStyle w:val="Tabela"/>
            </w:pPr>
            <w:r>
              <w:t>Botão Excluir cancela a edição</w:t>
            </w:r>
          </w:p>
          <w:p w:rsidR="00DD43BE" w:rsidRPr="00DE7F3E" w:rsidRDefault="00DD43BE" w:rsidP="00D044F7">
            <w:pPr>
              <w:pStyle w:val="Tabela"/>
            </w:pPr>
            <w:r>
              <w:t>Botão Sair sai do sistema</w:t>
            </w:r>
          </w:p>
        </w:tc>
      </w:tr>
    </w:tbl>
    <w:p w:rsidR="00DD43BE" w:rsidRPr="00DE7F3E" w:rsidRDefault="00DD43BE" w:rsidP="00DD43BE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DD43BE" w:rsidRDefault="00DD43BE" w:rsidP="00DD43BE">
      <w:pPr>
        <w:pStyle w:val="Ttulo5"/>
        <w:jc w:val="both"/>
      </w:pPr>
      <w:bookmarkStart w:id="114" w:name="_Toc336201739"/>
      <w:r w:rsidRPr="00DE7F3E">
        <w:t>Campos</w:t>
      </w:r>
      <w:bookmarkEnd w:id="114"/>
    </w:p>
    <w:p w:rsidR="00DD43BE" w:rsidRDefault="00DD43BE" w:rsidP="00DD43BE">
      <w:pPr>
        <w:pStyle w:val="Corpodetexto"/>
      </w:pPr>
    </w:p>
    <w:tbl>
      <w:tblPr>
        <w:tblW w:w="895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408"/>
        <w:gridCol w:w="1227"/>
        <w:gridCol w:w="1085"/>
        <w:gridCol w:w="1231"/>
        <w:gridCol w:w="1510"/>
      </w:tblGrid>
      <w:tr w:rsidR="00DD43BE" w:rsidRPr="00DE7F3E" w:rsidTr="00D044F7">
        <w:trPr>
          <w:cantSplit/>
          <w:trHeight w:val="134"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DD43BE" w:rsidRPr="00DE7F3E" w:rsidRDefault="00F35B0C" w:rsidP="00D044F7">
            <w:pPr>
              <w:pStyle w:val="Tabela"/>
            </w:pPr>
            <w:r>
              <w:t>Código</w:t>
            </w:r>
          </w:p>
        </w:tc>
        <w:tc>
          <w:tcPr>
            <w:tcW w:w="1408" w:type="dxa"/>
          </w:tcPr>
          <w:p w:rsidR="00DD43BE" w:rsidRPr="00DE7F3E" w:rsidRDefault="00F35B0C" w:rsidP="00D044F7">
            <w:pPr>
              <w:pStyle w:val="Tabela"/>
            </w:pPr>
            <w:r>
              <w:t>ID usuário</w:t>
            </w:r>
          </w:p>
        </w:tc>
        <w:tc>
          <w:tcPr>
            <w:tcW w:w="1227" w:type="dxa"/>
          </w:tcPr>
          <w:p w:rsidR="00DD43BE" w:rsidRPr="00DE7F3E" w:rsidRDefault="00B615BA" w:rsidP="00D044F7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</w:tcPr>
          <w:p w:rsidR="00DD43BE" w:rsidRPr="00DE7F3E" w:rsidRDefault="00B615BA" w:rsidP="00D044F7">
            <w:pPr>
              <w:pStyle w:val="Tabela"/>
            </w:pPr>
            <w:r>
              <w:t>10</w:t>
            </w:r>
            <w:r w:rsidR="00DD43BE">
              <w:t xml:space="preserve"> dígitos</w:t>
            </w:r>
          </w:p>
        </w:tc>
        <w:tc>
          <w:tcPr>
            <w:tcW w:w="1231" w:type="dxa"/>
          </w:tcPr>
          <w:p w:rsidR="00DD43BE" w:rsidRPr="00DE7F3E" w:rsidRDefault="00B615BA" w:rsidP="00D044F7">
            <w:pPr>
              <w:pStyle w:val="Tabela"/>
            </w:pPr>
            <w:r>
              <w:t>Número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</w:pPr>
            <w:r>
              <w:t>Obrigatório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427" w:type="dxa"/>
          </w:tcPr>
          <w:p w:rsidR="00DD43BE" w:rsidRPr="00DE7F3E" w:rsidRDefault="00F35B0C" w:rsidP="00D044F7">
            <w:pPr>
              <w:pStyle w:val="Tabela"/>
            </w:pPr>
            <w:r>
              <w:t>Nome</w:t>
            </w:r>
          </w:p>
        </w:tc>
        <w:tc>
          <w:tcPr>
            <w:tcW w:w="1408" w:type="dxa"/>
          </w:tcPr>
          <w:p w:rsidR="00DD43BE" w:rsidRPr="00DE7F3E" w:rsidRDefault="00F35B0C" w:rsidP="00D044F7">
            <w:pPr>
              <w:pStyle w:val="Tabela"/>
            </w:pPr>
            <w:r>
              <w:t>Nome do usuário</w:t>
            </w:r>
          </w:p>
        </w:tc>
        <w:tc>
          <w:tcPr>
            <w:tcW w:w="1227" w:type="dxa"/>
          </w:tcPr>
          <w:p w:rsidR="00DD43BE" w:rsidRPr="00DE7F3E" w:rsidRDefault="00DD43BE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D43BE" w:rsidRPr="00DE7F3E" w:rsidRDefault="00DD43BE" w:rsidP="00B615BA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DD43BE" w:rsidRPr="00DE7F3E" w:rsidRDefault="00DD43BE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</w:pPr>
            <w:r>
              <w:t>Obrigatório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3</w:t>
            </w:r>
          </w:p>
        </w:tc>
        <w:tc>
          <w:tcPr>
            <w:tcW w:w="1427" w:type="dxa"/>
          </w:tcPr>
          <w:p w:rsidR="00DD43BE" w:rsidRPr="00DE7F3E" w:rsidRDefault="00B615BA" w:rsidP="00D044F7">
            <w:pPr>
              <w:pStyle w:val="Tabela"/>
            </w:pPr>
            <w:r>
              <w:t>Login</w:t>
            </w:r>
          </w:p>
        </w:tc>
        <w:tc>
          <w:tcPr>
            <w:tcW w:w="1408" w:type="dxa"/>
          </w:tcPr>
          <w:p w:rsidR="00DD43BE" w:rsidRPr="00DE7F3E" w:rsidRDefault="00B615BA" w:rsidP="00D044F7">
            <w:pPr>
              <w:pStyle w:val="Tabela"/>
            </w:pPr>
            <w:r>
              <w:t>Login do usuário</w:t>
            </w:r>
          </w:p>
        </w:tc>
        <w:tc>
          <w:tcPr>
            <w:tcW w:w="1227" w:type="dxa"/>
          </w:tcPr>
          <w:p w:rsidR="00DD43BE" w:rsidRPr="00DE7F3E" w:rsidRDefault="00B615BA" w:rsidP="00B615BA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D43BE" w:rsidRPr="00DE7F3E" w:rsidRDefault="00B615BA" w:rsidP="00B615BA">
            <w:pPr>
              <w:pStyle w:val="Tabela"/>
            </w:pPr>
            <w:r>
              <w:t>100 dígitos</w:t>
            </w:r>
          </w:p>
        </w:tc>
        <w:tc>
          <w:tcPr>
            <w:tcW w:w="1231" w:type="dxa"/>
          </w:tcPr>
          <w:p w:rsidR="00DD43BE" w:rsidRPr="00DE7F3E" w:rsidRDefault="00B615BA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</w:pPr>
            <w:r>
              <w:t>Obrigatório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4</w:t>
            </w:r>
          </w:p>
        </w:tc>
        <w:tc>
          <w:tcPr>
            <w:tcW w:w="1427" w:type="dxa"/>
          </w:tcPr>
          <w:p w:rsidR="00DD43BE" w:rsidRPr="00DE7F3E" w:rsidRDefault="00B615BA" w:rsidP="00D044F7">
            <w:pPr>
              <w:pStyle w:val="Tabela"/>
            </w:pPr>
            <w:r>
              <w:t>Senha</w:t>
            </w:r>
          </w:p>
        </w:tc>
        <w:tc>
          <w:tcPr>
            <w:tcW w:w="1408" w:type="dxa"/>
          </w:tcPr>
          <w:p w:rsidR="00DD43BE" w:rsidRPr="00DE7F3E" w:rsidRDefault="00DD43BE" w:rsidP="00B615BA">
            <w:pPr>
              <w:pStyle w:val="Tabela"/>
            </w:pPr>
            <w:r>
              <w:t>Se</w:t>
            </w:r>
            <w:r w:rsidR="00B615BA">
              <w:t>nha do usuário</w:t>
            </w:r>
          </w:p>
        </w:tc>
        <w:tc>
          <w:tcPr>
            <w:tcW w:w="1227" w:type="dxa"/>
          </w:tcPr>
          <w:p w:rsidR="00DD43BE" w:rsidRPr="00DE7F3E" w:rsidRDefault="00B615BA" w:rsidP="00D044F7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DD43BE" w:rsidRPr="00DE7F3E" w:rsidRDefault="00B615BA" w:rsidP="00D044F7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DD43BE" w:rsidRPr="00DE7F3E" w:rsidRDefault="00B615BA" w:rsidP="00D044F7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</w:pPr>
            <w:r>
              <w:t>Obrigatório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5</w:t>
            </w:r>
          </w:p>
        </w:tc>
        <w:tc>
          <w:tcPr>
            <w:tcW w:w="1427" w:type="dxa"/>
          </w:tcPr>
          <w:p w:rsidR="00DD43BE" w:rsidRPr="00DE7F3E" w:rsidRDefault="00B615BA" w:rsidP="00D044F7">
            <w:pPr>
              <w:pStyle w:val="Tabela"/>
            </w:pPr>
            <w:r>
              <w:t>Empresa</w:t>
            </w:r>
          </w:p>
        </w:tc>
        <w:tc>
          <w:tcPr>
            <w:tcW w:w="1408" w:type="dxa"/>
          </w:tcPr>
          <w:p w:rsidR="00DD43BE" w:rsidRPr="00DE7F3E" w:rsidRDefault="00B615BA" w:rsidP="00D044F7">
            <w:pPr>
              <w:pStyle w:val="Tabela"/>
            </w:pPr>
            <w:r>
              <w:t>Empresa vinculada ao usuário</w:t>
            </w:r>
          </w:p>
        </w:tc>
        <w:tc>
          <w:tcPr>
            <w:tcW w:w="1227" w:type="dxa"/>
          </w:tcPr>
          <w:p w:rsidR="00DD43BE" w:rsidRPr="00DE7F3E" w:rsidRDefault="00B615BA" w:rsidP="00B615BA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DD43BE" w:rsidRPr="00DE7F3E" w:rsidRDefault="00DD43BE" w:rsidP="00D044F7">
            <w:pPr>
              <w:pStyle w:val="Tabela"/>
            </w:pPr>
            <w:r>
              <w:t>C</w:t>
            </w:r>
            <w:r w:rsidR="00B615BA">
              <w:t>ombo</w:t>
            </w:r>
            <w:r>
              <w:t>-box</w:t>
            </w:r>
          </w:p>
        </w:tc>
        <w:tc>
          <w:tcPr>
            <w:tcW w:w="1510" w:type="dxa"/>
          </w:tcPr>
          <w:p w:rsidR="00DD43BE" w:rsidRPr="00DE7F3E" w:rsidRDefault="00DD43BE" w:rsidP="00D044F7">
            <w:pPr>
              <w:pStyle w:val="Tabela"/>
            </w:pPr>
            <w:r>
              <w:t>Obrigatório</w:t>
            </w:r>
          </w:p>
        </w:tc>
      </w:tr>
    </w:tbl>
    <w:p w:rsidR="00DD43BE" w:rsidRDefault="00DD43BE" w:rsidP="00DD43BE">
      <w:pPr>
        <w:rPr>
          <w:rFonts w:ascii="Arial" w:hAnsi="Arial"/>
          <w:b/>
          <w:kern w:val="28"/>
        </w:rPr>
      </w:pPr>
    </w:p>
    <w:p w:rsidR="00DD43BE" w:rsidRDefault="00DD43BE" w:rsidP="00DD43BE">
      <w:pPr>
        <w:pStyle w:val="Ttulo5"/>
        <w:jc w:val="both"/>
      </w:pPr>
      <w:bookmarkStart w:id="115" w:name="_Toc336201740"/>
      <w:r w:rsidRPr="00DE7F3E">
        <w:t>Comandos</w:t>
      </w:r>
      <w:bookmarkEnd w:id="115"/>
    </w:p>
    <w:p w:rsidR="00DD43BE" w:rsidRPr="001A782F" w:rsidRDefault="00DD43BE" w:rsidP="00DD43BE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DD43BE" w:rsidRPr="00DE7F3E" w:rsidRDefault="00DD43BE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DD43BE" w:rsidRPr="00DE7F3E" w:rsidRDefault="00DD43BE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DD43BE" w:rsidRPr="00DE7F3E" w:rsidRDefault="00DD43BE" w:rsidP="00D044F7">
            <w:pPr>
              <w:pStyle w:val="Tabela"/>
            </w:pPr>
            <w:r w:rsidRPr="00DE7F3E">
              <w:t>Restrições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Pr="00DE7F3E" w:rsidRDefault="00DD43BE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DD43BE" w:rsidRPr="00DE7F3E" w:rsidRDefault="00DD43BE" w:rsidP="00D044F7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DD43BE" w:rsidRPr="00DE7F3E" w:rsidRDefault="00DD43BE" w:rsidP="00D044F7">
            <w:pPr>
              <w:pStyle w:val="Tabela"/>
            </w:pPr>
            <w:r>
              <w:t xml:space="preserve">Salva o cadastro </w:t>
            </w:r>
          </w:p>
        </w:tc>
        <w:tc>
          <w:tcPr>
            <w:tcW w:w="2457" w:type="dxa"/>
          </w:tcPr>
          <w:p w:rsidR="00DD43BE" w:rsidRPr="00DE7F3E" w:rsidRDefault="00DD43BE" w:rsidP="00D044F7">
            <w:pPr>
              <w:pStyle w:val="Tabela"/>
            </w:pPr>
            <w:r>
              <w:t>Sempre habilitada</w:t>
            </w:r>
          </w:p>
        </w:tc>
      </w:tr>
      <w:tr w:rsidR="00DD43BE" w:rsidRPr="00DE7F3E" w:rsidTr="00D044F7">
        <w:trPr>
          <w:cantSplit/>
        </w:trPr>
        <w:tc>
          <w:tcPr>
            <w:tcW w:w="1063" w:type="dxa"/>
          </w:tcPr>
          <w:p w:rsidR="00DD43BE" w:rsidRDefault="00D1651B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D43BE" w:rsidRDefault="00DD43BE" w:rsidP="00D044F7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DD43BE" w:rsidRDefault="00DD43BE" w:rsidP="00D044F7">
            <w:pPr>
              <w:pStyle w:val="Tabela"/>
            </w:pPr>
            <w:r>
              <w:t>Exclui o cadastro</w:t>
            </w:r>
          </w:p>
        </w:tc>
        <w:tc>
          <w:tcPr>
            <w:tcW w:w="2457" w:type="dxa"/>
          </w:tcPr>
          <w:p w:rsidR="00DD43BE" w:rsidRDefault="00DD43BE" w:rsidP="00D044F7">
            <w:pPr>
              <w:pStyle w:val="Tabela"/>
            </w:pPr>
            <w:r>
              <w:t>Sempre habilitada</w:t>
            </w:r>
          </w:p>
        </w:tc>
      </w:tr>
    </w:tbl>
    <w:p w:rsidR="00DD43BE" w:rsidRDefault="00DD43BE" w:rsidP="00DD43BE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DD43BE" w:rsidRPr="00DE7F3E" w:rsidRDefault="00DD43BE" w:rsidP="00DD43BE">
      <w:pPr>
        <w:jc w:val="both"/>
        <w:rPr>
          <w:b/>
          <w:kern w:val="28"/>
        </w:rPr>
      </w:pPr>
    </w:p>
    <w:p w:rsidR="00DD43BE" w:rsidRDefault="00DD43BE" w:rsidP="00DD43BE">
      <w:pPr>
        <w:rPr>
          <w:b/>
          <w:kern w:val="28"/>
          <w:sz w:val="24"/>
        </w:rPr>
      </w:pPr>
    </w:p>
    <w:p w:rsidR="00920E4A" w:rsidRDefault="00920E4A">
      <w:pPr>
        <w:rPr>
          <w:b/>
          <w:kern w:val="28"/>
          <w:sz w:val="24"/>
        </w:rPr>
      </w:pPr>
      <w:r>
        <w:rPr>
          <w:i/>
        </w:rPr>
        <w:br w:type="page"/>
      </w:r>
    </w:p>
    <w:p w:rsidR="00920E4A" w:rsidRPr="004D344C" w:rsidRDefault="00920E4A" w:rsidP="00920E4A">
      <w:pPr>
        <w:pStyle w:val="Ttulo4"/>
        <w:jc w:val="both"/>
        <w:rPr>
          <w:i w:val="0"/>
        </w:rPr>
      </w:pPr>
      <w:bookmarkStart w:id="116" w:name="_Toc336201741"/>
      <w:r w:rsidRPr="004D344C">
        <w:rPr>
          <w:i w:val="0"/>
        </w:rPr>
        <w:lastRenderedPageBreak/>
        <w:t>Interface de usuário &lt;</w:t>
      </w:r>
      <w:r>
        <w:rPr>
          <w:i w:val="0"/>
        </w:rPr>
        <w:t>Atribuição Permissão</w:t>
      </w:r>
      <w:r w:rsidRPr="004D344C">
        <w:rPr>
          <w:i w:val="0"/>
        </w:rPr>
        <w:t>&gt;</w:t>
      </w:r>
      <w:bookmarkEnd w:id="116"/>
    </w:p>
    <w:p w:rsidR="00920E4A" w:rsidRPr="00D86387" w:rsidRDefault="00920E4A" w:rsidP="00920E4A">
      <w:pPr>
        <w:pStyle w:val="Corpodetexto"/>
      </w:pPr>
    </w:p>
    <w:p w:rsidR="00920E4A" w:rsidRDefault="00920E4A" w:rsidP="00920E4A">
      <w:pPr>
        <w:pStyle w:val="Ttulo5"/>
        <w:jc w:val="both"/>
      </w:pPr>
      <w:bookmarkStart w:id="117" w:name="_Toc336201742"/>
      <w:r w:rsidRPr="00DE7F3E">
        <w:t>Leiaute sugerido</w:t>
      </w:r>
      <w:bookmarkEnd w:id="117"/>
    </w:p>
    <w:p w:rsidR="00920E4A" w:rsidRPr="00D86387" w:rsidRDefault="00920E4A" w:rsidP="00920E4A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920E4A" w:rsidRPr="00DE7F3E" w:rsidTr="00D044F7">
        <w:trPr>
          <w:trHeight w:val="645"/>
        </w:trPr>
        <w:tc>
          <w:tcPr>
            <w:tcW w:w="9284" w:type="dxa"/>
          </w:tcPr>
          <w:p w:rsidR="00920E4A" w:rsidRPr="00DE7F3E" w:rsidRDefault="004B3278" w:rsidP="00D044F7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109085"/>
                  <wp:effectExtent l="19050" t="0" r="3810" b="0"/>
                  <wp:docPr id="25" name="Imagem 24" descr="Permiss§es_Atribuir_Permiss§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miss§es_Atribuir_Permiss§es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10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0E4A" w:rsidRPr="00DE7F3E" w:rsidRDefault="00920E4A" w:rsidP="00920E4A">
      <w:pPr>
        <w:pStyle w:val="Corpodetexto"/>
      </w:pPr>
    </w:p>
    <w:p w:rsidR="00920E4A" w:rsidRDefault="00920E4A" w:rsidP="00920E4A">
      <w:pPr>
        <w:rPr>
          <w:rFonts w:ascii="Arial" w:hAnsi="Arial"/>
          <w:b/>
          <w:kern w:val="28"/>
        </w:rPr>
      </w:pPr>
      <w:r>
        <w:br w:type="page"/>
      </w:r>
    </w:p>
    <w:p w:rsidR="00920E4A" w:rsidRDefault="00920E4A" w:rsidP="00920E4A">
      <w:pPr>
        <w:pStyle w:val="Ttulo5"/>
      </w:pPr>
      <w:bookmarkStart w:id="118" w:name="_Toc336201743"/>
      <w:r w:rsidRPr="00DE7F3E">
        <w:lastRenderedPageBreak/>
        <w:t>Relacionamentos com outras interfaces</w:t>
      </w:r>
      <w:bookmarkEnd w:id="118"/>
    </w:p>
    <w:p w:rsidR="00920E4A" w:rsidRPr="00D86387" w:rsidRDefault="00920E4A" w:rsidP="00920E4A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920E4A" w:rsidRPr="00DE7F3E" w:rsidTr="00D044F7">
        <w:trPr>
          <w:trHeight w:val="455"/>
        </w:trPr>
        <w:tc>
          <w:tcPr>
            <w:tcW w:w="9212" w:type="dxa"/>
          </w:tcPr>
          <w:p w:rsidR="00920E4A" w:rsidRDefault="00920E4A" w:rsidP="00D044F7">
            <w:pPr>
              <w:pStyle w:val="Tabela"/>
            </w:pPr>
            <w:r>
              <w:t>Botão Meu perfil vai para tela Perfil de Usuário</w:t>
            </w:r>
          </w:p>
          <w:p w:rsidR="00920E4A" w:rsidRDefault="00920E4A" w:rsidP="00D044F7">
            <w:pPr>
              <w:pStyle w:val="Tabela"/>
            </w:pPr>
            <w:r>
              <w:t>Botão Permissões vai para tela Permissões</w:t>
            </w:r>
          </w:p>
          <w:p w:rsidR="00920E4A" w:rsidRDefault="00920E4A" w:rsidP="00D044F7">
            <w:pPr>
              <w:pStyle w:val="Tabela"/>
            </w:pPr>
            <w:r>
              <w:t>Botão Empresa vai para tela Empresa</w:t>
            </w:r>
          </w:p>
          <w:p w:rsidR="00920E4A" w:rsidRDefault="00920E4A" w:rsidP="00D044F7">
            <w:pPr>
              <w:pStyle w:val="Tabela"/>
            </w:pPr>
            <w:r>
              <w:t>Botão Atividade vai para tela Atividade</w:t>
            </w:r>
          </w:p>
          <w:p w:rsidR="00414790" w:rsidRDefault="00414790" w:rsidP="00D044F7">
            <w:pPr>
              <w:pStyle w:val="Tabela"/>
            </w:pPr>
            <w:r>
              <w:t>Botão Pesquisar vai para tela Pesquisa Permissão</w:t>
            </w:r>
          </w:p>
          <w:p w:rsidR="00D044F7" w:rsidRDefault="00920E4A" w:rsidP="00D044F7">
            <w:pPr>
              <w:pStyle w:val="Tabela"/>
            </w:pPr>
            <w:r>
              <w:t>Bot</w:t>
            </w:r>
            <w:r w:rsidR="00D044F7">
              <w:t>ão Aprovar Vínculo aprova o nível do usuário</w:t>
            </w:r>
          </w:p>
          <w:p w:rsidR="00D044F7" w:rsidRDefault="00D044F7" w:rsidP="00D044F7">
            <w:pPr>
              <w:pStyle w:val="Tabela"/>
            </w:pPr>
            <w:r>
              <w:t>Botão Reprovar Vínculo reprova o nível do usuário</w:t>
            </w:r>
          </w:p>
          <w:p w:rsidR="00920E4A" w:rsidRPr="00DE7F3E" w:rsidRDefault="00920E4A" w:rsidP="00D044F7">
            <w:pPr>
              <w:pStyle w:val="Tabela"/>
            </w:pPr>
            <w:r>
              <w:t>Botão Sair sai do sistema</w:t>
            </w:r>
          </w:p>
        </w:tc>
      </w:tr>
    </w:tbl>
    <w:p w:rsidR="00920E4A" w:rsidRPr="00DE7F3E" w:rsidRDefault="00920E4A" w:rsidP="00920E4A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920E4A" w:rsidRDefault="00920E4A" w:rsidP="00920E4A">
      <w:pPr>
        <w:pStyle w:val="Ttulo5"/>
        <w:jc w:val="both"/>
      </w:pPr>
      <w:bookmarkStart w:id="119" w:name="_Toc336201744"/>
      <w:r w:rsidRPr="00DE7F3E">
        <w:t>Campos</w:t>
      </w:r>
      <w:bookmarkEnd w:id="119"/>
    </w:p>
    <w:p w:rsidR="00920E4A" w:rsidRDefault="00920E4A" w:rsidP="00920E4A">
      <w:pPr>
        <w:pStyle w:val="Corpodetexto"/>
      </w:pPr>
    </w:p>
    <w:tbl>
      <w:tblPr>
        <w:tblW w:w="908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1408"/>
        <w:gridCol w:w="1227"/>
        <w:gridCol w:w="1085"/>
        <w:gridCol w:w="1231"/>
        <w:gridCol w:w="1510"/>
      </w:tblGrid>
      <w:tr w:rsidR="00920E4A" w:rsidRPr="00DE7F3E" w:rsidTr="00D044F7">
        <w:trPr>
          <w:cantSplit/>
          <w:trHeight w:val="134"/>
        </w:trPr>
        <w:tc>
          <w:tcPr>
            <w:tcW w:w="1063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559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920E4A" w:rsidRPr="00DE7F3E" w:rsidRDefault="00920E4A" w:rsidP="00D044F7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920E4A" w:rsidRPr="00DE7F3E" w:rsidTr="00D044F7">
        <w:trPr>
          <w:cantSplit/>
        </w:trPr>
        <w:tc>
          <w:tcPr>
            <w:tcW w:w="1063" w:type="dxa"/>
          </w:tcPr>
          <w:p w:rsidR="00920E4A" w:rsidRPr="00DE7F3E" w:rsidRDefault="00920E4A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920E4A" w:rsidRPr="00DE7F3E" w:rsidRDefault="00D044F7" w:rsidP="00D044F7">
            <w:pPr>
              <w:pStyle w:val="Tabela"/>
            </w:pPr>
            <w:r>
              <w:t>Funcionário</w:t>
            </w:r>
          </w:p>
        </w:tc>
        <w:tc>
          <w:tcPr>
            <w:tcW w:w="1408" w:type="dxa"/>
          </w:tcPr>
          <w:p w:rsidR="00920E4A" w:rsidRPr="00DE7F3E" w:rsidRDefault="00D044F7" w:rsidP="00D044F7">
            <w:pPr>
              <w:pStyle w:val="Tabela"/>
            </w:pPr>
            <w:r>
              <w:t>Opção de nível do usuário</w:t>
            </w:r>
          </w:p>
        </w:tc>
        <w:tc>
          <w:tcPr>
            <w:tcW w:w="1227" w:type="dxa"/>
          </w:tcPr>
          <w:p w:rsidR="00920E4A" w:rsidRPr="00DE7F3E" w:rsidRDefault="00D044F7" w:rsidP="00FF2FD0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920E4A" w:rsidRPr="00DE7F3E" w:rsidRDefault="00D044F7" w:rsidP="00FF2FD0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920E4A" w:rsidRPr="00DE7F3E" w:rsidRDefault="00D044F7" w:rsidP="00D044F7">
            <w:pPr>
              <w:pStyle w:val="Tabela"/>
            </w:pPr>
            <w:r>
              <w:t>Check-box</w:t>
            </w:r>
          </w:p>
        </w:tc>
        <w:tc>
          <w:tcPr>
            <w:tcW w:w="1510" w:type="dxa"/>
          </w:tcPr>
          <w:p w:rsidR="00920E4A" w:rsidRPr="00DE7F3E" w:rsidRDefault="00920E4A" w:rsidP="00D044F7">
            <w:pPr>
              <w:pStyle w:val="Tabela"/>
            </w:pPr>
            <w:r>
              <w:t>Obrigatório</w:t>
            </w:r>
          </w:p>
        </w:tc>
      </w:tr>
      <w:tr w:rsidR="00D044F7" w:rsidRPr="00DE7F3E" w:rsidTr="00D044F7">
        <w:trPr>
          <w:cantSplit/>
        </w:trPr>
        <w:tc>
          <w:tcPr>
            <w:tcW w:w="1063" w:type="dxa"/>
          </w:tcPr>
          <w:p w:rsidR="00D044F7" w:rsidRPr="00DE7F3E" w:rsidRDefault="00D044F7" w:rsidP="00D044F7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044F7" w:rsidRPr="00DE7F3E" w:rsidRDefault="00D044F7" w:rsidP="00D044F7">
            <w:pPr>
              <w:pStyle w:val="Tabela"/>
            </w:pPr>
            <w:r>
              <w:t>Administrador</w:t>
            </w:r>
          </w:p>
        </w:tc>
        <w:tc>
          <w:tcPr>
            <w:tcW w:w="1408" w:type="dxa"/>
          </w:tcPr>
          <w:p w:rsidR="00D044F7" w:rsidRPr="00DE7F3E" w:rsidRDefault="00D044F7" w:rsidP="00D044F7">
            <w:pPr>
              <w:pStyle w:val="Tabela"/>
            </w:pPr>
            <w:r>
              <w:t>Opção de nível do usuário</w:t>
            </w:r>
          </w:p>
        </w:tc>
        <w:tc>
          <w:tcPr>
            <w:tcW w:w="1227" w:type="dxa"/>
          </w:tcPr>
          <w:p w:rsidR="00D044F7" w:rsidRPr="00DE7F3E" w:rsidRDefault="00D044F7" w:rsidP="00FF2FD0">
            <w:pPr>
              <w:pStyle w:val="Tabela"/>
              <w:jc w:val="center"/>
            </w:pPr>
            <w:r>
              <w:t>-</w:t>
            </w:r>
          </w:p>
        </w:tc>
        <w:tc>
          <w:tcPr>
            <w:tcW w:w="1085" w:type="dxa"/>
          </w:tcPr>
          <w:p w:rsidR="00D044F7" w:rsidRPr="00DE7F3E" w:rsidRDefault="00D044F7" w:rsidP="00FF2FD0">
            <w:pPr>
              <w:pStyle w:val="Tabela"/>
              <w:jc w:val="center"/>
            </w:pPr>
            <w:r>
              <w:t>-</w:t>
            </w:r>
          </w:p>
        </w:tc>
        <w:tc>
          <w:tcPr>
            <w:tcW w:w="1231" w:type="dxa"/>
          </w:tcPr>
          <w:p w:rsidR="00D044F7" w:rsidRPr="00DE7F3E" w:rsidRDefault="00D044F7" w:rsidP="00D044F7">
            <w:pPr>
              <w:pStyle w:val="Tabela"/>
            </w:pPr>
            <w:r>
              <w:t>Check-box</w:t>
            </w:r>
          </w:p>
        </w:tc>
        <w:tc>
          <w:tcPr>
            <w:tcW w:w="1510" w:type="dxa"/>
          </w:tcPr>
          <w:p w:rsidR="00D044F7" w:rsidRPr="00DE7F3E" w:rsidRDefault="00D044F7" w:rsidP="00D044F7">
            <w:pPr>
              <w:pStyle w:val="Tabela"/>
            </w:pPr>
            <w:r>
              <w:t>Obrigatório</w:t>
            </w:r>
          </w:p>
        </w:tc>
      </w:tr>
    </w:tbl>
    <w:p w:rsidR="00920E4A" w:rsidRDefault="00920E4A" w:rsidP="00920E4A">
      <w:pPr>
        <w:rPr>
          <w:rFonts w:ascii="Arial" w:hAnsi="Arial"/>
          <w:b/>
          <w:kern w:val="28"/>
        </w:rPr>
      </w:pPr>
    </w:p>
    <w:p w:rsidR="00920E4A" w:rsidRDefault="00920E4A" w:rsidP="00920E4A">
      <w:pPr>
        <w:pStyle w:val="Ttulo5"/>
        <w:jc w:val="both"/>
      </w:pPr>
      <w:bookmarkStart w:id="120" w:name="_Toc336201745"/>
      <w:r w:rsidRPr="00DE7F3E">
        <w:t>Comandos</w:t>
      </w:r>
      <w:bookmarkEnd w:id="120"/>
    </w:p>
    <w:p w:rsidR="00920E4A" w:rsidRPr="001A782F" w:rsidRDefault="00920E4A" w:rsidP="00920E4A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920E4A" w:rsidRPr="00DE7F3E" w:rsidTr="00D044F7">
        <w:trPr>
          <w:cantSplit/>
        </w:trPr>
        <w:tc>
          <w:tcPr>
            <w:tcW w:w="1063" w:type="dxa"/>
          </w:tcPr>
          <w:p w:rsidR="00920E4A" w:rsidRPr="00DE7F3E" w:rsidRDefault="00920E4A" w:rsidP="00D044F7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920E4A" w:rsidRPr="00DE7F3E" w:rsidRDefault="00920E4A" w:rsidP="00D044F7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920E4A" w:rsidRPr="00DE7F3E" w:rsidRDefault="00920E4A" w:rsidP="00D044F7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920E4A" w:rsidRPr="00DE7F3E" w:rsidRDefault="00920E4A" w:rsidP="00D044F7">
            <w:pPr>
              <w:pStyle w:val="Tabela"/>
            </w:pPr>
            <w:r w:rsidRPr="00DE7F3E">
              <w:t>Restrições</w:t>
            </w:r>
          </w:p>
        </w:tc>
      </w:tr>
      <w:tr w:rsidR="00920E4A" w:rsidRPr="00DE7F3E" w:rsidTr="00D044F7">
        <w:trPr>
          <w:cantSplit/>
        </w:trPr>
        <w:tc>
          <w:tcPr>
            <w:tcW w:w="1063" w:type="dxa"/>
          </w:tcPr>
          <w:p w:rsidR="00920E4A" w:rsidRPr="00DE7F3E" w:rsidRDefault="00920E4A" w:rsidP="00D044F7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920E4A" w:rsidRPr="00DE7F3E" w:rsidRDefault="00920E4A" w:rsidP="00D044F7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:rsidR="00920E4A" w:rsidRPr="00DE7F3E" w:rsidRDefault="00920E4A" w:rsidP="00274A4F">
            <w:pPr>
              <w:pStyle w:val="Tabela"/>
            </w:pPr>
            <w:r>
              <w:t xml:space="preserve">Salva </w:t>
            </w:r>
            <w:r w:rsidR="00274A4F">
              <w:t>a classificação do usuário</w:t>
            </w:r>
          </w:p>
        </w:tc>
        <w:tc>
          <w:tcPr>
            <w:tcW w:w="2457" w:type="dxa"/>
          </w:tcPr>
          <w:p w:rsidR="00920E4A" w:rsidRPr="00DE7F3E" w:rsidRDefault="00920E4A" w:rsidP="00D044F7">
            <w:pPr>
              <w:pStyle w:val="Tabela"/>
            </w:pPr>
            <w:r>
              <w:t>Sempre habilitada</w:t>
            </w:r>
          </w:p>
        </w:tc>
      </w:tr>
    </w:tbl>
    <w:p w:rsidR="00920E4A" w:rsidRDefault="00920E4A" w:rsidP="00920E4A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920E4A" w:rsidRPr="00DE7F3E" w:rsidRDefault="00920E4A" w:rsidP="00920E4A">
      <w:pPr>
        <w:jc w:val="both"/>
        <w:rPr>
          <w:b/>
          <w:kern w:val="28"/>
        </w:rPr>
      </w:pPr>
    </w:p>
    <w:p w:rsidR="00FF2FD0" w:rsidRDefault="00FF2FD0">
      <w:pPr>
        <w:rPr>
          <w:b/>
          <w:kern w:val="28"/>
          <w:sz w:val="24"/>
        </w:rPr>
      </w:pPr>
      <w:r>
        <w:rPr>
          <w:i/>
        </w:rPr>
        <w:br w:type="page"/>
      </w:r>
    </w:p>
    <w:p w:rsidR="00FF2FD0" w:rsidRDefault="00FF2FD0" w:rsidP="00FF2FD0">
      <w:pPr>
        <w:pStyle w:val="Ttulo4"/>
        <w:jc w:val="both"/>
        <w:rPr>
          <w:i w:val="0"/>
        </w:rPr>
      </w:pPr>
      <w:bookmarkStart w:id="121" w:name="_Toc336201746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&lt;Grid Permissão</w:t>
      </w:r>
      <w:r w:rsidRPr="00DE7F3E">
        <w:rPr>
          <w:i w:val="0"/>
        </w:rPr>
        <w:t>&gt;</w:t>
      </w:r>
      <w:bookmarkEnd w:id="121"/>
    </w:p>
    <w:p w:rsidR="00FF2FD0" w:rsidRPr="00D86387" w:rsidRDefault="00FF2FD0" w:rsidP="00FF2FD0">
      <w:pPr>
        <w:pStyle w:val="Corpodetexto"/>
      </w:pPr>
    </w:p>
    <w:p w:rsidR="00FF2FD0" w:rsidRDefault="00FF2FD0" w:rsidP="00FF2FD0">
      <w:pPr>
        <w:pStyle w:val="Ttulo5"/>
        <w:jc w:val="both"/>
      </w:pPr>
      <w:bookmarkStart w:id="122" w:name="_Toc336201747"/>
      <w:r w:rsidRPr="00DE7F3E">
        <w:t>Leiaute sugerido</w:t>
      </w:r>
      <w:bookmarkEnd w:id="122"/>
    </w:p>
    <w:p w:rsidR="00FF2FD0" w:rsidRPr="00D86387" w:rsidRDefault="00FF2FD0" w:rsidP="00FF2FD0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FF2FD0" w:rsidRPr="00DE7F3E" w:rsidTr="00BD16C3">
        <w:trPr>
          <w:trHeight w:val="645"/>
        </w:trPr>
        <w:tc>
          <w:tcPr>
            <w:tcW w:w="9284" w:type="dxa"/>
          </w:tcPr>
          <w:p w:rsidR="00FF2FD0" w:rsidRPr="00DE7F3E" w:rsidRDefault="00A24C84" w:rsidP="00BD16C3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93845"/>
                  <wp:effectExtent l="19050" t="0" r="3810" b="0"/>
                  <wp:docPr id="27" name="Imagem 26" descr="Permiss§es_Gr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miss§es_Grid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FD0" w:rsidRPr="00DE7F3E" w:rsidRDefault="00FF2FD0" w:rsidP="00FF2FD0">
      <w:pPr>
        <w:pStyle w:val="Corpodetexto"/>
      </w:pPr>
    </w:p>
    <w:p w:rsidR="00FF2FD0" w:rsidRDefault="00FF2FD0" w:rsidP="00FF2FD0">
      <w:pPr>
        <w:rPr>
          <w:rFonts w:ascii="Arial" w:hAnsi="Arial"/>
          <w:b/>
          <w:kern w:val="28"/>
        </w:rPr>
      </w:pPr>
      <w:r>
        <w:br w:type="page"/>
      </w:r>
    </w:p>
    <w:p w:rsidR="00FF2FD0" w:rsidRDefault="00FF2FD0" w:rsidP="00FF2FD0">
      <w:pPr>
        <w:pStyle w:val="Ttulo5"/>
      </w:pPr>
      <w:bookmarkStart w:id="123" w:name="_Toc336201748"/>
      <w:r w:rsidRPr="00DE7F3E">
        <w:lastRenderedPageBreak/>
        <w:t>Relacionamentos com outras interfaces</w:t>
      </w:r>
      <w:bookmarkEnd w:id="123"/>
    </w:p>
    <w:p w:rsidR="00FF2FD0" w:rsidRPr="00D86387" w:rsidRDefault="00FF2FD0" w:rsidP="00FF2FD0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FF2FD0" w:rsidRPr="00DE7F3E" w:rsidTr="00BD16C3">
        <w:trPr>
          <w:trHeight w:val="455"/>
        </w:trPr>
        <w:tc>
          <w:tcPr>
            <w:tcW w:w="9212" w:type="dxa"/>
          </w:tcPr>
          <w:p w:rsidR="003E37AA" w:rsidRDefault="003E37AA" w:rsidP="003E37AA">
            <w:pPr>
              <w:pStyle w:val="Tabela"/>
            </w:pPr>
            <w:r>
              <w:t>Botão Meu perfil vai para tela Perfil de Usuário</w:t>
            </w:r>
          </w:p>
          <w:p w:rsidR="003E37AA" w:rsidRDefault="003E37AA" w:rsidP="003E37AA">
            <w:pPr>
              <w:pStyle w:val="Tabela"/>
            </w:pPr>
            <w:r>
              <w:t>Botão Permissões vai para tela Permissões</w:t>
            </w:r>
          </w:p>
          <w:p w:rsidR="003E37AA" w:rsidRDefault="003E37AA" w:rsidP="003E37AA">
            <w:pPr>
              <w:pStyle w:val="Tabela"/>
            </w:pPr>
            <w:r>
              <w:t>Botão Empresa vai para tela Empresa</w:t>
            </w:r>
          </w:p>
          <w:p w:rsidR="003E37AA" w:rsidRDefault="003E37AA" w:rsidP="003E37AA">
            <w:pPr>
              <w:pStyle w:val="Tabela"/>
            </w:pPr>
            <w:r>
              <w:t>Botão Atividade vai para tela Atividade</w:t>
            </w:r>
          </w:p>
          <w:p w:rsidR="00414790" w:rsidRDefault="00414790" w:rsidP="003E37AA">
            <w:pPr>
              <w:pStyle w:val="Tabela"/>
            </w:pPr>
            <w:r>
              <w:t>Botão Pesquisa vai para tela Pesquisa Permissão</w:t>
            </w:r>
          </w:p>
          <w:p w:rsidR="003E37AA" w:rsidRDefault="003E37AA" w:rsidP="003E37AA">
            <w:pPr>
              <w:pStyle w:val="Tabela"/>
            </w:pPr>
            <w:r>
              <w:t>Botão Aprovar Vínculo aprova o nível do usuário</w:t>
            </w:r>
          </w:p>
          <w:p w:rsidR="003E37AA" w:rsidRDefault="003E37AA" w:rsidP="003E37AA">
            <w:pPr>
              <w:pStyle w:val="Tabela"/>
            </w:pPr>
            <w:r>
              <w:t>Botão Reprovar Vínculo reprova o nível do usuário</w:t>
            </w:r>
          </w:p>
          <w:p w:rsidR="003E37AA" w:rsidRDefault="003E37AA" w:rsidP="003E37AA">
            <w:pPr>
              <w:pStyle w:val="Tabela"/>
            </w:pPr>
            <w:r>
              <w:t>Botão Atribuir Permissão vai para tela Atribuição Permissão</w:t>
            </w:r>
          </w:p>
          <w:p w:rsidR="00FF2FD0" w:rsidRPr="00DE7F3E" w:rsidRDefault="003E37AA" w:rsidP="003E37AA">
            <w:pPr>
              <w:pStyle w:val="Tabela"/>
            </w:pPr>
            <w:r>
              <w:t>Botão Sair sai do sistema</w:t>
            </w:r>
          </w:p>
        </w:tc>
      </w:tr>
    </w:tbl>
    <w:p w:rsidR="00FF2FD0" w:rsidRPr="00DE7F3E" w:rsidRDefault="00FF2FD0" w:rsidP="00FF2FD0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FF2FD0" w:rsidRDefault="00FF2FD0" w:rsidP="00FF2FD0">
      <w:pPr>
        <w:pStyle w:val="Ttulo5"/>
        <w:jc w:val="both"/>
      </w:pPr>
      <w:bookmarkStart w:id="124" w:name="_Toc336201749"/>
      <w:r w:rsidRPr="00DE7F3E">
        <w:t>Campos</w:t>
      </w:r>
      <w:bookmarkEnd w:id="124"/>
    </w:p>
    <w:p w:rsidR="00FF2FD0" w:rsidRDefault="00FF2FD0" w:rsidP="00FF2FD0">
      <w:pPr>
        <w:pStyle w:val="Corpodetexto"/>
      </w:pPr>
    </w:p>
    <w:p w:rsidR="00FF2FD0" w:rsidRDefault="00FF2FD0" w:rsidP="00FF2FD0">
      <w:pPr>
        <w:pStyle w:val="Corpodetexto"/>
      </w:pPr>
      <w:r>
        <w:t>Não aplicável.</w:t>
      </w:r>
    </w:p>
    <w:p w:rsidR="00FF2FD0" w:rsidRDefault="00FF2FD0" w:rsidP="00FF2FD0">
      <w:pPr>
        <w:pStyle w:val="Corpodetexto"/>
        <w:rPr>
          <w:rFonts w:ascii="Arial" w:hAnsi="Arial"/>
          <w:b/>
          <w:kern w:val="28"/>
        </w:rPr>
      </w:pPr>
    </w:p>
    <w:p w:rsidR="00FF2FD0" w:rsidRDefault="00FF2FD0" w:rsidP="00FF2FD0">
      <w:pPr>
        <w:pStyle w:val="Ttulo5"/>
        <w:jc w:val="both"/>
      </w:pPr>
      <w:bookmarkStart w:id="125" w:name="_Toc336201750"/>
      <w:r w:rsidRPr="00DE7F3E">
        <w:t>Comandos</w:t>
      </w:r>
      <w:bookmarkEnd w:id="125"/>
    </w:p>
    <w:p w:rsidR="00FF2FD0" w:rsidRPr="001A782F" w:rsidRDefault="00FF2FD0" w:rsidP="00FF2FD0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FF2FD0" w:rsidRPr="00DE7F3E" w:rsidTr="00BD16C3">
        <w:trPr>
          <w:cantSplit/>
        </w:trPr>
        <w:tc>
          <w:tcPr>
            <w:tcW w:w="1063" w:type="dxa"/>
          </w:tcPr>
          <w:p w:rsidR="00FF2FD0" w:rsidRPr="00DE7F3E" w:rsidRDefault="00FF2FD0" w:rsidP="00BD16C3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FF2FD0" w:rsidRPr="00DE7F3E" w:rsidRDefault="00FF2FD0" w:rsidP="00BD16C3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FF2FD0" w:rsidRPr="00DE7F3E" w:rsidRDefault="00FF2FD0" w:rsidP="00BD16C3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FF2FD0" w:rsidRPr="00DE7F3E" w:rsidRDefault="00FF2FD0" w:rsidP="00BD16C3">
            <w:pPr>
              <w:pStyle w:val="Tabela"/>
            </w:pPr>
            <w:r w:rsidRPr="00DE7F3E">
              <w:t>Restrições</w:t>
            </w:r>
          </w:p>
        </w:tc>
      </w:tr>
      <w:tr w:rsidR="00FF2FD0" w:rsidRPr="00DE7F3E" w:rsidTr="00BD16C3">
        <w:trPr>
          <w:cantSplit/>
        </w:trPr>
        <w:tc>
          <w:tcPr>
            <w:tcW w:w="1063" w:type="dxa"/>
          </w:tcPr>
          <w:p w:rsidR="00FF2FD0" w:rsidRPr="00DE7F3E" w:rsidRDefault="00FF2FD0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FF2FD0" w:rsidRPr="00DE7F3E" w:rsidRDefault="00FF2FD0" w:rsidP="00BD16C3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FF2FD0" w:rsidRPr="00DE7F3E" w:rsidRDefault="00FF2FD0" w:rsidP="007200A8">
            <w:pPr>
              <w:pStyle w:val="Tabela"/>
            </w:pPr>
            <w:r>
              <w:t>Direciona para pág</w:t>
            </w:r>
            <w:r w:rsidR="007200A8">
              <w:t>ina Grid de Permissão</w:t>
            </w:r>
          </w:p>
        </w:tc>
        <w:tc>
          <w:tcPr>
            <w:tcW w:w="2457" w:type="dxa"/>
          </w:tcPr>
          <w:p w:rsidR="00FF2FD0" w:rsidRPr="00DE7F3E" w:rsidRDefault="00FF2FD0" w:rsidP="00BD16C3">
            <w:pPr>
              <w:pStyle w:val="Tabela"/>
            </w:pPr>
            <w:r>
              <w:t>Sempre habilitada</w:t>
            </w:r>
          </w:p>
        </w:tc>
      </w:tr>
      <w:tr w:rsidR="00FF2FD0" w:rsidRPr="00DE7F3E" w:rsidTr="00BD16C3">
        <w:trPr>
          <w:cantSplit/>
        </w:trPr>
        <w:tc>
          <w:tcPr>
            <w:tcW w:w="1063" w:type="dxa"/>
          </w:tcPr>
          <w:p w:rsidR="00FF2FD0" w:rsidRPr="00DE7F3E" w:rsidRDefault="00FF2FD0" w:rsidP="00BD16C3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FF2FD0" w:rsidRPr="00DE7F3E" w:rsidRDefault="00FF2FD0" w:rsidP="00BD16C3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FF2FD0" w:rsidRPr="00DE7F3E" w:rsidRDefault="00FF2FD0" w:rsidP="007200A8">
            <w:pPr>
              <w:pStyle w:val="Tabela"/>
            </w:pPr>
            <w:r>
              <w:t xml:space="preserve">Direciona para </w:t>
            </w:r>
            <w:r w:rsidR="007200A8">
              <w:t>Atribuição Permissão</w:t>
            </w:r>
          </w:p>
        </w:tc>
        <w:tc>
          <w:tcPr>
            <w:tcW w:w="2457" w:type="dxa"/>
          </w:tcPr>
          <w:p w:rsidR="00FF2FD0" w:rsidRPr="00DE7F3E" w:rsidRDefault="00FF2FD0" w:rsidP="00BD16C3">
            <w:pPr>
              <w:pStyle w:val="Tabela"/>
            </w:pPr>
            <w:r>
              <w:t>Sempre habilitada</w:t>
            </w:r>
          </w:p>
        </w:tc>
      </w:tr>
    </w:tbl>
    <w:p w:rsidR="00FF2FD0" w:rsidRDefault="00FF2FD0" w:rsidP="00FF2FD0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414790" w:rsidRDefault="00414790">
      <w:pPr>
        <w:rPr>
          <w:b/>
          <w:kern w:val="28"/>
          <w:sz w:val="24"/>
        </w:rPr>
      </w:pPr>
      <w:r>
        <w:rPr>
          <w:i/>
        </w:rPr>
        <w:br w:type="page"/>
      </w:r>
    </w:p>
    <w:p w:rsidR="00414790" w:rsidRDefault="00414790" w:rsidP="00414790">
      <w:pPr>
        <w:pStyle w:val="Ttulo4"/>
        <w:jc w:val="both"/>
        <w:rPr>
          <w:i w:val="0"/>
        </w:rPr>
      </w:pPr>
      <w:bookmarkStart w:id="126" w:name="_Toc336201751"/>
      <w:r w:rsidRPr="00DE7F3E">
        <w:rPr>
          <w:i w:val="0"/>
        </w:rPr>
        <w:lastRenderedPageBreak/>
        <w:t xml:space="preserve">Interface de usuário </w:t>
      </w:r>
      <w:r>
        <w:rPr>
          <w:i w:val="0"/>
        </w:rPr>
        <w:t>&lt;Pesquisa Permissã</w:t>
      </w:r>
      <w:r w:rsidR="006D0053">
        <w:rPr>
          <w:i w:val="0"/>
        </w:rPr>
        <w:t>o</w:t>
      </w:r>
      <w:r w:rsidRPr="00DE7F3E">
        <w:rPr>
          <w:i w:val="0"/>
        </w:rPr>
        <w:t>&gt;</w:t>
      </w:r>
      <w:bookmarkEnd w:id="126"/>
    </w:p>
    <w:p w:rsidR="00414790" w:rsidRPr="00D86387" w:rsidRDefault="00414790" w:rsidP="00414790">
      <w:pPr>
        <w:pStyle w:val="Corpodetexto"/>
      </w:pPr>
    </w:p>
    <w:p w:rsidR="00414790" w:rsidRDefault="00414790" w:rsidP="00414790">
      <w:pPr>
        <w:pStyle w:val="Ttulo5"/>
        <w:jc w:val="both"/>
      </w:pPr>
      <w:bookmarkStart w:id="127" w:name="_Toc336201752"/>
      <w:r w:rsidRPr="00DE7F3E">
        <w:t>Leiaute sugerido</w:t>
      </w:r>
      <w:bookmarkEnd w:id="127"/>
    </w:p>
    <w:p w:rsidR="00414790" w:rsidRPr="00D86387" w:rsidRDefault="00414790" w:rsidP="00414790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414790" w:rsidRPr="00DE7F3E" w:rsidTr="00BD16C3">
        <w:trPr>
          <w:trHeight w:val="645"/>
        </w:trPr>
        <w:tc>
          <w:tcPr>
            <w:tcW w:w="9284" w:type="dxa"/>
          </w:tcPr>
          <w:p w:rsidR="00414790" w:rsidRPr="00DE7F3E" w:rsidRDefault="00414790" w:rsidP="00BD16C3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6440" cy="4058285"/>
                  <wp:effectExtent l="19050" t="0" r="3810" b="0"/>
                  <wp:docPr id="29" name="Imagem 28" descr="Permiss§es_Pesqu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miss§es_Pesquisa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05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4790" w:rsidRPr="00DE7F3E" w:rsidRDefault="00414790" w:rsidP="00414790">
      <w:pPr>
        <w:pStyle w:val="Corpodetexto"/>
      </w:pPr>
    </w:p>
    <w:p w:rsidR="00414790" w:rsidRDefault="00414790" w:rsidP="00414790">
      <w:pPr>
        <w:rPr>
          <w:rFonts w:ascii="Arial" w:hAnsi="Arial"/>
          <w:b/>
          <w:kern w:val="28"/>
        </w:rPr>
      </w:pPr>
      <w:r>
        <w:br w:type="page"/>
      </w:r>
    </w:p>
    <w:p w:rsidR="00414790" w:rsidRDefault="00414790" w:rsidP="00414790">
      <w:pPr>
        <w:pStyle w:val="Ttulo5"/>
      </w:pPr>
      <w:bookmarkStart w:id="128" w:name="_Toc336201753"/>
      <w:r w:rsidRPr="00DE7F3E">
        <w:lastRenderedPageBreak/>
        <w:t>Relacionamentos com outras interfaces</w:t>
      </w:r>
      <w:bookmarkEnd w:id="128"/>
    </w:p>
    <w:p w:rsidR="00414790" w:rsidRPr="00D86387" w:rsidRDefault="00414790" w:rsidP="00414790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14790" w:rsidRPr="00DE7F3E" w:rsidTr="00BD16C3">
        <w:trPr>
          <w:trHeight w:val="455"/>
        </w:trPr>
        <w:tc>
          <w:tcPr>
            <w:tcW w:w="9212" w:type="dxa"/>
          </w:tcPr>
          <w:p w:rsidR="00414790" w:rsidRDefault="00414790" w:rsidP="00BD16C3">
            <w:pPr>
              <w:pStyle w:val="Tabela"/>
            </w:pPr>
            <w:r>
              <w:t>Botão Meu perfil vai para tela Perfil de Usuário</w:t>
            </w:r>
          </w:p>
          <w:p w:rsidR="00414790" w:rsidRDefault="00414790" w:rsidP="00BD16C3">
            <w:pPr>
              <w:pStyle w:val="Tabela"/>
            </w:pPr>
            <w:r>
              <w:t>Botão Permissões vai para tela Permissões</w:t>
            </w:r>
          </w:p>
          <w:p w:rsidR="00414790" w:rsidRDefault="00414790" w:rsidP="00BD16C3">
            <w:pPr>
              <w:pStyle w:val="Tabela"/>
            </w:pPr>
            <w:r>
              <w:t>Botão Empresa vai para tela Empresa</w:t>
            </w:r>
          </w:p>
          <w:p w:rsidR="00414790" w:rsidRDefault="00414790" w:rsidP="00BD16C3">
            <w:pPr>
              <w:pStyle w:val="Tabela"/>
            </w:pPr>
            <w:r>
              <w:t>Botão Atividade vai para tela Atividade</w:t>
            </w:r>
          </w:p>
          <w:p w:rsidR="00414790" w:rsidRDefault="00414790" w:rsidP="00BD16C3">
            <w:pPr>
              <w:pStyle w:val="Tabela"/>
            </w:pPr>
            <w:r>
              <w:t>Botão Aprovar Vínculo aprova o nível do usuário</w:t>
            </w:r>
          </w:p>
          <w:p w:rsidR="00414790" w:rsidRDefault="00414790" w:rsidP="00BD16C3">
            <w:pPr>
              <w:pStyle w:val="Tabela"/>
            </w:pPr>
            <w:r>
              <w:t>Botão Reprovar Vínculo reprova o nível do usuário</w:t>
            </w:r>
          </w:p>
          <w:p w:rsidR="00414790" w:rsidRDefault="00414790" w:rsidP="00BD16C3">
            <w:pPr>
              <w:pStyle w:val="Tabela"/>
            </w:pPr>
            <w:r>
              <w:t>Botão Atribuir Permissão vai para tela Atribuição Permissão</w:t>
            </w:r>
          </w:p>
          <w:p w:rsidR="00414790" w:rsidRPr="00DE7F3E" w:rsidRDefault="00414790" w:rsidP="00BD16C3">
            <w:pPr>
              <w:pStyle w:val="Tabela"/>
            </w:pPr>
            <w:r>
              <w:t>Botão Sair sai do sistema</w:t>
            </w:r>
          </w:p>
        </w:tc>
      </w:tr>
    </w:tbl>
    <w:p w:rsidR="00414790" w:rsidRPr="00DE7F3E" w:rsidRDefault="00414790" w:rsidP="00414790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414790" w:rsidRDefault="00414790" w:rsidP="00414790">
      <w:pPr>
        <w:pStyle w:val="Ttulo5"/>
        <w:jc w:val="both"/>
      </w:pPr>
      <w:bookmarkStart w:id="129" w:name="_Toc336201754"/>
      <w:r w:rsidRPr="00DE7F3E">
        <w:t>Campos</w:t>
      </w:r>
      <w:bookmarkEnd w:id="129"/>
    </w:p>
    <w:p w:rsidR="00414790" w:rsidRDefault="00414790" w:rsidP="00414790">
      <w:pPr>
        <w:pStyle w:val="Corpodetexto"/>
      </w:pPr>
    </w:p>
    <w:tbl>
      <w:tblPr>
        <w:tblW w:w="908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1408"/>
        <w:gridCol w:w="1227"/>
        <w:gridCol w:w="1085"/>
        <w:gridCol w:w="1231"/>
        <w:gridCol w:w="1510"/>
      </w:tblGrid>
      <w:tr w:rsidR="00507E2E" w:rsidRPr="00DE7F3E" w:rsidTr="00BD16C3">
        <w:trPr>
          <w:cantSplit/>
          <w:trHeight w:val="134"/>
        </w:trPr>
        <w:tc>
          <w:tcPr>
            <w:tcW w:w="1063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</w:t>
            </w:r>
          </w:p>
        </w:tc>
        <w:tc>
          <w:tcPr>
            <w:tcW w:w="1559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1408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  <w:tc>
          <w:tcPr>
            <w:tcW w:w="1227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Valores válidos</w:t>
            </w:r>
          </w:p>
        </w:tc>
        <w:tc>
          <w:tcPr>
            <w:tcW w:w="1085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Formato</w:t>
            </w:r>
          </w:p>
        </w:tc>
        <w:tc>
          <w:tcPr>
            <w:tcW w:w="1231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</w:t>
            </w:r>
          </w:p>
        </w:tc>
        <w:tc>
          <w:tcPr>
            <w:tcW w:w="1510" w:type="dxa"/>
          </w:tcPr>
          <w:p w:rsidR="00507E2E" w:rsidRPr="00DE7F3E" w:rsidRDefault="00507E2E" w:rsidP="00BD16C3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Restrições</w:t>
            </w:r>
          </w:p>
        </w:tc>
      </w:tr>
      <w:tr w:rsidR="00507E2E" w:rsidRPr="00DE7F3E" w:rsidTr="00BD16C3">
        <w:trPr>
          <w:cantSplit/>
        </w:trPr>
        <w:tc>
          <w:tcPr>
            <w:tcW w:w="1063" w:type="dxa"/>
          </w:tcPr>
          <w:p w:rsidR="00507E2E" w:rsidRPr="00DE7F3E" w:rsidRDefault="00507E2E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507E2E" w:rsidRPr="00DE7F3E" w:rsidRDefault="00507E2E" w:rsidP="00BD16C3">
            <w:pPr>
              <w:pStyle w:val="Tabela"/>
            </w:pPr>
            <w:r>
              <w:t>Nome</w:t>
            </w:r>
          </w:p>
        </w:tc>
        <w:tc>
          <w:tcPr>
            <w:tcW w:w="1408" w:type="dxa"/>
          </w:tcPr>
          <w:p w:rsidR="00507E2E" w:rsidRPr="00DE7F3E" w:rsidRDefault="00507E2E" w:rsidP="00BD16C3">
            <w:pPr>
              <w:pStyle w:val="Tabela"/>
            </w:pPr>
            <w:r>
              <w:t>Nome do usuário a ser pesquisado</w:t>
            </w:r>
          </w:p>
        </w:tc>
        <w:tc>
          <w:tcPr>
            <w:tcW w:w="1227" w:type="dxa"/>
          </w:tcPr>
          <w:p w:rsidR="00507E2E" w:rsidRPr="00DE7F3E" w:rsidRDefault="003A5D1E" w:rsidP="00507E2E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</w:tcPr>
          <w:p w:rsidR="00507E2E" w:rsidRPr="00DE7F3E" w:rsidRDefault="003A5D1E" w:rsidP="003A5D1E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</w:tcPr>
          <w:p w:rsidR="00507E2E" w:rsidRPr="00DE7F3E" w:rsidRDefault="003A5D1E" w:rsidP="00BD16C3">
            <w:pPr>
              <w:pStyle w:val="Tabela"/>
            </w:pPr>
            <w:r>
              <w:t>Texto</w:t>
            </w:r>
          </w:p>
        </w:tc>
        <w:tc>
          <w:tcPr>
            <w:tcW w:w="1510" w:type="dxa"/>
          </w:tcPr>
          <w:p w:rsidR="00507E2E" w:rsidRPr="00DE7F3E" w:rsidRDefault="00507E2E" w:rsidP="00BD16C3">
            <w:pPr>
              <w:pStyle w:val="Tabela"/>
            </w:pPr>
            <w:r>
              <w:t>Obrigatório</w:t>
            </w:r>
          </w:p>
        </w:tc>
      </w:tr>
      <w:tr w:rsidR="00507E2E" w:rsidRPr="00DE7F3E" w:rsidTr="00BD5CD1">
        <w:trPr>
          <w:cantSplit/>
        </w:trPr>
        <w:tc>
          <w:tcPr>
            <w:tcW w:w="1063" w:type="dxa"/>
            <w:shd w:val="clear" w:color="auto" w:fill="auto"/>
          </w:tcPr>
          <w:p w:rsidR="00507E2E" w:rsidRPr="00DE7F3E" w:rsidRDefault="00507E2E" w:rsidP="00BD16C3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  <w:shd w:val="clear" w:color="auto" w:fill="auto"/>
          </w:tcPr>
          <w:p w:rsidR="00507E2E" w:rsidRPr="00DE7F3E" w:rsidRDefault="003A5D1E" w:rsidP="00BD16C3">
            <w:pPr>
              <w:pStyle w:val="Tabela"/>
            </w:pPr>
            <w:r>
              <w:t>Solicitante</w:t>
            </w:r>
          </w:p>
        </w:tc>
        <w:tc>
          <w:tcPr>
            <w:tcW w:w="1408" w:type="dxa"/>
            <w:shd w:val="clear" w:color="auto" w:fill="auto"/>
          </w:tcPr>
          <w:p w:rsidR="00507E2E" w:rsidRPr="00DE7F3E" w:rsidRDefault="00507E2E" w:rsidP="00BD16C3">
            <w:pPr>
              <w:pStyle w:val="Tabela"/>
            </w:pPr>
          </w:p>
        </w:tc>
        <w:tc>
          <w:tcPr>
            <w:tcW w:w="1227" w:type="dxa"/>
            <w:shd w:val="clear" w:color="auto" w:fill="auto"/>
          </w:tcPr>
          <w:p w:rsidR="00507E2E" w:rsidRPr="00DE7F3E" w:rsidRDefault="003A5D1E" w:rsidP="003A5D1E">
            <w:pPr>
              <w:pStyle w:val="Tabela"/>
            </w:pPr>
            <w:r>
              <w:t>Caracteres</w:t>
            </w:r>
          </w:p>
        </w:tc>
        <w:tc>
          <w:tcPr>
            <w:tcW w:w="1085" w:type="dxa"/>
            <w:shd w:val="clear" w:color="auto" w:fill="auto"/>
          </w:tcPr>
          <w:p w:rsidR="00507E2E" w:rsidRPr="00DE7F3E" w:rsidRDefault="003A5D1E" w:rsidP="003A5D1E">
            <w:pPr>
              <w:pStyle w:val="Tabela"/>
            </w:pPr>
            <w:r>
              <w:t>50 dígitos</w:t>
            </w:r>
          </w:p>
        </w:tc>
        <w:tc>
          <w:tcPr>
            <w:tcW w:w="1231" w:type="dxa"/>
            <w:shd w:val="clear" w:color="auto" w:fill="auto"/>
          </w:tcPr>
          <w:p w:rsidR="00507E2E" w:rsidRPr="00DE7F3E" w:rsidRDefault="003A5D1E" w:rsidP="00BD16C3">
            <w:pPr>
              <w:pStyle w:val="Tabela"/>
            </w:pPr>
            <w:r>
              <w:t>Texto</w:t>
            </w:r>
          </w:p>
        </w:tc>
        <w:tc>
          <w:tcPr>
            <w:tcW w:w="1510" w:type="dxa"/>
            <w:shd w:val="clear" w:color="auto" w:fill="auto"/>
          </w:tcPr>
          <w:p w:rsidR="00507E2E" w:rsidRPr="00DE7F3E" w:rsidRDefault="00507E2E" w:rsidP="00BD16C3">
            <w:pPr>
              <w:pStyle w:val="Tabela"/>
            </w:pPr>
            <w:r>
              <w:t>Obrigatório</w:t>
            </w:r>
          </w:p>
        </w:tc>
      </w:tr>
      <w:tr w:rsidR="003A5D1E" w:rsidRPr="00DE7F3E" w:rsidTr="003A5D1E">
        <w:trPr>
          <w:cantSplit/>
        </w:trPr>
        <w:tc>
          <w:tcPr>
            <w:tcW w:w="1063" w:type="dxa"/>
            <w:shd w:val="clear" w:color="auto" w:fill="auto"/>
          </w:tcPr>
          <w:p w:rsidR="003A5D1E" w:rsidRDefault="003A5D1E" w:rsidP="00BD16C3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Data Inicial</w:t>
            </w:r>
          </w:p>
        </w:tc>
        <w:tc>
          <w:tcPr>
            <w:tcW w:w="1408" w:type="dxa"/>
            <w:shd w:val="clear" w:color="auto" w:fill="auto"/>
          </w:tcPr>
          <w:p w:rsidR="003A5D1E" w:rsidRPr="00DE7F3E" w:rsidRDefault="003A5D1E" w:rsidP="00BD16C3">
            <w:pPr>
              <w:pStyle w:val="Tabela"/>
            </w:pPr>
            <w:r>
              <w:t>Data da permissão</w:t>
            </w:r>
          </w:p>
        </w:tc>
        <w:tc>
          <w:tcPr>
            <w:tcW w:w="1227" w:type="dxa"/>
            <w:shd w:val="clear" w:color="auto" w:fill="auto"/>
          </w:tcPr>
          <w:p w:rsidR="003A5D1E" w:rsidRDefault="003A5D1E" w:rsidP="003A5D1E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  <w:shd w:val="clear" w:color="auto" w:fill="auto"/>
          </w:tcPr>
          <w:p w:rsidR="003A5D1E" w:rsidRDefault="003A5D1E" w:rsidP="003A5D1E">
            <w:pPr>
              <w:pStyle w:val="Tabela"/>
            </w:pPr>
            <w:r>
              <w:t>13 dígitos</w:t>
            </w:r>
          </w:p>
        </w:tc>
        <w:tc>
          <w:tcPr>
            <w:tcW w:w="1231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Número</w:t>
            </w:r>
          </w:p>
        </w:tc>
        <w:tc>
          <w:tcPr>
            <w:tcW w:w="1510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Obrigatório</w:t>
            </w:r>
          </w:p>
        </w:tc>
      </w:tr>
      <w:tr w:rsidR="003A5D1E" w:rsidRPr="00DE7F3E" w:rsidTr="003A5D1E">
        <w:trPr>
          <w:cantSplit/>
        </w:trPr>
        <w:tc>
          <w:tcPr>
            <w:tcW w:w="1063" w:type="dxa"/>
            <w:shd w:val="clear" w:color="auto" w:fill="auto"/>
          </w:tcPr>
          <w:p w:rsidR="003A5D1E" w:rsidRDefault="003A5D1E" w:rsidP="00BD16C3">
            <w:pPr>
              <w:pStyle w:val="Tabela"/>
              <w:jc w:val="center"/>
            </w:pPr>
            <w:r>
              <w:t>4</w:t>
            </w:r>
          </w:p>
        </w:tc>
        <w:tc>
          <w:tcPr>
            <w:tcW w:w="1559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Data Final</w:t>
            </w:r>
          </w:p>
        </w:tc>
        <w:tc>
          <w:tcPr>
            <w:tcW w:w="1408" w:type="dxa"/>
            <w:shd w:val="clear" w:color="auto" w:fill="auto"/>
          </w:tcPr>
          <w:p w:rsidR="003A5D1E" w:rsidRPr="00DE7F3E" w:rsidRDefault="003A5D1E" w:rsidP="00BD16C3">
            <w:pPr>
              <w:pStyle w:val="Tabela"/>
            </w:pPr>
            <w:r>
              <w:t>Data da permissão</w:t>
            </w:r>
          </w:p>
        </w:tc>
        <w:tc>
          <w:tcPr>
            <w:tcW w:w="1227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Dígitos numéricos</w:t>
            </w:r>
          </w:p>
        </w:tc>
        <w:tc>
          <w:tcPr>
            <w:tcW w:w="1085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13 dígitos</w:t>
            </w:r>
          </w:p>
        </w:tc>
        <w:tc>
          <w:tcPr>
            <w:tcW w:w="1231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Número</w:t>
            </w:r>
          </w:p>
        </w:tc>
        <w:tc>
          <w:tcPr>
            <w:tcW w:w="1510" w:type="dxa"/>
            <w:shd w:val="clear" w:color="auto" w:fill="auto"/>
          </w:tcPr>
          <w:p w:rsidR="003A5D1E" w:rsidRDefault="003A5D1E" w:rsidP="00BD16C3">
            <w:pPr>
              <w:pStyle w:val="Tabela"/>
            </w:pPr>
            <w:r>
              <w:t>Obrigatório</w:t>
            </w:r>
          </w:p>
        </w:tc>
      </w:tr>
    </w:tbl>
    <w:p w:rsidR="00507E2E" w:rsidRDefault="00507E2E" w:rsidP="00414790">
      <w:pPr>
        <w:pStyle w:val="Corpodetexto"/>
      </w:pPr>
    </w:p>
    <w:p w:rsidR="00414790" w:rsidRDefault="00414790" w:rsidP="00414790">
      <w:pPr>
        <w:pStyle w:val="Corpodetexto"/>
        <w:rPr>
          <w:rFonts w:ascii="Arial" w:hAnsi="Arial"/>
          <w:b/>
          <w:kern w:val="28"/>
        </w:rPr>
      </w:pPr>
    </w:p>
    <w:p w:rsidR="00414790" w:rsidRDefault="00414790" w:rsidP="00414790">
      <w:pPr>
        <w:pStyle w:val="Ttulo5"/>
        <w:jc w:val="both"/>
      </w:pPr>
      <w:bookmarkStart w:id="130" w:name="_Toc336201755"/>
      <w:r w:rsidRPr="00DE7F3E">
        <w:t>Comandos</w:t>
      </w:r>
      <w:bookmarkEnd w:id="130"/>
    </w:p>
    <w:p w:rsidR="00414790" w:rsidRPr="001A782F" w:rsidRDefault="00414790" w:rsidP="00414790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414790" w:rsidRPr="00DE7F3E" w:rsidTr="00BD16C3">
        <w:trPr>
          <w:cantSplit/>
        </w:trPr>
        <w:tc>
          <w:tcPr>
            <w:tcW w:w="1063" w:type="dxa"/>
          </w:tcPr>
          <w:p w:rsidR="00414790" w:rsidRPr="00DE7F3E" w:rsidRDefault="00414790" w:rsidP="00BD16C3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414790" w:rsidRPr="00DE7F3E" w:rsidRDefault="00414790" w:rsidP="00BD16C3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414790" w:rsidRPr="00DE7F3E" w:rsidRDefault="00414790" w:rsidP="00BD16C3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414790" w:rsidRPr="00DE7F3E" w:rsidRDefault="00414790" w:rsidP="00BD16C3">
            <w:pPr>
              <w:pStyle w:val="Tabela"/>
            </w:pPr>
            <w:r w:rsidRPr="00DE7F3E">
              <w:t>Restrições</w:t>
            </w:r>
          </w:p>
        </w:tc>
      </w:tr>
      <w:tr w:rsidR="00414790" w:rsidRPr="00DE7F3E" w:rsidTr="00BD16C3">
        <w:trPr>
          <w:cantSplit/>
        </w:trPr>
        <w:tc>
          <w:tcPr>
            <w:tcW w:w="1063" w:type="dxa"/>
          </w:tcPr>
          <w:p w:rsidR="00414790" w:rsidRPr="00DE7F3E" w:rsidRDefault="00414790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414790" w:rsidRPr="00DE7F3E" w:rsidRDefault="00414790" w:rsidP="00BD16C3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:rsidR="00414790" w:rsidRPr="00DE7F3E" w:rsidRDefault="008E592C" w:rsidP="008E592C">
            <w:pPr>
              <w:pStyle w:val="Tabela"/>
            </w:pPr>
            <w:r>
              <w:t>Realiza pesquisa</w:t>
            </w:r>
          </w:p>
        </w:tc>
        <w:tc>
          <w:tcPr>
            <w:tcW w:w="2457" w:type="dxa"/>
          </w:tcPr>
          <w:p w:rsidR="00414790" w:rsidRPr="00DE7F3E" w:rsidRDefault="00414790" w:rsidP="00BD16C3">
            <w:pPr>
              <w:pStyle w:val="Tabela"/>
            </w:pPr>
            <w:r>
              <w:t>Sempre habilitada</w:t>
            </w:r>
          </w:p>
        </w:tc>
      </w:tr>
    </w:tbl>
    <w:p w:rsidR="00414790" w:rsidRDefault="00414790" w:rsidP="00414790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B95F55" w:rsidRDefault="00B95F55">
      <w:pPr>
        <w:rPr>
          <w:b/>
          <w:kern w:val="28"/>
          <w:sz w:val="24"/>
        </w:rPr>
      </w:pPr>
      <w:r>
        <w:rPr>
          <w:i/>
        </w:rPr>
        <w:br w:type="page"/>
      </w:r>
    </w:p>
    <w:p w:rsidR="00A45D76" w:rsidRPr="004D344C" w:rsidRDefault="00A45D76" w:rsidP="00A45D76">
      <w:pPr>
        <w:pStyle w:val="Ttulo4"/>
        <w:jc w:val="both"/>
        <w:rPr>
          <w:i w:val="0"/>
        </w:rPr>
      </w:pPr>
      <w:bookmarkStart w:id="131" w:name="_Toc336201756"/>
      <w:r w:rsidRPr="004D344C">
        <w:rPr>
          <w:i w:val="0"/>
        </w:rPr>
        <w:lastRenderedPageBreak/>
        <w:t>Interface de usuário &lt;</w:t>
      </w:r>
      <w:r w:rsidR="00B95F55">
        <w:rPr>
          <w:i w:val="0"/>
        </w:rPr>
        <w:t>Home Androide</w:t>
      </w:r>
      <w:r w:rsidRPr="004D344C">
        <w:rPr>
          <w:i w:val="0"/>
        </w:rPr>
        <w:t>&gt;</w:t>
      </w:r>
      <w:bookmarkEnd w:id="131"/>
    </w:p>
    <w:p w:rsidR="00A45D76" w:rsidRPr="00D86387" w:rsidRDefault="00A45D76" w:rsidP="00A45D76">
      <w:pPr>
        <w:pStyle w:val="Corpodetexto"/>
      </w:pPr>
    </w:p>
    <w:p w:rsidR="00A45D76" w:rsidRDefault="00A45D76" w:rsidP="00A45D76">
      <w:pPr>
        <w:pStyle w:val="Ttulo5"/>
        <w:jc w:val="both"/>
      </w:pPr>
      <w:bookmarkStart w:id="132" w:name="_Toc336201757"/>
      <w:r w:rsidRPr="00DE7F3E">
        <w:t>Leiaute sugerido</w:t>
      </w:r>
      <w:bookmarkEnd w:id="132"/>
    </w:p>
    <w:p w:rsidR="00A45D76" w:rsidRPr="00D86387" w:rsidRDefault="00A45D76" w:rsidP="00A45D76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A45D76" w:rsidRPr="00DE7F3E" w:rsidTr="00BD16C3">
        <w:trPr>
          <w:trHeight w:val="645"/>
        </w:trPr>
        <w:tc>
          <w:tcPr>
            <w:tcW w:w="9284" w:type="dxa"/>
          </w:tcPr>
          <w:p w:rsidR="00A45D76" w:rsidRPr="00DE7F3E" w:rsidRDefault="00BA18F1" w:rsidP="00BD16C3">
            <w:pPr>
              <w:pStyle w:val="Tabela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1599565</wp:posOffset>
                  </wp:positionH>
                  <wp:positionV relativeFrom="paragraph">
                    <wp:posOffset>27940</wp:posOffset>
                  </wp:positionV>
                  <wp:extent cx="2404745" cy="4369435"/>
                  <wp:effectExtent l="19050" t="0" r="0" b="0"/>
                  <wp:wrapSquare wrapText="bothSides"/>
                  <wp:docPr id="36" name="Imagem 35" descr="Android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roid_7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745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45D76" w:rsidRPr="00DE7F3E" w:rsidRDefault="00A45D76" w:rsidP="00A45D76">
      <w:pPr>
        <w:pStyle w:val="Corpodetexto"/>
      </w:pPr>
    </w:p>
    <w:p w:rsidR="00A45D76" w:rsidRDefault="00A45D76" w:rsidP="00A45D76">
      <w:pPr>
        <w:rPr>
          <w:rFonts w:ascii="Arial" w:hAnsi="Arial"/>
          <w:b/>
          <w:kern w:val="28"/>
        </w:rPr>
      </w:pPr>
      <w:r>
        <w:br w:type="page"/>
      </w:r>
    </w:p>
    <w:p w:rsidR="00A45D76" w:rsidRDefault="00A45D76" w:rsidP="00A45D76">
      <w:pPr>
        <w:pStyle w:val="Ttulo5"/>
      </w:pPr>
      <w:bookmarkStart w:id="133" w:name="_Toc336201758"/>
      <w:r w:rsidRPr="00DE7F3E">
        <w:lastRenderedPageBreak/>
        <w:t>Relacionamentos com outras interfaces</w:t>
      </w:r>
      <w:bookmarkEnd w:id="133"/>
    </w:p>
    <w:p w:rsidR="00A45D76" w:rsidRPr="00D86387" w:rsidRDefault="00A45D76" w:rsidP="00A45D76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A45D76" w:rsidRPr="00DE7F3E" w:rsidTr="00BD16C3">
        <w:trPr>
          <w:trHeight w:val="455"/>
        </w:trPr>
        <w:tc>
          <w:tcPr>
            <w:tcW w:w="9212" w:type="dxa"/>
          </w:tcPr>
          <w:p w:rsidR="00B95F55" w:rsidRPr="00DE7F3E" w:rsidRDefault="00B95F55" w:rsidP="00BD16C3">
            <w:pPr>
              <w:pStyle w:val="Tabela"/>
            </w:pPr>
            <w:r>
              <w:t xml:space="preserve">Botão </w:t>
            </w:r>
            <w:r w:rsidR="00BA18F1">
              <w:t>Busca</w:t>
            </w:r>
            <w:r>
              <w:t xml:space="preserve"> vai para tela</w:t>
            </w:r>
            <w:r w:rsidR="00BA18F1">
              <w:t xml:space="preserve"> Grid Atividade</w:t>
            </w:r>
            <w:r>
              <w:t xml:space="preserve"> (Androide)</w:t>
            </w:r>
          </w:p>
        </w:tc>
      </w:tr>
    </w:tbl>
    <w:p w:rsidR="00A45D76" w:rsidRPr="00DE7F3E" w:rsidRDefault="00A45D76" w:rsidP="00A45D76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A45D76" w:rsidRDefault="00A45D76" w:rsidP="00A45D76">
      <w:pPr>
        <w:pStyle w:val="Ttulo5"/>
        <w:jc w:val="both"/>
      </w:pPr>
      <w:bookmarkStart w:id="134" w:name="_Toc336201759"/>
      <w:r w:rsidRPr="00DE7F3E">
        <w:t>Campos</w:t>
      </w:r>
      <w:bookmarkEnd w:id="134"/>
    </w:p>
    <w:p w:rsidR="00A45D76" w:rsidRDefault="00A45D76" w:rsidP="00A45D76">
      <w:pPr>
        <w:pStyle w:val="Corpodetexto"/>
      </w:pPr>
    </w:p>
    <w:p w:rsidR="00B95F55" w:rsidRDefault="00B95F55" w:rsidP="00A45D76">
      <w:pPr>
        <w:pStyle w:val="Corpodetexto"/>
      </w:pPr>
      <w:r>
        <w:t>Não aplicável.</w:t>
      </w:r>
    </w:p>
    <w:p w:rsidR="00A45D76" w:rsidRDefault="00A45D76" w:rsidP="00A45D76">
      <w:pPr>
        <w:rPr>
          <w:rFonts w:ascii="Arial" w:hAnsi="Arial"/>
          <w:b/>
          <w:kern w:val="28"/>
        </w:rPr>
      </w:pPr>
    </w:p>
    <w:p w:rsidR="00A45D76" w:rsidRDefault="00A45D76" w:rsidP="00A45D76">
      <w:pPr>
        <w:pStyle w:val="Ttulo5"/>
        <w:jc w:val="both"/>
      </w:pPr>
      <w:bookmarkStart w:id="135" w:name="_Toc336201760"/>
      <w:r w:rsidRPr="00DE7F3E">
        <w:t>Comandos</w:t>
      </w:r>
      <w:bookmarkEnd w:id="135"/>
    </w:p>
    <w:p w:rsidR="00A45D76" w:rsidRPr="001A782F" w:rsidRDefault="00A45D76" w:rsidP="00A45D76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A45D76" w:rsidRPr="00DE7F3E" w:rsidTr="00BD16C3">
        <w:trPr>
          <w:cantSplit/>
        </w:trPr>
        <w:tc>
          <w:tcPr>
            <w:tcW w:w="1063" w:type="dxa"/>
          </w:tcPr>
          <w:p w:rsidR="00A45D76" w:rsidRPr="00DE7F3E" w:rsidRDefault="00A45D76" w:rsidP="00BD16C3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A45D76" w:rsidRPr="00DE7F3E" w:rsidRDefault="00A45D76" w:rsidP="00BD16C3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A45D76" w:rsidRPr="00DE7F3E" w:rsidRDefault="00A45D76" w:rsidP="00BD16C3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A45D76" w:rsidRPr="00DE7F3E" w:rsidRDefault="00A45D76" w:rsidP="00BD16C3">
            <w:pPr>
              <w:pStyle w:val="Tabela"/>
            </w:pPr>
            <w:r w:rsidRPr="00DE7F3E">
              <w:t>Restrições</w:t>
            </w:r>
          </w:p>
        </w:tc>
      </w:tr>
      <w:tr w:rsidR="00A45D76" w:rsidRPr="00DE7F3E" w:rsidTr="00BD16C3">
        <w:trPr>
          <w:cantSplit/>
        </w:trPr>
        <w:tc>
          <w:tcPr>
            <w:tcW w:w="1063" w:type="dxa"/>
          </w:tcPr>
          <w:p w:rsidR="00A45D76" w:rsidRPr="00DE7F3E" w:rsidRDefault="00A45D76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45D76" w:rsidRPr="00DE7F3E" w:rsidRDefault="00BA18F1" w:rsidP="00BD16C3">
            <w:pPr>
              <w:pStyle w:val="Tabela"/>
            </w:pPr>
            <w:r>
              <w:t>Novo</w:t>
            </w:r>
          </w:p>
        </w:tc>
        <w:tc>
          <w:tcPr>
            <w:tcW w:w="4111" w:type="dxa"/>
          </w:tcPr>
          <w:p w:rsidR="00A45D76" w:rsidRPr="00DE7F3E" w:rsidRDefault="00BA18F1" w:rsidP="00BD16C3">
            <w:pPr>
              <w:pStyle w:val="Tabela"/>
            </w:pPr>
            <w:r>
              <w:t>Cadastro de nova Atividade</w:t>
            </w:r>
          </w:p>
        </w:tc>
        <w:tc>
          <w:tcPr>
            <w:tcW w:w="2457" w:type="dxa"/>
          </w:tcPr>
          <w:p w:rsidR="00A45D76" w:rsidRPr="00DE7F3E" w:rsidRDefault="00A45D76" w:rsidP="00BD16C3">
            <w:pPr>
              <w:pStyle w:val="Tabela"/>
            </w:pPr>
            <w:r>
              <w:t>Sempre habilitada</w:t>
            </w:r>
          </w:p>
        </w:tc>
      </w:tr>
      <w:tr w:rsidR="00B95F55" w:rsidRPr="00DE7F3E" w:rsidTr="00BD16C3">
        <w:trPr>
          <w:cantSplit/>
        </w:trPr>
        <w:tc>
          <w:tcPr>
            <w:tcW w:w="1063" w:type="dxa"/>
          </w:tcPr>
          <w:p w:rsidR="00B95F55" w:rsidRDefault="00B95F55" w:rsidP="00BD16C3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B95F55" w:rsidRDefault="00BA18F1" w:rsidP="00BD16C3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:rsidR="00B95F55" w:rsidRDefault="00BA18F1" w:rsidP="00BA18F1">
            <w:pPr>
              <w:pStyle w:val="Tabela"/>
            </w:pPr>
            <w:r>
              <w:t>Edita Atividade exibida</w:t>
            </w:r>
          </w:p>
        </w:tc>
        <w:tc>
          <w:tcPr>
            <w:tcW w:w="2457" w:type="dxa"/>
          </w:tcPr>
          <w:p w:rsidR="00B95F55" w:rsidRDefault="00B95F55" w:rsidP="00BD16C3">
            <w:pPr>
              <w:pStyle w:val="Tabela"/>
            </w:pPr>
            <w:r>
              <w:t>Sempre habilitada</w:t>
            </w:r>
          </w:p>
        </w:tc>
      </w:tr>
      <w:tr w:rsidR="00BA18F1" w:rsidRPr="00DE7F3E" w:rsidTr="00BD16C3">
        <w:trPr>
          <w:cantSplit/>
        </w:trPr>
        <w:tc>
          <w:tcPr>
            <w:tcW w:w="1063" w:type="dxa"/>
          </w:tcPr>
          <w:p w:rsidR="00BA18F1" w:rsidRDefault="00BA18F1" w:rsidP="00BD16C3">
            <w:pPr>
              <w:pStyle w:val="Tabela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BA18F1" w:rsidRDefault="00BA18F1" w:rsidP="00BD16C3">
            <w:pPr>
              <w:pStyle w:val="Tabela"/>
            </w:pPr>
            <w:r>
              <w:t>Excluir</w:t>
            </w:r>
          </w:p>
        </w:tc>
        <w:tc>
          <w:tcPr>
            <w:tcW w:w="4111" w:type="dxa"/>
          </w:tcPr>
          <w:p w:rsidR="00BA18F1" w:rsidRDefault="00BA18F1" w:rsidP="00BD16C3">
            <w:pPr>
              <w:pStyle w:val="Tabela"/>
            </w:pPr>
            <w:r>
              <w:t>Exclusão da Atividade exibida</w:t>
            </w:r>
          </w:p>
        </w:tc>
        <w:tc>
          <w:tcPr>
            <w:tcW w:w="2457" w:type="dxa"/>
          </w:tcPr>
          <w:p w:rsidR="00BA18F1" w:rsidRDefault="00BA18F1" w:rsidP="00BD16C3">
            <w:pPr>
              <w:pStyle w:val="Tabela"/>
            </w:pPr>
            <w:r>
              <w:t>Sempre habilitada</w:t>
            </w:r>
          </w:p>
        </w:tc>
      </w:tr>
    </w:tbl>
    <w:p w:rsidR="00A45D76" w:rsidRDefault="00A45D76" w:rsidP="00A45D76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8950A8" w:rsidRDefault="008950A8">
      <w:pPr>
        <w:rPr>
          <w:b/>
          <w:kern w:val="28"/>
          <w:sz w:val="24"/>
        </w:rPr>
      </w:pPr>
      <w:r>
        <w:rPr>
          <w:i/>
        </w:rPr>
        <w:br w:type="page"/>
      </w:r>
    </w:p>
    <w:p w:rsidR="008950A8" w:rsidRPr="004D344C" w:rsidRDefault="008950A8" w:rsidP="008950A8">
      <w:pPr>
        <w:pStyle w:val="Ttulo4"/>
        <w:jc w:val="both"/>
        <w:rPr>
          <w:i w:val="0"/>
        </w:rPr>
      </w:pPr>
      <w:bookmarkStart w:id="136" w:name="_Toc336201761"/>
      <w:r w:rsidRPr="004D344C">
        <w:rPr>
          <w:i w:val="0"/>
        </w:rPr>
        <w:lastRenderedPageBreak/>
        <w:t>Interface de usuário &lt;</w:t>
      </w:r>
      <w:r>
        <w:rPr>
          <w:i w:val="0"/>
        </w:rPr>
        <w:t>Convite (Androide)</w:t>
      </w:r>
      <w:r w:rsidRPr="004D344C">
        <w:rPr>
          <w:i w:val="0"/>
        </w:rPr>
        <w:t>&gt;</w:t>
      </w:r>
      <w:bookmarkEnd w:id="136"/>
    </w:p>
    <w:p w:rsidR="008950A8" w:rsidRPr="00D86387" w:rsidRDefault="008950A8" w:rsidP="008950A8">
      <w:pPr>
        <w:pStyle w:val="Corpodetexto"/>
      </w:pPr>
    </w:p>
    <w:p w:rsidR="008950A8" w:rsidRDefault="008950A8" w:rsidP="008950A8">
      <w:pPr>
        <w:pStyle w:val="Ttulo5"/>
        <w:jc w:val="both"/>
      </w:pPr>
      <w:bookmarkStart w:id="137" w:name="_Toc336201762"/>
      <w:r w:rsidRPr="00DE7F3E">
        <w:t>Leiaute sugerido</w:t>
      </w:r>
      <w:bookmarkEnd w:id="137"/>
    </w:p>
    <w:p w:rsidR="008950A8" w:rsidRPr="00D86387" w:rsidRDefault="008950A8" w:rsidP="008950A8">
      <w:pPr>
        <w:pStyle w:val="Corpodetexto"/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8950A8" w:rsidRPr="00DE7F3E" w:rsidTr="00BD16C3">
        <w:trPr>
          <w:trHeight w:val="645"/>
        </w:trPr>
        <w:tc>
          <w:tcPr>
            <w:tcW w:w="9284" w:type="dxa"/>
          </w:tcPr>
          <w:p w:rsidR="008950A8" w:rsidRPr="00DE7F3E" w:rsidRDefault="008950A8" w:rsidP="00BD16C3">
            <w:pPr>
              <w:pStyle w:val="Tabela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1588770</wp:posOffset>
                  </wp:positionH>
                  <wp:positionV relativeFrom="paragraph">
                    <wp:posOffset>27940</wp:posOffset>
                  </wp:positionV>
                  <wp:extent cx="2458085" cy="4210050"/>
                  <wp:effectExtent l="19050" t="0" r="0" b="0"/>
                  <wp:wrapSquare wrapText="bothSides"/>
                  <wp:docPr id="35" name="Imagem 34" descr="Android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roid_4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950A8" w:rsidRPr="00DE7F3E" w:rsidRDefault="008950A8" w:rsidP="008950A8">
      <w:pPr>
        <w:pStyle w:val="Corpodetexto"/>
      </w:pPr>
    </w:p>
    <w:p w:rsidR="008950A8" w:rsidRDefault="008950A8" w:rsidP="008950A8">
      <w:pPr>
        <w:rPr>
          <w:rFonts w:ascii="Arial" w:hAnsi="Arial"/>
          <w:b/>
          <w:kern w:val="28"/>
        </w:rPr>
      </w:pPr>
      <w:r>
        <w:br w:type="page"/>
      </w:r>
    </w:p>
    <w:p w:rsidR="008950A8" w:rsidRDefault="008950A8" w:rsidP="008950A8">
      <w:pPr>
        <w:pStyle w:val="Ttulo5"/>
      </w:pPr>
      <w:bookmarkStart w:id="138" w:name="_Toc336201763"/>
      <w:r w:rsidRPr="00DE7F3E">
        <w:lastRenderedPageBreak/>
        <w:t>Relacionamentos com outras interfaces</w:t>
      </w:r>
      <w:bookmarkEnd w:id="138"/>
    </w:p>
    <w:p w:rsidR="008950A8" w:rsidRPr="00D86387" w:rsidRDefault="008950A8" w:rsidP="008950A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8950A8" w:rsidRPr="00DE7F3E" w:rsidTr="00BD16C3">
        <w:trPr>
          <w:trHeight w:val="455"/>
        </w:trPr>
        <w:tc>
          <w:tcPr>
            <w:tcW w:w="9212" w:type="dxa"/>
          </w:tcPr>
          <w:p w:rsidR="008950A8" w:rsidRPr="00DE7F3E" w:rsidRDefault="008950A8" w:rsidP="00BD16C3">
            <w:pPr>
              <w:pStyle w:val="Tabela"/>
            </w:pPr>
            <w:r>
              <w:t>Botão Convite retorna ao Grid de Convite (Androide).</w:t>
            </w:r>
          </w:p>
        </w:tc>
      </w:tr>
    </w:tbl>
    <w:p w:rsidR="008950A8" w:rsidRPr="00DE7F3E" w:rsidRDefault="008950A8" w:rsidP="008950A8">
      <w:pPr>
        <w:pStyle w:val="Ttulo6"/>
        <w:keepLines/>
        <w:numPr>
          <w:ilvl w:val="0"/>
          <w:numId w:val="0"/>
        </w:numPr>
        <w:ind w:left="1152" w:hanging="1152"/>
        <w:jc w:val="both"/>
        <w:rPr>
          <w:rFonts w:ascii="Times New Roman" w:hAnsi="Times New Roman"/>
          <w:b w:val="0"/>
          <w:i w:val="0"/>
          <w:color w:val="FF0000"/>
        </w:rPr>
      </w:pPr>
    </w:p>
    <w:p w:rsidR="008950A8" w:rsidRDefault="008950A8" w:rsidP="008950A8">
      <w:pPr>
        <w:pStyle w:val="Ttulo5"/>
        <w:jc w:val="both"/>
      </w:pPr>
      <w:bookmarkStart w:id="139" w:name="_Toc336201764"/>
      <w:r w:rsidRPr="00DE7F3E">
        <w:t>Campos</w:t>
      </w:r>
      <w:bookmarkEnd w:id="139"/>
    </w:p>
    <w:p w:rsidR="008950A8" w:rsidRDefault="008950A8" w:rsidP="008950A8">
      <w:pPr>
        <w:pStyle w:val="Corpodetexto"/>
      </w:pPr>
    </w:p>
    <w:p w:rsidR="008950A8" w:rsidRDefault="008950A8" w:rsidP="008950A8">
      <w:pPr>
        <w:pStyle w:val="Corpodetexto"/>
      </w:pPr>
      <w:r>
        <w:t>Não aplicável.</w:t>
      </w:r>
    </w:p>
    <w:p w:rsidR="008950A8" w:rsidRPr="008950A8" w:rsidRDefault="008950A8" w:rsidP="008950A8">
      <w:pPr>
        <w:rPr>
          <w:rFonts w:ascii="Arial" w:hAnsi="Arial"/>
          <w:b/>
          <w:kern w:val="28"/>
          <w:sz w:val="24"/>
          <w:szCs w:val="24"/>
        </w:rPr>
      </w:pPr>
    </w:p>
    <w:p w:rsidR="008950A8" w:rsidRDefault="008950A8" w:rsidP="008950A8">
      <w:pPr>
        <w:pStyle w:val="Ttulo5"/>
        <w:jc w:val="both"/>
      </w:pPr>
      <w:bookmarkStart w:id="140" w:name="_Toc336201765"/>
      <w:r w:rsidRPr="00DE7F3E">
        <w:t>Comandos</w:t>
      </w:r>
      <w:bookmarkEnd w:id="140"/>
    </w:p>
    <w:p w:rsidR="008950A8" w:rsidRPr="001A782F" w:rsidRDefault="008950A8" w:rsidP="008950A8">
      <w:pPr>
        <w:pStyle w:val="Corpodetexto"/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8950A8" w:rsidRPr="00DE7F3E" w:rsidTr="00BD16C3">
        <w:trPr>
          <w:cantSplit/>
        </w:trPr>
        <w:tc>
          <w:tcPr>
            <w:tcW w:w="1063" w:type="dxa"/>
          </w:tcPr>
          <w:p w:rsidR="008950A8" w:rsidRPr="00DE7F3E" w:rsidRDefault="008950A8" w:rsidP="00BD16C3">
            <w:pPr>
              <w:pStyle w:val="Tabela"/>
            </w:pPr>
            <w:r w:rsidRPr="00DE7F3E">
              <w:t>Número</w:t>
            </w:r>
          </w:p>
        </w:tc>
        <w:tc>
          <w:tcPr>
            <w:tcW w:w="1559" w:type="dxa"/>
          </w:tcPr>
          <w:p w:rsidR="008950A8" w:rsidRPr="00DE7F3E" w:rsidRDefault="008950A8" w:rsidP="00BD16C3">
            <w:pPr>
              <w:pStyle w:val="Tabela"/>
            </w:pPr>
            <w:r w:rsidRPr="00DE7F3E">
              <w:t>Nome</w:t>
            </w:r>
          </w:p>
        </w:tc>
        <w:tc>
          <w:tcPr>
            <w:tcW w:w="4111" w:type="dxa"/>
          </w:tcPr>
          <w:p w:rsidR="008950A8" w:rsidRPr="00DE7F3E" w:rsidRDefault="008950A8" w:rsidP="00BD16C3">
            <w:pPr>
              <w:pStyle w:val="Tabela"/>
            </w:pPr>
            <w:r w:rsidRPr="00DE7F3E">
              <w:t>Ação</w:t>
            </w:r>
          </w:p>
        </w:tc>
        <w:tc>
          <w:tcPr>
            <w:tcW w:w="2457" w:type="dxa"/>
          </w:tcPr>
          <w:p w:rsidR="008950A8" w:rsidRPr="00DE7F3E" w:rsidRDefault="008950A8" w:rsidP="00BD16C3">
            <w:pPr>
              <w:pStyle w:val="Tabela"/>
            </w:pPr>
            <w:r w:rsidRPr="00DE7F3E">
              <w:t>Restrições</w:t>
            </w:r>
          </w:p>
        </w:tc>
      </w:tr>
      <w:tr w:rsidR="008950A8" w:rsidRPr="00DE7F3E" w:rsidTr="00BD16C3">
        <w:trPr>
          <w:cantSplit/>
        </w:trPr>
        <w:tc>
          <w:tcPr>
            <w:tcW w:w="1063" w:type="dxa"/>
          </w:tcPr>
          <w:p w:rsidR="008950A8" w:rsidRPr="00DE7F3E" w:rsidRDefault="008950A8" w:rsidP="00BD16C3">
            <w:pPr>
              <w:pStyle w:val="Tabela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8950A8" w:rsidRPr="00DE7F3E" w:rsidRDefault="008950A8" w:rsidP="00BD16C3">
            <w:pPr>
              <w:pStyle w:val="Tabela"/>
            </w:pPr>
            <w:r>
              <w:t>Aceitar</w:t>
            </w:r>
          </w:p>
        </w:tc>
        <w:tc>
          <w:tcPr>
            <w:tcW w:w="4111" w:type="dxa"/>
          </w:tcPr>
          <w:p w:rsidR="008950A8" w:rsidRPr="00DE7F3E" w:rsidRDefault="008950A8" w:rsidP="00BD16C3">
            <w:pPr>
              <w:pStyle w:val="Tabela"/>
            </w:pPr>
            <w:r>
              <w:t>Aceita o convite recebido</w:t>
            </w:r>
          </w:p>
        </w:tc>
        <w:tc>
          <w:tcPr>
            <w:tcW w:w="2457" w:type="dxa"/>
          </w:tcPr>
          <w:p w:rsidR="008950A8" w:rsidRPr="00DE7F3E" w:rsidRDefault="008950A8" w:rsidP="00BD16C3">
            <w:pPr>
              <w:pStyle w:val="Tabela"/>
            </w:pPr>
            <w:r>
              <w:t>Sempre habilitada</w:t>
            </w:r>
          </w:p>
        </w:tc>
      </w:tr>
      <w:tr w:rsidR="008950A8" w:rsidRPr="00DE7F3E" w:rsidTr="00BD16C3">
        <w:trPr>
          <w:cantSplit/>
        </w:trPr>
        <w:tc>
          <w:tcPr>
            <w:tcW w:w="1063" w:type="dxa"/>
          </w:tcPr>
          <w:p w:rsidR="008950A8" w:rsidRDefault="008950A8" w:rsidP="00BD16C3">
            <w:pPr>
              <w:pStyle w:val="Tabela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8950A8" w:rsidRDefault="008950A8" w:rsidP="00BD16C3">
            <w:pPr>
              <w:pStyle w:val="Tabela"/>
            </w:pPr>
            <w:r>
              <w:t>Recusar</w:t>
            </w:r>
          </w:p>
        </w:tc>
        <w:tc>
          <w:tcPr>
            <w:tcW w:w="4111" w:type="dxa"/>
          </w:tcPr>
          <w:p w:rsidR="008950A8" w:rsidRDefault="008950A8" w:rsidP="00BD16C3">
            <w:pPr>
              <w:pStyle w:val="Tabela"/>
            </w:pPr>
            <w:r>
              <w:t>Rejeita o convite recebido</w:t>
            </w:r>
          </w:p>
        </w:tc>
        <w:tc>
          <w:tcPr>
            <w:tcW w:w="2457" w:type="dxa"/>
          </w:tcPr>
          <w:p w:rsidR="008950A8" w:rsidRDefault="008950A8" w:rsidP="00BD16C3">
            <w:pPr>
              <w:pStyle w:val="Tabela"/>
            </w:pPr>
          </w:p>
        </w:tc>
      </w:tr>
    </w:tbl>
    <w:p w:rsidR="008950A8" w:rsidRDefault="008950A8" w:rsidP="008950A8">
      <w:pPr>
        <w:pStyle w:val="Ttulo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:rsidR="008950A8" w:rsidRPr="00DE7F3E" w:rsidRDefault="008950A8" w:rsidP="008950A8">
      <w:pPr>
        <w:jc w:val="both"/>
        <w:rPr>
          <w:b/>
          <w:kern w:val="28"/>
        </w:rPr>
      </w:pPr>
    </w:p>
    <w:p w:rsidR="008950A8" w:rsidRPr="008950A8" w:rsidRDefault="008950A8" w:rsidP="008950A8">
      <w:pPr>
        <w:pStyle w:val="Corpodetexto"/>
      </w:pPr>
    </w:p>
    <w:p w:rsidR="00A45D76" w:rsidRPr="00DE7F3E" w:rsidRDefault="00A45D76" w:rsidP="00A45D76">
      <w:pPr>
        <w:jc w:val="both"/>
        <w:rPr>
          <w:b/>
          <w:kern w:val="28"/>
        </w:rPr>
      </w:pPr>
    </w:p>
    <w:p w:rsidR="00FD0218" w:rsidRDefault="00FD0218">
      <w:pPr>
        <w:rPr>
          <w:b/>
          <w:kern w:val="28"/>
          <w:sz w:val="24"/>
        </w:rPr>
      </w:pPr>
      <w:r>
        <w:br w:type="page"/>
      </w:r>
    </w:p>
    <w:p w:rsidR="003E7FE7" w:rsidRPr="00DE7F3E" w:rsidRDefault="003E7FE7" w:rsidP="00B458CC">
      <w:pPr>
        <w:pStyle w:val="Ttulo3"/>
        <w:jc w:val="both"/>
      </w:pPr>
      <w:bookmarkStart w:id="141" w:name="_Toc336201766"/>
      <w:r w:rsidRPr="00DE7F3E">
        <w:lastRenderedPageBreak/>
        <w:t>Requisitos Funcionais</w:t>
      </w:r>
      <w:bookmarkEnd w:id="141"/>
      <w:r w:rsidR="00A55104" w:rsidRPr="00DE7F3E">
        <w:t xml:space="preserve"> </w:t>
      </w:r>
    </w:p>
    <w:p w:rsidR="006D5A46" w:rsidRPr="00DE7F3E" w:rsidRDefault="006D5A46" w:rsidP="00D33C38">
      <w:pPr>
        <w:pStyle w:val="Corpodetexto"/>
      </w:pPr>
    </w:p>
    <w:p w:rsidR="009E4682" w:rsidRPr="00DE7F3E" w:rsidRDefault="00AE7396" w:rsidP="00B458CC">
      <w:pPr>
        <w:pStyle w:val="Ttulo4"/>
        <w:jc w:val="both"/>
        <w:rPr>
          <w:i w:val="0"/>
        </w:rPr>
      </w:pPr>
      <w:bookmarkStart w:id="142" w:name="_Toc336201767"/>
      <w:r w:rsidRPr="00DE7F3E">
        <w:rPr>
          <w:i w:val="0"/>
        </w:rPr>
        <w:t xml:space="preserve">Diagrama </w:t>
      </w:r>
      <w:r w:rsidR="009E4682" w:rsidRPr="00DE7F3E">
        <w:rPr>
          <w:i w:val="0"/>
        </w:rPr>
        <w:t xml:space="preserve">Caso de uso </w:t>
      </w:r>
      <w:r w:rsidR="00F46CBE" w:rsidRPr="00DE7F3E">
        <w:rPr>
          <w:i w:val="0"/>
        </w:rPr>
        <w:t>&lt;</w:t>
      </w:r>
      <w:r w:rsidR="006D5A46" w:rsidRPr="00DE7F3E">
        <w:rPr>
          <w:i w:val="0"/>
        </w:rPr>
        <w:t xml:space="preserve">CRM </w:t>
      </w:r>
      <w:r w:rsidR="006C1C54" w:rsidRPr="00DE7F3E">
        <w:rPr>
          <w:i w:val="0"/>
        </w:rPr>
        <w:t xml:space="preserve"> - Gestão de Relacionamento Com o Cliente</w:t>
      </w:r>
      <w:r w:rsidR="00F46CBE" w:rsidRPr="00DE7F3E">
        <w:rPr>
          <w:i w:val="0"/>
        </w:rPr>
        <w:t>&gt;</w:t>
      </w:r>
      <w:bookmarkEnd w:id="142"/>
    </w:p>
    <w:p w:rsidR="006D5A46" w:rsidRPr="00DE7F3E" w:rsidRDefault="006D5A46" w:rsidP="00D33C38">
      <w:pPr>
        <w:pStyle w:val="Corpodetexto"/>
      </w:pPr>
    </w:p>
    <w:p w:rsidR="006D5A46" w:rsidRPr="00DE7F3E" w:rsidRDefault="006D5A46" w:rsidP="00D33C38">
      <w:pPr>
        <w:pStyle w:val="Corpodetexto"/>
      </w:pPr>
      <w:r w:rsidRPr="00DE7F3E">
        <w:rPr>
          <w:noProof/>
        </w:rPr>
        <w:drawing>
          <wp:inline distT="0" distB="0" distL="0" distR="0">
            <wp:extent cx="5273775" cy="5700156"/>
            <wp:effectExtent l="19050" t="0" r="3075" b="0"/>
            <wp:docPr id="1" name="Imagem 0" descr="CaSO DE US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 DE USO 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7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46" w:rsidRPr="00DE7F3E" w:rsidRDefault="006D5A46" w:rsidP="00D33C38">
      <w:pPr>
        <w:pStyle w:val="Corpodetexto"/>
      </w:pPr>
    </w:p>
    <w:p w:rsidR="006D5A46" w:rsidRPr="00DE7F3E" w:rsidRDefault="006D5A46" w:rsidP="00D33C38">
      <w:pPr>
        <w:pStyle w:val="Corpodetexto"/>
      </w:pPr>
    </w:p>
    <w:p w:rsidR="006D5A46" w:rsidRPr="00DE7F3E" w:rsidRDefault="006D5A46" w:rsidP="00D33C38">
      <w:pPr>
        <w:pStyle w:val="Corpodetexto"/>
      </w:pPr>
    </w:p>
    <w:p w:rsidR="00AE7396" w:rsidRPr="00DE7F3E" w:rsidRDefault="00AE7396">
      <w:pPr>
        <w:rPr>
          <w:b/>
          <w:kern w:val="28"/>
          <w:sz w:val="24"/>
        </w:rPr>
      </w:pPr>
      <w:r w:rsidRPr="00DE7F3E">
        <w:br w:type="page"/>
      </w:r>
    </w:p>
    <w:p w:rsidR="00AE7396" w:rsidRPr="00DE7F3E" w:rsidRDefault="00EE734D" w:rsidP="00AE7396">
      <w:pPr>
        <w:pStyle w:val="Ttulo4"/>
        <w:rPr>
          <w:i w:val="0"/>
        </w:rPr>
      </w:pPr>
      <w:bookmarkStart w:id="143" w:name="_Toc336201768"/>
      <w:r w:rsidRPr="00DE7F3E">
        <w:rPr>
          <w:i w:val="0"/>
        </w:rPr>
        <w:lastRenderedPageBreak/>
        <w:t>Casos de Uso</w:t>
      </w:r>
      <w:bookmarkEnd w:id="143"/>
    </w:p>
    <w:p w:rsidR="00AE7396" w:rsidRPr="00DE7F3E" w:rsidRDefault="00AE7396" w:rsidP="00D33C38">
      <w:pPr>
        <w:pStyle w:val="Corpodetexto"/>
      </w:pPr>
    </w:p>
    <w:p w:rsidR="00AE7396" w:rsidRPr="00DE7F3E" w:rsidRDefault="00AE7396" w:rsidP="00B458CC">
      <w:pPr>
        <w:pStyle w:val="Ttulo5"/>
        <w:jc w:val="both"/>
      </w:pPr>
      <w:bookmarkStart w:id="144" w:name="_Toc336201769"/>
      <w:r w:rsidRPr="00DE7F3E">
        <w:t>Caso de Uso “Gerenciar Usuários”</w:t>
      </w:r>
      <w:bookmarkEnd w:id="144"/>
    </w:p>
    <w:p w:rsidR="00AE7396" w:rsidRPr="00DE7F3E" w:rsidRDefault="00AE7396" w:rsidP="00D33C38">
      <w:pPr>
        <w:pStyle w:val="Corpodetexto"/>
      </w:pPr>
    </w:p>
    <w:p w:rsidR="009E4682" w:rsidRPr="00DE7F3E" w:rsidRDefault="00AE7396" w:rsidP="00B458CC">
      <w:pPr>
        <w:pStyle w:val="Ttulo5"/>
        <w:jc w:val="both"/>
      </w:pPr>
      <w:bookmarkStart w:id="145" w:name="_Toc336201770"/>
      <w:r w:rsidRPr="00DE7F3E">
        <w:t>Pré-</w:t>
      </w:r>
      <w:r w:rsidR="009E4682" w:rsidRPr="00DE7F3E">
        <w:t>condições</w:t>
      </w:r>
      <w:bookmarkEnd w:id="14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9E4682" w:rsidRPr="00DE7F3E" w:rsidTr="00EE3897">
        <w:trPr>
          <w:trHeight w:val="307"/>
        </w:trPr>
        <w:tc>
          <w:tcPr>
            <w:tcW w:w="9212" w:type="dxa"/>
          </w:tcPr>
          <w:p w:rsidR="009059F7" w:rsidRPr="00DE7F3E" w:rsidRDefault="00AE7396" w:rsidP="00D33C38">
            <w:pPr>
              <w:pStyle w:val="Tabela"/>
            </w:pPr>
            <w:r w:rsidRPr="00DE7F3E">
              <w:t>Não se aplica.</w:t>
            </w:r>
          </w:p>
        </w:tc>
      </w:tr>
    </w:tbl>
    <w:p w:rsidR="009E4682" w:rsidRPr="00DE7F3E" w:rsidRDefault="009E4682" w:rsidP="00D33C38">
      <w:pPr>
        <w:pStyle w:val="Corpodetexto"/>
      </w:pPr>
    </w:p>
    <w:p w:rsidR="009E4682" w:rsidRPr="00DE7F3E" w:rsidRDefault="009E4682" w:rsidP="00B458CC">
      <w:pPr>
        <w:pStyle w:val="Ttulo5"/>
        <w:jc w:val="both"/>
      </w:pPr>
      <w:bookmarkStart w:id="146" w:name="_Toc336201771"/>
      <w:r w:rsidRPr="00DE7F3E">
        <w:t>Fluxo principal</w:t>
      </w:r>
      <w:bookmarkEnd w:id="146"/>
    </w:p>
    <w:p w:rsidR="00AE7396" w:rsidRPr="00DE7F3E" w:rsidRDefault="00AE7396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9E4682" w:rsidRPr="00DE7F3E">
        <w:trPr>
          <w:trHeight w:val="797"/>
        </w:trPr>
        <w:tc>
          <w:tcPr>
            <w:tcW w:w="9212" w:type="dxa"/>
          </w:tcPr>
          <w:p w:rsidR="00AE7396" w:rsidRPr="00DE7F3E" w:rsidRDefault="00AE7396" w:rsidP="00AE73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AE7396" w:rsidRPr="00DE7F3E" w:rsidRDefault="00AE7396" w:rsidP="00AE73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AE7396" w:rsidRPr="00DE7F3E" w:rsidRDefault="00AE7396" w:rsidP="00AE73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AE7396" w:rsidRPr="00DE7F3E" w:rsidRDefault="00AE7396" w:rsidP="00AE739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FA7EF5" w:rsidRPr="00DE7F3E" w:rsidRDefault="00AE7396" w:rsidP="00D33C38">
            <w:pPr>
              <w:pStyle w:val="Tabela"/>
            </w:pPr>
            <w:r w:rsidRPr="00DE7F3E">
              <w:t>5. O usuário visualiza seu perfil.</w:t>
            </w:r>
          </w:p>
        </w:tc>
      </w:tr>
    </w:tbl>
    <w:p w:rsidR="003E7FE7" w:rsidRPr="00DE7F3E" w:rsidRDefault="003E7FE7" w:rsidP="00B458CC">
      <w:pPr>
        <w:pStyle w:val="Ttulo6"/>
        <w:numPr>
          <w:ilvl w:val="0"/>
          <w:numId w:val="0"/>
        </w:numPr>
        <w:ind w:left="1152"/>
        <w:jc w:val="both"/>
        <w:rPr>
          <w:rFonts w:ascii="Times New Roman" w:hAnsi="Times New Roman"/>
          <w:i w:val="0"/>
        </w:rPr>
      </w:pPr>
    </w:p>
    <w:p w:rsidR="009E4682" w:rsidRPr="00DE7F3E" w:rsidRDefault="009E4682" w:rsidP="00B458CC">
      <w:pPr>
        <w:pStyle w:val="Ttulo5"/>
        <w:jc w:val="both"/>
      </w:pPr>
      <w:bookmarkStart w:id="147" w:name="_Toc336201772"/>
      <w:r w:rsidRPr="00DE7F3E">
        <w:t>Fluxos alternativos</w:t>
      </w:r>
      <w:bookmarkEnd w:id="147"/>
    </w:p>
    <w:p w:rsidR="00F15B9B" w:rsidRPr="00DE7F3E" w:rsidRDefault="00F15B9B" w:rsidP="00D33C38">
      <w:pPr>
        <w:pStyle w:val="Corpodetexto"/>
      </w:pPr>
    </w:p>
    <w:p w:rsidR="009E4682" w:rsidRPr="00DE7F3E" w:rsidRDefault="009E4682" w:rsidP="00B458CC">
      <w:pPr>
        <w:pStyle w:val="Ttulo6"/>
        <w:jc w:val="both"/>
        <w:rPr>
          <w:i w:val="0"/>
        </w:rPr>
      </w:pPr>
      <w:r w:rsidRPr="00DE7F3E">
        <w:rPr>
          <w:i w:val="0"/>
        </w:rPr>
        <w:t xml:space="preserve">Fluxo alternativo </w:t>
      </w:r>
      <w:r w:rsidR="00F46CBE" w:rsidRPr="00DE7F3E">
        <w:rPr>
          <w:i w:val="0"/>
        </w:rPr>
        <w:t>&lt;</w:t>
      </w:r>
      <w:r w:rsidR="00F15B9B" w:rsidRPr="00DE7F3E">
        <w:rPr>
          <w:i w:val="0"/>
        </w:rPr>
        <w:t>Incluir Empresa</w:t>
      </w:r>
      <w:r w:rsidR="00F46CBE" w:rsidRPr="00DE7F3E">
        <w:rPr>
          <w:i w:val="0"/>
        </w:rPr>
        <w:t>&gt;</w:t>
      </w:r>
    </w:p>
    <w:p w:rsidR="00F15B9B" w:rsidRPr="00DE7F3E" w:rsidRDefault="00F15B9B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9E4682" w:rsidRPr="00DE7F3E">
        <w:trPr>
          <w:trHeight w:val="2253"/>
        </w:trPr>
        <w:tc>
          <w:tcPr>
            <w:tcW w:w="1488" w:type="dxa"/>
          </w:tcPr>
          <w:p w:rsidR="009E4682" w:rsidRPr="00DE7F3E" w:rsidRDefault="009E4682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Empresa do Menu Principal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Empresa.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seleciona opção Incluir Empresa.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carrega página com informações da Empresa. </w:t>
            </w:r>
          </w:p>
          <w:p w:rsidR="00F15B9B" w:rsidRPr="00DE7F3E" w:rsidRDefault="00F15B9B" w:rsidP="00F15B9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preenche as informações necessárias e seleciona botão Salvar. </w:t>
            </w:r>
          </w:p>
          <w:p w:rsidR="00850804" w:rsidRPr="00DE7F3E" w:rsidRDefault="00F15B9B" w:rsidP="00D33C38">
            <w:pPr>
              <w:pStyle w:val="Tabela"/>
            </w:pPr>
            <w:r w:rsidRPr="00DE7F3E">
              <w:t>10. O sistema processa as informações e retorna feedback ao usuário.</w:t>
            </w:r>
          </w:p>
        </w:tc>
      </w:tr>
    </w:tbl>
    <w:p w:rsidR="009E4682" w:rsidRPr="00DE7F3E" w:rsidRDefault="009E4682" w:rsidP="00D33C38">
      <w:pPr>
        <w:pStyle w:val="Corpodetexto"/>
      </w:pPr>
    </w:p>
    <w:p w:rsidR="004C0D80" w:rsidRPr="00DE7F3E" w:rsidRDefault="004C0D80" w:rsidP="00B458CC">
      <w:pPr>
        <w:pStyle w:val="Ttulo6"/>
        <w:jc w:val="both"/>
        <w:rPr>
          <w:i w:val="0"/>
        </w:rPr>
      </w:pPr>
      <w:r w:rsidRPr="00DE7F3E">
        <w:rPr>
          <w:i w:val="0"/>
        </w:rPr>
        <w:t xml:space="preserve">Fluxo alternativo </w:t>
      </w:r>
      <w:r w:rsidR="00F46CBE" w:rsidRPr="00DE7F3E">
        <w:rPr>
          <w:i w:val="0"/>
        </w:rPr>
        <w:t>&lt;</w:t>
      </w:r>
      <w:r w:rsidR="00EE3897" w:rsidRPr="00DE7F3E">
        <w:rPr>
          <w:i w:val="0"/>
        </w:rPr>
        <w:t>Editar Perfil</w:t>
      </w:r>
      <w:r w:rsidR="00F46CBE" w:rsidRPr="00DE7F3E">
        <w:rPr>
          <w:i w:val="0"/>
        </w:rPr>
        <w:t>&gt;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4C0D80" w:rsidRPr="00DE7F3E">
        <w:trPr>
          <w:trHeight w:val="2659"/>
        </w:trPr>
        <w:tc>
          <w:tcPr>
            <w:tcW w:w="1488" w:type="dxa"/>
          </w:tcPr>
          <w:p w:rsidR="004C0D80" w:rsidRPr="00DE7F3E" w:rsidRDefault="004C0D80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Meu Perfil do Menu Principal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Perfil.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seleciona opção Editar Perfil.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carrega página com informações do Perfil do Usuário.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altera as informações desejadas e seleciona botão Salvar. </w:t>
            </w:r>
          </w:p>
          <w:p w:rsidR="00AB2DB7" w:rsidRPr="00DE7F3E" w:rsidRDefault="00EE3897" w:rsidP="00D33C38">
            <w:pPr>
              <w:pStyle w:val="Tabela"/>
            </w:pPr>
            <w:r w:rsidRPr="00DE7F3E">
              <w:t>10. O sistema processa as informações e retorna feedback ao usuário.</w:t>
            </w:r>
          </w:p>
        </w:tc>
      </w:tr>
    </w:tbl>
    <w:p w:rsidR="004C0D80" w:rsidRPr="00DE7F3E" w:rsidRDefault="004C0D80" w:rsidP="00D33C38">
      <w:pPr>
        <w:pStyle w:val="Corpodetexto"/>
      </w:pPr>
    </w:p>
    <w:p w:rsidR="00EE3897" w:rsidRPr="00DE7F3E" w:rsidRDefault="00EE3897" w:rsidP="00EE3897">
      <w:pPr>
        <w:pStyle w:val="Ttulo6"/>
        <w:rPr>
          <w:i w:val="0"/>
        </w:rPr>
      </w:pPr>
      <w:r w:rsidRPr="00DE7F3E">
        <w:rPr>
          <w:i w:val="0"/>
        </w:rPr>
        <w:lastRenderedPageBreak/>
        <w:t>Fluxo Alternativo &lt;Excluir Funcionário&gt;</w:t>
      </w:r>
    </w:p>
    <w:p w:rsidR="00EE3897" w:rsidRPr="00DE7F3E" w:rsidRDefault="00EE3897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EE3897" w:rsidRPr="00DE7F3E" w:rsidTr="00444F44">
        <w:trPr>
          <w:trHeight w:val="2659"/>
        </w:trPr>
        <w:tc>
          <w:tcPr>
            <w:tcW w:w="1488" w:type="dxa"/>
          </w:tcPr>
          <w:p w:rsidR="00EE3897" w:rsidRPr="00DE7F3E" w:rsidRDefault="00EE389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Meu Perfil do Menu Principal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Perfil.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seleciona opção Excluir.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exibe confirmação de exclusão. </w:t>
            </w:r>
          </w:p>
          <w:p w:rsidR="00EE3897" w:rsidRPr="00DE7F3E" w:rsidRDefault="00EE3897" w:rsidP="00EE389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confirma exclusão. </w:t>
            </w:r>
          </w:p>
          <w:p w:rsidR="00EE3897" w:rsidRPr="00DE7F3E" w:rsidRDefault="00EE3897" w:rsidP="00D33C38">
            <w:pPr>
              <w:pStyle w:val="Tabela"/>
            </w:pPr>
            <w:r w:rsidRPr="00DE7F3E">
              <w:t>10. O sistema processa as informações, inativa o usuário e retorna feedback.</w:t>
            </w:r>
          </w:p>
        </w:tc>
      </w:tr>
    </w:tbl>
    <w:p w:rsidR="00444F44" w:rsidRPr="00DE7F3E" w:rsidRDefault="00444F44" w:rsidP="00B458CC">
      <w:pPr>
        <w:jc w:val="both"/>
        <w:rPr>
          <w:sz w:val="24"/>
          <w:szCs w:val="24"/>
        </w:rPr>
      </w:pPr>
    </w:p>
    <w:p w:rsidR="003E7FE7" w:rsidRPr="00DE7F3E" w:rsidRDefault="003E7FE7" w:rsidP="00B458CC">
      <w:pPr>
        <w:pStyle w:val="Ttulo4"/>
        <w:jc w:val="both"/>
        <w:rPr>
          <w:i w:val="0"/>
        </w:rPr>
      </w:pPr>
      <w:bookmarkStart w:id="148" w:name="_Toc336201773"/>
      <w:r w:rsidRPr="00DE7F3E">
        <w:rPr>
          <w:i w:val="0"/>
        </w:rPr>
        <w:t>Caso de uso &lt;</w:t>
      </w:r>
      <w:r w:rsidR="0041331D" w:rsidRPr="00DE7F3E">
        <w:rPr>
          <w:i w:val="0"/>
        </w:rPr>
        <w:t>Gerenciar Permissão de Usuários</w:t>
      </w:r>
      <w:r w:rsidRPr="00DE7F3E">
        <w:rPr>
          <w:i w:val="0"/>
        </w:rPr>
        <w:t>&gt;</w:t>
      </w:r>
      <w:bookmarkEnd w:id="148"/>
    </w:p>
    <w:p w:rsidR="0041331D" w:rsidRPr="00DE7F3E" w:rsidRDefault="0041331D" w:rsidP="00D33C38">
      <w:pPr>
        <w:pStyle w:val="Corpodetexto"/>
      </w:pPr>
    </w:p>
    <w:p w:rsidR="003E7FE7" w:rsidRPr="00DE7F3E" w:rsidRDefault="003E7FE7" w:rsidP="00B458CC">
      <w:pPr>
        <w:pStyle w:val="Ttulo5"/>
        <w:jc w:val="both"/>
      </w:pPr>
      <w:bookmarkStart w:id="149" w:name="_Toc336201774"/>
      <w:r w:rsidRPr="00DE7F3E">
        <w:t>Precondições</w:t>
      </w:r>
      <w:bookmarkEnd w:id="149"/>
    </w:p>
    <w:p w:rsidR="0041331D" w:rsidRPr="00DE7F3E" w:rsidRDefault="0041331D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3E7FE7" w:rsidRPr="00DE7F3E" w:rsidTr="0041331D">
        <w:trPr>
          <w:trHeight w:val="312"/>
        </w:trPr>
        <w:tc>
          <w:tcPr>
            <w:tcW w:w="9212" w:type="dxa"/>
          </w:tcPr>
          <w:p w:rsidR="003E7FE7" w:rsidRPr="00DE7F3E" w:rsidRDefault="0041331D" w:rsidP="00D33C38">
            <w:pPr>
              <w:pStyle w:val="Tabela"/>
            </w:pPr>
            <w:r w:rsidRPr="00DE7F3E">
              <w:t>Existir usuários cadastrados no sistema.</w:t>
            </w:r>
          </w:p>
        </w:tc>
      </w:tr>
    </w:tbl>
    <w:p w:rsidR="003E7FE7" w:rsidRPr="00DE7F3E" w:rsidRDefault="003E7FE7" w:rsidP="00D33C38">
      <w:pPr>
        <w:pStyle w:val="Corpodetexto"/>
      </w:pPr>
    </w:p>
    <w:p w:rsidR="003E7FE7" w:rsidRPr="00DE7F3E" w:rsidRDefault="003E7FE7" w:rsidP="00B458CC">
      <w:pPr>
        <w:pStyle w:val="Ttulo5"/>
        <w:jc w:val="both"/>
      </w:pPr>
      <w:bookmarkStart w:id="150" w:name="_Toc336201775"/>
      <w:r w:rsidRPr="00DE7F3E">
        <w:t>Fluxo principal</w:t>
      </w:r>
      <w:bookmarkEnd w:id="150"/>
    </w:p>
    <w:p w:rsidR="0041331D" w:rsidRPr="00DE7F3E" w:rsidRDefault="0041331D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3E7FE7" w:rsidRPr="00DE7F3E" w:rsidTr="00EB3F4E">
        <w:trPr>
          <w:trHeight w:val="797"/>
        </w:trPr>
        <w:tc>
          <w:tcPr>
            <w:tcW w:w="9212" w:type="dxa"/>
          </w:tcPr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Permissões.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Permissões.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itens compatíveis com a pesquisa realizada.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perfil desejado.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página com pendências de aceitação. </w:t>
            </w:r>
          </w:p>
          <w:p w:rsidR="0041331D" w:rsidRPr="00DE7F3E" w:rsidRDefault="0041331D" w:rsidP="0041331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aprova vinculo de Funcionário e salva as alterações. </w:t>
            </w:r>
          </w:p>
          <w:p w:rsidR="003E7FE7" w:rsidRPr="00DE7F3E" w:rsidRDefault="0041331D" w:rsidP="00D33C38">
            <w:pPr>
              <w:pStyle w:val="Tabela"/>
            </w:pPr>
            <w:r w:rsidRPr="00DE7F3E">
              <w:t>12. O sistema processa modificações e retorna feedback ao usuário.</w:t>
            </w:r>
          </w:p>
        </w:tc>
      </w:tr>
    </w:tbl>
    <w:p w:rsidR="003E7FE7" w:rsidRPr="00DE7F3E" w:rsidRDefault="003E7FE7" w:rsidP="00B458CC">
      <w:pPr>
        <w:pStyle w:val="Ttulo6"/>
        <w:numPr>
          <w:ilvl w:val="0"/>
          <w:numId w:val="0"/>
        </w:numPr>
        <w:ind w:left="1152"/>
        <w:jc w:val="both"/>
        <w:rPr>
          <w:rFonts w:ascii="Times New Roman" w:hAnsi="Times New Roman"/>
          <w:i w:val="0"/>
        </w:rPr>
      </w:pPr>
    </w:p>
    <w:p w:rsidR="00444F44" w:rsidRPr="00DE7F3E" w:rsidRDefault="00444F44">
      <w:pPr>
        <w:rPr>
          <w:rFonts w:ascii="Arial" w:hAnsi="Arial"/>
          <w:b/>
          <w:kern w:val="28"/>
        </w:rPr>
      </w:pPr>
      <w:r w:rsidRPr="00DE7F3E">
        <w:br w:type="page"/>
      </w:r>
    </w:p>
    <w:p w:rsidR="003E7FE7" w:rsidRPr="00DE7F3E" w:rsidRDefault="003E7FE7" w:rsidP="00B458CC">
      <w:pPr>
        <w:pStyle w:val="Ttulo5"/>
        <w:jc w:val="both"/>
      </w:pPr>
      <w:bookmarkStart w:id="151" w:name="_Toc336201776"/>
      <w:r w:rsidRPr="00DE7F3E">
        <w:lastRenderedPageBreak/>
        <w:t>Fluxos alternativos</w:t>
      </w:r>
      <w:bookmarkEnd w:id="151"/>
    </w:p>
    <w:p w:rsidR="00615053" w:rsidRPr="00DE7F3E" w:rsidRDefault="00615053" w:rsidP="00D33C38">
      <w:pPr>
        <w:pStyle w:val="Corpodetexto"/>
      </w:pPr>
    </w:p>
    <w:p w:rsidR="003E7FE7" w:rsidRPr="00DE7F3E" w:rsidRDefault="003E7FE7" w:rsidP="00B458CC">
      <w:pPr>
        <w:pStyle w:val="Ttulo6"/>
        <w:jc w:val="both"/>
        <w:rPr>
          <w:i w:val="0"/>
        </w:rPr>
      </w:pPr>
      <w:r w:rsidRPr="00DE7F3E">
        <w:rPr>
          <w:i w:val="0"/>
        </w:rPr>
        <w:t>Fluxo alternativo &lt;</w:t>
      </w:r>
      <w:r w:rsidR="00FB74FF" w:rsidRPr="00DE7F3E">
        <w:rPr>
          <w:i w:val="0"/>
        </w:rPr>
        <w:t>Recusar Vínculo de Funcionário</w:t>
      </w:r>
      <w:r w:rsidRPr="00DE7F3E">
        <w:rPr>
          <w:i w:val="0"/>
        </w:rPr>
        <w:t>&gt;</w:t>
      </w:r>
    </w:p>
    <w:p w:rsidR="00FB74FF" w:rsidRPr="00DE7F3E" w:rsidRDefault="00FB74FF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3E7FE7" w:rsidRPr="00DE7F3E" w:rsidTr="00EB3F4E">
        <w:trPr>
          <w:trHeight w:val="2253"/>
        </w:trPr>
        <w:tc>
          <w:tcPr>
            <w:tcW w:w="1488" w:type="dxa"/>
          </w:tcPr>
          <w:p w:rsidR="003E7FE7" w:rsidRPr="00DE7F3E" w:rsidRDefault="003E7FE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Permissões.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Permissões.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itens compatíveis com a pesquisa realizada.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perfil desejado.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página com pendências de aceitação.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recusa vinculo de Funcionário e salva as alterações. </w:t>
            </w:r>
          </w:p>
          <w:p w:rsidR="003E7FE7" w:rsidRPr="00DE7F3E" w:rsidRDefault="00FB74FF" w:rsidP="00D33C38">
            <w:pPr>
              <w:pStyle w:val="Tabela"/>
            </w:pPr>
            <w:r w:rsidRPr="00DE7F3E">
              <w:t>12. O sistema processa modificações e retorna feedback ao usuário.</w:t>
            </w:r>
          </w:p>
        </w:tc>
      </w:tr>
    </w:tbl>
    <w:p w:rsidR="003E7FE7" w:rsidRPr="00DE7F3E" w:rsidRDefault="003E7FE7" w:rsidP="00D33C38">
      <w:pPr>
        <w:pStyle w:val="Corpodetexto"/>
      </w:pPr>
    </w:p>
    <w:p w:rsidR="003E7FE7" w:rsidRPr="00DE7F3E" w:rsidRDefault="003E7FE7" w:rsidP="00B458CC">
      <w:pPr>
        <w:pStyle w:val="Ttulo6"/>
        <w:jc w:val="both"/>
        <w:rPr>
          <w:i w:val="0"/>
        </w:rPr>
      </w:pPr>
      <w:r w:rsidRPr="00DE7F3E">
        <w:rPr>
          <w:i w:val="0"/>
        </w:rPr>
        <w:t>Fluxo alternativo &lt;</w:t>
      </w:r>
      <w:r w:rsidR="00FB74FF" w:rsidRPr="00DE7F3E">
        <w:rPr>
          <w:i w:val="0"/>
        </w:rPr>
        <w:t>Atribuir Administrador</w:t>
      </w:r>
      <w:r w:rsidRPr="00DE7F3E">
        <w:rPr>
          <w:i w:val="0"/>
        </w:rPr>
        <w:t>&gt;</w:t>
      </w:r>
    </w:p>
    <w:p w:rsidR="00DE7F3E" w:rsidRPr="00DE7F3E" w:rsidRDefault="00DE7F3E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3E7FE7" w:rsidRPr="00DE7F3E" w:rsidTr="00EB3F4E">
        <w:trPr>
          <w:trHeight w:val="2659"/>
        </w:trPr>
        <w:tc>
          <w:tcPr>
            <w:tcW w:w="1488" w:type="dxa"/>
          </w:tcPr>
          <w:p w:rsidR="003E7FE7" w:rsidRPr="00DE7F3E" w:rsidRDefault="003E7FE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Permissões.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Permissões.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itens compatíveis com a pesquisa realizada.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perfil desejado.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página com pendências de aceitação. </w:t>
            </w:r>
          </w:p>
          <w:p w:rsidR="00FB74FF" w:rsidRPr="00DE7F3E" w:rsidRDefault="00FB74FF" w:rsidP="00FB74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vincula funcionário a administrador da empresa e seleciona opção Salvar. </w:t>
            </w:r>
          </w:p>
          <w:p w:rsidR="003E7FE7" w:rsidRPr="00DE7F3E" w:rsidRDefault="00FB74FF" w:rsidP="00D33C38">
            <w:pPr>
              <w:pStyle w:val="Tabela"/>
            </w:pPr>
            <w:r w:rsidRPr="00DE7F3E">
              <w:t>12. O sistema processa modificações e retorna feedback ao usuário.</w:t>
            </w:r>
          </w:p>
        </w:tc>
      </w:tr>
    </w:tbl>
    <w:p w:rsidR="003E7FE7" w:rsidRPr="00DE7F3E" w:rsidRDefault="003E7FE7" w:rsidP="00D33C38">
      <w:pPr>
        <w:pStyle w:val="Corpodetexto"/>
      </w:pPr>
    </w:p>
    <w:p w:rsidR="003E7FE7" w:rsidRPr="00DE7F3E" w:rsidRDefault="003E7FE7" w:rsidP="00D33C38">
      <w:pPr>
        <w:pStyle w:val="Corpodetexto"/>
      </w:pPr>
    </w:p>
    <w:p w:rsidR="00444F44" w:rsidRPr="00DE7F3E" w:rsidRDefault="00444F44">
      <w:pPr>
        <w:rPr>
          <w:b/>
          <w:kern w:val="28"/>
          <w:sz w:val="24"/>
        </w:rPr>
      </w:pPr>
      <w:r w:rsidRPr="00DE7F3E">
        <w:br w:type="page"/>
      </w:r>
    </w:p>
    <w:p w:rsidR="00444F44" w:rsidRPr="00DE7F3E" w:rsidRDefault="00444F44" w:rsidP="00444F44">
      <w:pPr>
        <w:pStyle w:val="Ttulo4"/>
        <w:jc w:val="both"/>
        <w:rPr>
          <w:i w:val="0"/>
        </w:rPr>
      </w:pPr>
      <w:bookmarkStart w:id="152" w:name="_Toc336201777"/>
      <w:r w:rsidRPr="00DE7F3E">
        <w:rPr>
          <w:i w:val="0"/>
        </w:rPr>
        <w:lastRenderedPageBreak/>
        <w:t xml:space="preserve">Caso de uso &lt;Gerenciar </w:t>
      </w:r>
      <w:r w:rsidR="008315C1" w:rsidRPr="00DE7F3E">
        <w:rPr>
          <w:i w:val="0"/>
        </w:rPr>
        <w:t>Empresa</w:t>
      </w:r>
      <w:r w:rsidRPr="00DE7F3E">
        <w:rPr>
          <w:i w:val="0"/>
        </w:rPr>
        <w:t>&gt;</w:t>
      </w:r>
      <w:bookmarkEnd w:id="152"/>
    </w:p>
    <w:p w:rsidR="00444F44" w:rsidRPr="00DE7F3E" w:rsidRDefault="00444F44" w:rsidP="00D33C38">
      <w:pPr>
        <w:pStyle w:val="Corpodetexto"/>
      </w:pPr>
    </w:p>
    <w:p w:rsidR="00444F44" w:rsidRPr="00DE7F3E" w:rsidRDefault="00444F44" w:rsidP="00444F44">
      <w:pPr>
        <w:pStyle w:val="Ttulo5"/>
        <w:jc w:val="both"/>
      </w:pPr>
      <w:bookmarkStart w:id="153" w:name="_Toc336201778"/>
      <w:r w:rsidRPr="00DE7F3E">
        <w:t>Precondições</w:t>
      </w:r>
      <w:bookmarkEnd w:id="153"/>
    </w:p>
    <w:p w:rsidR="00444F44" w:rsidRPr="00DE7F3E" w:rsidRDefault="00444F44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44F44" w:rsidRPr="00DE7F3E" w:rsidTr="008315C1">
        <w:trPr>
          <w:trHeight w:val="312"/>
        </w:trPr>
        <w:tc>
          <w:tcPr>
            <w:tcW w:w="9212" w:type="dxa"/>
          </w:tcPr>
          <w:p w:rsidR="00444F44" w:rsidRPr="00DE7F3E" w:rsidRDefault="008315C1" w:rsidP="00D33C38">
            <w:pPr>
              <w:pStyle w:val="Tabela"/>
            </w:pPr>
            <w:r w:rsidRPr="00DE7F3E">
              <w:t xml:space="preserve">1. </w:t>
            </w:r>
            <w:r w:rsidR="00444F44" w:rsidRPr="00DE7F3E">
              <w:t>Existir usuários cadastrados no sistema.</w:t>
            </w:r>
          </w:p>
        </w:tc>
      </w:tr>
    </w:tbl>
    <w:p w:rsidR="008315C1" w:rsidRPr="00DE7F3E" w:rsidRDefault="008315C1" w:rsidP="008315C1">
      <w:pPr>
        <w:pStyle w:val="Ttulo5"/>
        <w:numPr>
          <w:ilvl w:val="0"/>
          <w:numId w:val="0"/>
        </w:numPr>
        <w:ind w:left="1008"/>
        <w:jc w:val="both"/>
      </w:pPr>
    </w:p>
    <w:p w:rsidR="008315C1" w:rsidRPr="00DE7F3E" w:rsidRDefault="008315C1" w:rsidP="008315C1">
      <w:pPr>
        <w:pStyle w:val="Ttulo5"/>
        <w:jc w:val="both"/>
      </w:pPr>
      <w:bookmarkStart w:id="154" w:name="_Toc336201779"/>
      <w:r w:rsidRPr="00DE7F3E">
        <w:t>Fluxo principal</w:t>
      </w:r>
      <w:bookmarkEnd w:id="154"/>
    </w:p>
    <w:p w:rsidR="008315C1" w:rsidRPr="00DE7F3E" w:rsidRDefault="008315C1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8315C1" w:rsidRPr="00DE7F3E" w:rsidTr="00631D35">
        <w:trPr>
          <w:trHeight w:val="797"/>
        </w:trPr>
        <w:tc>
          <w:tcPr>
            <w:tcW w:w="9212" w:type="dxa"/>
          </w:tcPr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Permissões.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Permissões.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itens compatíveis com a pesquisa realizada.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perfil desejado.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página com pendências de aceitação. </w:t>
            </w:r>
          </w:p>
          <w:p w:rsidR="008315C1" w:rsidRPr="00DE7F3E" w:rsidRDefault="008315C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aprova vinculo de Funcionário e salva as alterações. </w:t>
            </w:r>
          </w:p>
          <w:p w:rsidR="008315C1" w:rsidRPr="00DE7F3E" w:rsidRDefault="008315C1" w:rsidP="00D33C38">
            <w:pPr>
              <w:pStyle w:val="Tabela"/>
            </w:pPr>
            <w:r w:rsidRPr="00DE7F3E">
              <w:t>12. O sistema processa modificações e retorna feedback ao usuário.</w:t>
            </w:r>
          </w:p>
        </w:tc>
      </w:tr>
    </w:tbl>
    <w:p w:rsidR="008315C1" w:rsidRPr="00DE7F3E" w:rsidRDefault="008315C1" w:rsidP="008315C1">
      <w:pPr>
        <w:pStyle w:val="Ttulo6"/>
        <w:numPr>
          <w:ilvl w:val="0"/>
          <w:numId w:val="0"/>
        </w:numPr>
        <w:ind w:left="1152"/>
        <w:jc w:val="both"/>
        <w:rPr>
          <w:rFonts w:ascii="Times New Roman" w:hAnsi="Times New Roman"/>
          <w:i w:val="0"/>
        </w:rPr>
      </w:pPr>
    </w:p>
    <w:p w:rsidR="001F3EA1" w:rsidRPr="00DE7F3E" w:rsidRDefault="001F3EA1" w:rsidP="001F3EA1">
      <w:pPr>
        <w:pStyle w:val="Ttulo5"/>
        <w:jc w:val="both"/>
      </w:pPr>
      <w:bookmarkStart w:id="155" w:name="_Toc336201780"/>
      <w:r w:rsidRPr="00DE7F3E">
        <w:t>Fluxos alternativos</w:t>
      </w:r>
      <w:bookmarkEnd w:id="155"/>
    </w:p>
    <w:p w:rsidR="001F3EA1" w:rsidRPr="00DE7F3E" w:rsidRDefault="001F3EA1" w:rsidP="00D33C38">
      <w:pPr>
        <w:pStyle w:val="Corpodetexto"/>
      </w:pPr>
    </w:p>
    <w:p w:rsidR="001F3EA1" w:rsidRPr="00DE7F3E" w:rsidRDefault="001F3EA1" w:rsidP="001F3EA1">
      <w:pPr>
        <w:pStyle w:val="Ttulo6"/>
        <w:jc w:val="both"/>
        <w:rPr>
          <w:i w:val="0"/>
        </w:rPr>
      </w:pPr>
      <w:r w:rsidRPr="00DE7F3E">
        <w:rPr>
          <w:i w:val="0"/>
        </w:rPr>
        <w:t>Fluxo alternativo &lt;Editar Empresa&gt;</w:t>
      </w:r>
    </w:p>
    <w:p w:rsidR="001F3EA1" w:rsidRPr="00DE7F3E" w:rsidRDefault="001F3EA1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3EA1" w:rsidRPr="00DE7F3E" w:rsidTr="00631D35">
        <w:trPr>
          <w:trHeight w:val="2253"/>
        </w:trPr>
        <w:tc>
          <w:tcPr>
            <w:tcW w:w="1488" w:type="dxa"/>
          </w:tcPr>
          <w:p w:rsidR="001F3EA1" w:rsidRPr="00DE7F3E" w:rsidRDefault="001F3EA1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Empresa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empresas.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empresas compatíveis com a pesquisa realizada.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empresa desejada.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empresa selecionada. </w:t>
            </w:r>
          </w:p>
          <w:p w:rsidR="001F3EA1" w:rsidRPr="00DE7F3E" w:rsidRDefault="001F3EA1" w:rsidP="001F3EA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altera as informações desejadas e seleciona opção Salvar. </w:t>
            </w:r>
          </w:p>
          <w:p w:rsidR="001F3EA1" w:rsidRPr="00DE7F3E" w:rsidRDefault="001F3EA1" w:rsidP="00D33C38">
            <w:pPr>
              <w:pStyle w:val="Tabela"/>
            </w:pPr>
            <w:r w:rsidRPr="00DE7F3E">
              <w:t>12. O sistema processa as alterações e fornece feedback ao usuário.</w:t>
            </w:r>
          </w:p>
        </w:tc>
      </w:tr>
    </w:tbl>
    <w:p w:rsidR="001F3EA1" w:rsidRPr="00DE7F3E" w:rsidRDefault="001F3EA1" w:rsidP="00D33C38">
      <w:pPr>
        <w:pStyle w:val="Corpodetexto"/>
      </w:pPr>
    </w:p>
    <w:p w:rsidR="001F3EA1" w:rsidRPr="00DE7F3E" w:rsidRDefault="001F3EA1">
      <w:pPr>
        <w:rPr>
          <w:rFonts w:ascii="Arial" w:hAnsi="Arial"/>
          <w:b/>
          <w:kern w:val="28"/>
        </w:rPr>
      </w:pPr>
      <w:r w:rsidRPr="00DE7F3E">
        <w:br w:type="page"/>
      </w:r>
    </w:p>
    <w:p w:rsidR="001F3EA1" w:rsidRPr="00DE7F3E" w:rsidRDefault="001F3EA1" w:rsidP="001F3EA1">
      <w:pPr>
        <w:pStyle w:val="Ttulo6"/>
        <w:jc w:val="both"/>
        <w:rPr>
          <w:i w:val="0"/>
        </w:rPr>
      </w:pPr>
      <w:r w:rsidRPr="00DE7F3E">
        <w:rPr>
          <w:i w:val="0"/>
        </w:rPr>
        <w:lastRenderedPageBreak/>
        <w:t>Fluxo alternativo &lt;Excluir Empresa&gt;</w:t>
      </w:r>
    </w:p>
    <w:p w:rsidR="001F3EA1" w:rsidRPr="00DE7F3E" w:rsidRDefault="001F3EA1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3EA1" w:rsidRPr="00DE7F3E" w:rsidTr="00631D35">
        <w:trPr>
          <w:trHeight w:val="2253"/>
        </w:trPr>
        <w:tc>
          <w:tcPr>
            <w:tcW w:w="1488" w:type="dxa"/>
          </w:tcPr>
          <w:p w:rsidR="001F3EA1" w:rsidRPr="00DE7F3E" w:rsidRDefault="001F3EA1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Empresa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empresas.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empresas compatíveis com a pesquisa realizada.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empresa desejada.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empresa selecionada. </w:t>
            </w:r>
          </w:p>
          <w:p w:rsidR="001F3EA1" w:rsidRPr="00DE7F3E" w:rsidRDefault="001F3EA1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altera as informações desejadas e seleciona opção Salvar. </w:t>
            </w:r>
          </w:p>
          <w:p w:rsidR="001F3EA1" w:rsidRPr="00DE7F3E" w:rsidRDefault="001F3EA1" w:rsidP="00D33C38">
            <w:pPr>
              <w:pStyle w:val="Tabela"/>
            </w:pPr>
            <w:r w:rsidRPr="00DE7F3E">
              <w:t>12. O sistema processa as alterações e fornece feedback ao usuário.</w:t>
            </w:r>
          </w:p>
        </w:tc>
      </w:tr>
    </w:tbl>
    <w:p w:rsidR="001F3EA1" w:rsidRPr="00DE7F3E" w:rsidRDefault="001F3EA1" w:rsidP="00D33C38">
      <w:pPr>
        <w:pStyle w:val="Corpodetexto"/>
      </w:pPr>
    </w:p>
    <w:p w:rsidR="00D81B1E" w:rsidRPr="00DE7F3E" w:rsidRDefault="00D81B1E" w:rsidP="00D81B1E">
      <w:pPr>
        <w:pStyle w:val="Ttulo4"/>
        <w:jc w:val="both"/>
        <w:rPr>
          <w:i w:val="0"/>
        </w:rPr>
      </w:pPr>
      <w:bookmarkStart w:id="156" w:name="_Toc336201781"/>
      <w:r w:rsidRPr="00DE7F3E">
        <w:rPr>
          <w:i w:val="0"/>
        </w:rPr>
        <w:t>Caso de uso &lt;Gerenciar Clientes&gt;</w:t>
      </w:r>
      <w:bookmarkEnd w:id="156"/>
    </w:p>
    <w:p w:rsidR="00D81B1E" w:rsidRPr="00DE7F3E" w:rsidRDefault="00D81B1E" w:rsidP="00D33C38">
      <w:pPr>
        <w:pStyle w:val="Corpodetexto"/>
      </w:pPr>
    </w:p>
    <w:p w:rsidR="00D81B1E" w:rsidRPr="00DE7F3E" w:rsidRDefault="00D81B1E" w:rsidP="00D81B1E">
      <w:pPr>
        <w:pStyle w:val="Ttulo5"/>
        <w:jc w:val="both"/>
      </w:pPr>
      <w:bookmarkStart w:id="157" w:name="_Toc336201782"/>
      <w:r w:rsidRPr="00DE7F3E">
        <w:t>Precondições</w:t>
      </w:r>
      <w:bookmarkEnd w:id="157"/>
    </w:p>
    <w:p w:rsidR="00D81B1E" w:rsidRPr="00DE7F3E" w:rsidRDefault="00D81B1E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D81B1E" w:rsidRPr="00DE7F3E" w:rsidTr="00631D35">
        <w:trPr>
          <w:trHeight w:val="312"/>
        </w:trPr>
        <w:tc>
          <w:tcPr>
            <w:tcW w:w="9212" w:type="dxa"/>
          </w:tcPr>
          <w:p w:rsidR="00D81B1E" w:rsidRPr="00DE7F3E" w:rsidRDefault="00D81B1E" w:rsidP="00D33C38">
            <w:pPr>
              <w:pStyle w:val="Tabela"/>
            </w:pPr>
            <w:r w:rsidRPr="00DE7F3E">
              <w:t>1. Existir usuários cadastrados no sistema.</w:t>
            </w:r>
          </w:p>
        </w:tc>
      </w:tr>
    </w:tbl>
    <w:p w:rsidR="00D81B1E" w:rsidRPr="00DE7F3E" w:rsidRDefault="00D81B1E" w:rsidP="00D81B1E">
      <w:pPr>
        <w:pStyle w:val="Ttulo5"/>
        <w:numPr>
          <w:ilvl w:val="0"/>
          <w:numId w:val="0"/>
        </w:numPr>
        <w:ind w:left="1008"/>
        <w:jc w:val="both"/>
      </w:pPr>
    </w:p>
    <w:p w:rsidR="00CA2A28" w:rsidRPr="00DE7F3E" w:rsidRDefault="00CA2A28" w:rsidP="00CA2A28">
      <w:pPr>
        <w:pStyle w:val="Ttulo5"/>
        <w:jc w:val="both"/>
      </w:pPr>
      <w:bookmarkStart w:id="158" w:name="_Toc336201783"/>
      <w:r w:rsidRPr="00DE7F3E">
        <w:t>Fluxo principal</w:t>
      </w:r>
      <w:bookmarkEnd w:id="158"/>
    </w:p>
    <w:p w:rsidR="00CA2A28" w:rsidRPr="00DE7F3E" w:rsidRDefault="00CA2A28" w:rsidP="00D33C38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CA2A28" w:rsidRPr="00DE7F3E" w:rsidTr="00631D35">
        <w:trPr>
          <w:trHeight w:val="797"/>
        </w:trPr>
        <w:tc>
          <w:tcPr>
            <w:tcW w:w="9212" w:type="dxa"/>
          </w:tcPr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Clientes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clientes.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seleciona opção Novo Cliente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carrega página com formulário de novo Cliente. </w:t>
            </w:r>
          </w:p>
          <w:p w:rsidR="00CA2A28" w:rsidRPr="00DE7F3E" w:rsidRDefault="00CA2A28" w:rsidP="00CA2A2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preenche as informações de novo Cliente e seleciona opção Salvar. </w:t>
            </w:r>
          </w:p>
          <w:p w:rsidR="00CA2A28" w:rsidRPr="00DE7F3E" w:rsidRDefault="00CA2A28" w:rsidP="00D33C38">
            <w:pPr>
              <w:pStyle w:val="Tabela"/>
            </w:pPr>
            <w:r w:rsidRPr="00DE7F3E">
              <w:t>10. O sistema processa o cadastro e fornece feedback ao usuário.</w:t>
            </w:r>
          </w:p>
        </w:tc>
      </w:tr>
    </w:tbl>
    <w:p w:rsidR="00CA2A28" w:rsidRPr="00DE7F3E" w:rsidRDefault="00CA2A28" w:rsidP="00CA2A28">
      <w:pPr>
        <w:pStyle w:val="Ttulo6"/>
        <w:numPr>
          <w:ilvl w:val="0"/>
          <w:numId w:val="0"/>
        </w:numPr>
        <w:ind w:left="1152"/>
        <w:jc w:val="both"/>
        <w:rPr>
          <w:rFonts w:ascii="Times New Roman" w:hAnsi="Times New Roman"/>
          <w:i w:val="0"/>
        </w:rPr>
      </w:pPr>
    </w:p>
    <w:p w:rsidR="00AC5100" w:rsidRPr="00DE7F3E" w:rsidRDefault="00AC5100">
      <w:pPr>
        <w:rPr>
          <w:rFonts w:ascii="Arial" w:hAnsi="Arial"/>
          <w:b/>
          <w:kern w:val="28"/>
        </w:rPr>
      </w:pPr>
      <w:r w:rsidRPr="00DE7F3E">
        <w:br w:type="page"/>
      </w:r>
    </w:p>
    <w:p w:rsidR="00444F44" w:rsidRPr="00DE7F3E" w:rsidRDefault="00AC5100" w:rsidP="00D81B1E">
      <w:pPr>
        <w:pStyle w:val="Ttulo5"/>
      </w:pPr>
      <w:bookmarkStart w:id="159" w:name="_Toc336201784"/>
      <w:r w:rsidRPr="00DE7F3E">
        <w:lastRenderedPageBreak/>
        <w:t>Fluxo Alternativo</w:t>
      </w:r>
      <w:bookmarkEnd w:id="159"/>
    </w:p>
    <w:p w:rsidR="00AC5100" w:rsidRPr="00DE7F3E" w:rsidRDefault="00AC5100" w:rsidP="00D33C38">
      <w:pPr>
        <w:pStyle w:val="Corpodetexto"/>
      </w:pPr>
    </w:p>
    <w:p w:rsidR="00AC5100" w:rsidRPr="00DE7F3E" w:rsidRDefault="00AC5100" w:rsidP="00AC5100">
      <w:pPr>
        <w:pStyle w:val="Ttulo6"/>
        <w:jc w:val="both"/>
        <w:rPr>
          <w:i w:val="0"/>
        </w:rPr>
      </w:pPr>
      <w:r w:rsidRPr="00DE7F3E">
        <w:rPr>
          <w:i w:val="0"/>
        </w:rPr>
        <w:t>Fluxo alternativo &lt;Editar Cliente&gt;</w:t>
      </w:r>
    </w:p>
    <w:p w:rsidR="00AC5100" w:rsidRPr="00DE7F3E" w:rsidRDefault="00AC5100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AC5100" w:rsidRPr="00DE7F3E" w:rsidTr="00631D35">
        <w:trPr>
          <w:trHeight w:val="2253"/>
        </w:trPr>
        <w:tc>
          <w:tcPr>
            <w:tcW w:w="1488" w:type="dxa"/>
          </w:tcPr>
          <w:p w:rsidR="00AC5100" w:rsidRPr="00DE7F3E" w:rsidRDefault="00AC5100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Cliente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Clientes.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os clientes compatíveis com a pesquisa realizada.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cliente desejado. </w:t>
            </w:r>
          </w:p>
          <w:p w:rsidR="00AC5100" w:rsidRPr="00DE7F3E" w:rsidRDefault="00AC5100" w:rsidP="00AC510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do cliente selecionado. </w:t>
            </w:r>
          </w:p>
          <w:p w:rsidR="00AC5100" w:rsidRPr="00DE7F3E" w:rsidRDefault="00AC5100" w:rsidP="00AC5100">
            <w:pPr>
              <w:pageBreakBefore/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altera as informações desejadas e seleciona opção Salvar. </w:t>
            </w:r>
          </w:p>
          <w:p w:rsidR="00AC5100" w:rsidRPr="00DE7F3E" w:rsidRDefault="00AC5100" w:rsidP="00D33C38">
            <w:pPr>
              <w:pStyle w:val="Tabela"/>
            </w:pPr>
            <w:r w:rsidRPr="00DE7F3E">
              <w:t>12. O sistema processa as alterações e fornece feedback ao usuário.</w:t>
            </w:r>
          </w:p>
        </w:tc>
      </w:tr>
    </w:tbl>
    <w:p w:rsidR="008315C1" w:rsidRPr="00DE7F3E" w:rsidRDefault="008315C1" w:rsidP="00D33C38">
      <w:pPr>
        <w:pStyle w:val="Corpodetexto"/>
      </w:pPr>
    </w:p>
    <w:p w:rsidR="00D07DAB" w:rsidRPr="00DE7F3E" w:rsidRDefault="00D07DAB" w:rsidP="00D07DAB">
      <w:pPr>
        <w:pStyle w:val="Ttulo6"/>
        <w:jc w:val="both"/>
        <w:rPr>
          <w:i w:val="0"/>
        </w:rPr>
      </w:pPr>
      <w:r w:rsidRPr="00DE7F3E">
        <w:rPr>
          <w:i w:val="0"/>
        </w:rPr>
        <w:t>Fluxo alternativo &lt;Excluir Cliente&gt;</w:t>
      </w:r>
    </w:p>
    <w:p w:rsidR="00D07DAB" w:rsidRPr="00DE7F3E" w:rsidRDefault="00D07DAB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D07DAB" w:rsidRPr="00DE7F3E" w:rsidTr="00631D35">
        <w:trPr>
          <w:trHeight w:val="2253"/>
        </w:trPr>
        <w:tc>
          <w:tcPr>
            <w:tcW w:w="1488" w:type="dxa"/>
          </w:tcPr>
          <w:p w:rsidR="00D07DAB" w:rsidRPr="00DE7F3E" w:rsidRDefault="00D07DAB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Cliente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Cliente.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clientes compatíveis com a pesquisa realizada.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cliente desejado.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do cliente selecionado.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exclui o cliente e seleciona opção Salvar.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12. O sistema exibe mensagem de confirmação de exclusão. </w:t>
            </w:r>
          </w:p>
          <w:p w:rsidR="00D07DAB" w:rsidRPr="00DE7F3E" w:rsidRDefault="00D07DAB" w:rsidP="00D07DA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13. O usuário confirma exclusão. </w:t>
            </w:r>
          </w:p>
          <w:p w:rsidR="00D07DAB" w:rsidRPr="00DE7F3E" w:rsidRDefault="00D07DAB" w:rsidP="00D33C38">
            <w:pPr>
              <w:pStyle w:val="Tabela"/>
            </w:pPr>
            <w:r w:rsidRPr="00DE7F3E">
              <w:t>14. O sistema processa as alterações e fornece feedback ao usuário.</w:t>
            </w:r>
          </w:p>
        </w:tc>
      </w:tr>
    </w:tbl>
    <w:p w:rsidR="00D07DAB" w:rsidRPr="00DE7F3E" w:rsidRDefault="00D07DAB" w:rsidP="00D33C38">
      <w:pPr>
        <w:pStyle w:val="Corpodetexto"/>
      </w:pPr>
    </w:p>
    <w:p w:rsidR="00802A18" w:rsidRPr="00DE7F3E" w:rsidRDefault="00802A18">
      <w:pPr>
        <w:rPr>
          <w:rFonts w:ascii="Arial" w:hAnsi="Arial"/>
          <w:b/>
          <w:kern w:val="28"/>
        </w:rPr>
      </w:pPr>
      <w:r w:rsidRPr="00DE7F3E">
        <w:br w:type="page"/>
      </w:r>
    </w:p>
    <w:p w:rsidR="00802A18" w:rsidRPr="00DE7F3E" w:rsidRDefault="00802A18" w:rsidP="00802A18">
      <w:pPr>
        <w:pStyle w:val="Ttulo6"/>
        <w:jc w:val="both"/>
        <w:rPr>
          <w:i w:val="0"/>
        </w:rPr>
      </w:pPr>
      <w:r w:rsidRPr="00DE7F3E">
        <w:rPr>
          <w:i w:val="0"/>
        </w:rPr>
        <w:lastRenderedPageBreak/>
        <w:t>Fluxo alternativo &lt;Visualizar Histórico de Vendedor&gt;</w:t>
      </w:r>
    </w:p>
    <w:p w:rsidR="00802A18" w:rsidRPr="00DE7F3E" w:rsidRDefault="00802A18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802A18" w:rsidRPr="00DE7F3E" w:rsidTr="00631D35">
        <w:trPr>
          <w:trHeight w:val="2253"/>
        </w:trPr>
        <w:tc>
          <w:tcPr>
            <w:tcW w:w="1488" w:type="dxa"/>
          </w:tcPr>
          <w:p w:rsidR="00802A18" w:rsidRPr="00DE7F3E" w:rsidRDefault="00802A18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Cliente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Cliente.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clientes compatíveis com a pesquisa realizada.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o cliente desejado.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do cliente selecionado. </w:t>
            </w:r>
          </w:p>
          <w:p w:rsidR="00802A18" w:rsidRPr="00DE7F3E" w:rsidRDefault="00802A18" w:rsidP="00802A1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seleciona opção Histórico de Vendedor. </w:t>
            </w:r>
          </w:p>
          <w:p w:rsidR="00802A18" w:rsidRPr="00DE7F3E" w:rsidRDefault="00802A18" w:rsidP="00D33C38">
            <w:pPr>
              <w:pStyle w:val="Tabela"/>
            </w:pPr>
            <w:r w:rsidRPr="00DE7F3E">
              <w:t>12. O sistema retorna lista com histórico de vendedores da empresa.</w:t>
            </w:r>
          </w:p>
        </w:tc>
      </w:tr>
    </w:tbl>
    <w:p w:rsidR="00802A18" w:rsidRPr="00DE7F3E" w:rsidRDefault="00802A18" w:rsidP="00D33C38">
      <w:pPr>
        <w:pStyle w:val="Corpodetexto"/>
      </w:pPr>
    </w:p>
    <w:p w:rsidR="00876C39" w:rsidRPr="00DE7F3E" w:rsidRDefault="00876C39" w:rsidP="00876C39">
      <w:pPr>
        <w:pStyle w:val="Ttulo4"/>
        <w:rPr>
          <w:i w:val="0"/>
        </w:rPr>
      </w:pPr>
      <w:bookmarkStart w:id="160" w:name="_Toc336201785"/>
      <w:r w:rsidRPr="00DE7F3E">
        <w:rPr>
          <w:i w:val="0"/>
        </w:rPr>
        <w:t>Caso de Uso &lt;Gerenciar Atividades&gt;</w:t>
      </w:r>
      <w:bookmarkEnd w:id="160"/>
    </w:p>
    <w:p w:rsidR="00876C39" w:rsidRPr="00DE7F3E" w:rsidRDefault="00876C39" w:rsidP="00D33C38">
      <w:pPr>
        <w:pStyle w:val="Corpodetexto"/>
      </w:pPr>
    </w:p>
    <w:p w:rsidR="00876C39" w:rsidRPr="00DE7F3E" w:rsidRDefault="00876C39" w:rsidP="00876C39">
      <w:pPr>
        <w:pStyle w:val="Ttulo5"/>
        <w:jc w:val="both"/>
      </w:pPr>
      <w:bookmarkStart w:id="161" w:name="_Toc336201786"/>
      <w:r w:rsidRPr="00DE7F3E">
        <w:t>Precondições</w:t>
      </w:r>
      <w:bookmarkEnd w:id="161"/>
    </w:p>
    <w:p w:rsidR="00876C39" w:rsidRPr="00DE7F3E" w:rsidRDefault="00876C39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876C39" w:rsidRPr="00DE7F3E" w:rsidTr="00631D35">
        <w:trPr>
          <w:trHeight w:val="312"/>
        </w:trPr>
        <w:tc>
          <w:tcPr>
            <w:tcW w:w="9212" w:type="dxa"/>
          </w:tcPr>
          <w:p w:rsidR="00876C39" w:rsidRPr="00DE7F3E" w:rsidRDefault="00876C39" w:rsidP="00D33C38">
            <w:pPr>
              <w:pStyle w:val="Tabela"/>
            </w:pPr>
            <w:r w:rsidRPr="00DE7F3E">
              <w:t>1. Existir usuários cadastrados no sistema.</w:t>
            </w:r>
          </w:p>
        </w:tc>
      </w:tr>
    </w:tbl>
    <w:p w:rsidR="00876C39" w:rsidRPr="00DE7F3E" w:rsidRDefault="00876C39" w:rsidP="00876C39">
      <w:pPr>
        <w:pStyle w:val="Ttulo5"/>
        <w:numPr>
          <w:ilvl w:val="0"/>
          <w:numId w:val="0"/>
        </w:numPr>
        <w:ind w:left="1008"/>
        <w:jc w:val="both"/>
      </w:pPr>
    </w:p>
    <w:p w:rsidR="00876C39" w:rsidRPr="00DE7F3E" w:rsidRDefault="007C5427" w:rsidP="00876C39">
      <w:pPr>
        <w:pStyle w:val="Ttulo5"/>
        <w:jc w:val="both"/>
      </w:pPr>
      <w:bookmarkStart w:id="162" w:name="_Toc336201787"/>
      <w:r w:rsidRPr="00DE7F3E">
        <w:t>Fluxo Principal</w:t>
      </w:r>
      <w:bookmarkEnd w:id="162"/>
    </w:p>
    <w:p w:rsidR="00876C39" w:rsidRPr="00DE7F3E" w:rsidRDefault="00876C39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876C39" w:rsidRPr="00DE7F3E" w:rsidTr="00631D35">
        <w:trPr>
          <w:trHeight w:val="312"/>
        </w:trPr>
        <w:tc>
          <w:tcPr>
            <w:tcW w:w="9212" w:type="dxa"/>
          </w:tcPr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Atividades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atividades.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seleciona opção Nova Atividade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carrega página com formulário de nova Atividade. </w:t>
            </w:r>
          </w:p>
          <w:p w:rsidR="007C5427" w:rsidRPr="00DE7F3E" w:rsidRDefault="007C5427" w:rsidP="007C54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preenche as informações de nova Atividade e seleciona opção Salvar. </w:t>
            </w:r>
          </w:p>
          <w:p w:rsidR="00876C39" w:rsidRPr="00DE7F3E" w:rsidRDefault="007C5427" w:rsidP="00D33C38">
            <w:pPr>
              <w:pStyle w:val="Tabela"/>
            </w:pPr>
            <w:r w:rsidRPr="00DE7F3E">
              <w:t>10. O sistema processa o cadastro e fornece feedback ao usuário.</w:t>
            </w:r>
          </w:p>
        </w:tc>
      </w:tr>
    </w:tbl>
    <w:p w:rsidR="007C5427" w:rsidRPr="00DE7F3E" w:rsidRDefault="007C5427" w:rsidP="007C5427">
      <w:pPr>
        <w:pStyle w:val="Ttulo5"/>
        <w:numPr>
          <w:ilvl w:val="0"/>
          <w:numId w:val="0"/>
        </w:numPr>
        <w:ind w:left="1008"/>
      </w:pPr>
    </w:p>
    <w:p w:rsidR="00E94C27" w:rsidRPr="00DE7F3E" w:rsidRDefault="00E94C27">
      <w:pPr>
        <w:rPr>
          <w:rFonts w:ascii="Arial" w:hAnsi="Arial"/>
          <w:b/>
          <w:kern w:val="28"/>
        </w:rPr>
      </w:pPr>
      <w:r w:rsidRPr="00DE7F3E">
        <w:br w:type="page"/>
      </w:r>
    </w:p>
    <w:p w:rsidR="007C5427" w:rsidRPr="00DE7F3E" w:rsidRDefault="007C5427" w:rsidP="007C5427">
      <w:pPr>
        <w:pStyle w:val="Ttulo5"/>
      </w:pPr>
      <w:bookmarkStart w:id="163" w:name="_Toc336201788"/>
      <w:r w:rsidRPr="00DE7F3E">
        <w:lastRenderedPageBreak/>
        <w:t>Fluxo Alternativo</w:t>
      </w:r>
      <w:bookmarkEnd w:id="163"/>
    </w:p>
    <w:p w:rsidR="007C5427" w:rsidRPr="00DE7F3E" w:rsidRDefault="007C5427" w:rsidP="00D33C38">
      <w:pPr>
        <w:pStyle w:val="Corpodetexto"/>
      </w:pPr>
    </w:p>
    <w:p w:rsidR="007C5427" w:rsidRPr="00DE7F3E" w:rsidRDefault="007C5427" w:rsidP="00E94C27">
      <w:pPr>
        <w:pStyle w:val="Ttulo6"/>
        <w:ind w:left="1276" w:hanging="868"/>
        <w:jc w:val="both"/>
        <w:rPr>
          <w:i w:val="0"/>
        </w:rPr>
      </w:pPr>
      <w:r w:rsidRPr="00DE7F3E">
        <w:rPr>
          <w:i w:val="0"/>
        </w:rPr>
        <w:t>Fluxo alternativo &lt;Editar Atividade&gt;</w:t>
      </w:r>
    </w:p>
    <w:p w:rsidR="007C5427" w:rsidRPr="00DE7F3E" w:rsidRDefault="007C5427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7C5427" w:rsidRPr="00DE7F3E" w:rsidTr="00631D35">
        <w:trPr>
          <w:trHeight w:val="2253"/>
        </w:trPr>
        <w:tc>
          <w:tcPr>
            <w:tcW w:w="1488" w:type="dxa"/>
          </w:tcPr>
          <w:p w:rsidR="007C5427" w:rsidRPr="00DE7F3E" w:rsidRDefault="007C542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as atividades compatíveis com a pesquisa realizada.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selecionada.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altera as informações desejadas e seleciona opção Salvar. </w:t>
            </w:r>
          </w:p>
          <w:p w:rsidR="007C5427" w:rsidRPr="00DE7F3E" w:rsidRDefault="00E94C27" w:rsidP="00D33C38">
            <w:pPr>
              <w:pStyle w:val="Tabela"/>
            </w:pPr>
            <w:r w:rsidRPr="00DE7F3E">
              <w:t>12. O sistema processa as alterações e fornece feedback ao usuário.</w:t>
            </w:r>
          </w:p>
        </w:tc>
      </w:tr>
    </w:tbl>
    <w:p w:rsidR="00876C39" w:rsidRPr="00DE7F3E" w:rsidRDefault="00876C39" w:rsidP="00D33C38">
      <w:pPr>
        <w:pStyle w:val="Corpodetexto"/>
      </w:pPr>
    </w:p>
    <w:p w:rsidR="00E94C27" w:rsidRPr="00DE7F3E" w:rsidRDefault="00E94C27" w:rsidP="00E94C27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t>Fluxo alternativo &lt;Excluir Atividade&gt;</w:t>
      </w:r>
    </w:p>
    <w:p w:rsidR="00E94C27" w:rsidRPr="00DE7F3E" w:rsidRDefault="00E94C27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E94C27" w:rsidRPr="00DE7F3E" w:rsidTr="00631D35">
        <w:trPr>
          <w:trHeight w:val="2253"/>
        </w:trPr>
        <w:tc>
          <w:tcPr>
            <w:tcW w:w="1488" w:type="dxa"/>
          </w:tcPr>
          <w:p w:rsidR="00E94C27" w:rsidRPr="00DE7F3E" w:rsidRDefault="00E94C2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selecionada.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exclui a atividade e seleciona opção Salvar.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12. O sistema exibe mensagem de confirmação de exclusão. </w:t>
            </w:r>
          </w:p>
          <w:p w:rsidR="00E94C27" w:rsidRPr="00DE7F3E" w:rsidRDefault="00E94C27" w:rsidP="00E94C2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13. O usuário confirma exclusão. </w:t>
            </w:r>
          </w:p>
          <w:p w:rsidR="00E94C27" w:rsidRPr="00DE7F3E" w:rsidRDefault="00E94C27" w:rsidP="00D33C38">
            <w:pPr>
              <w:pStyle w:val="Tabela"/>
            </w:pPr>
            <w:r w:rsidRPr="00DE7F3E">
              <w:t>14. O sistema processa as alterações e fornece feedback ao usuário.</w:t>
            </w:r>
          </w:p>
        </w:tc>
      </w:tr>
    </w:tbl>
    <w:p w:rsidR="00E94C27" w:rsidRPr="00DE7F3E" w:rsidRDefault="00E94C27" w:rsidP="00D33C38">
      <w:pPr>
        <w:pStyle w:val="Corpodetexto"/>
      </w:pPr>
    </w:p>
    <w:p w:rsidR="00E94C27" w:rsidRPr="00DE7F3E" w:rsidRDefault="00E94C27">
      <w:pPr>
        <w:rPr>
          <w:rFonts w:ascii="Arial" w:hAnsi="Arial"/>
          <w:b/>
          <w:kern w:val="28"/>
        </w:rPr>
      </w:pPr>
      <w:r w:rsidRPr="00DE7F3E">
        <w:br w:type="page"/>
      </w:r>
    </w:p>
    <w:p w:rsidR="00E94C27" w:rsidRPr="00DE7F3E" w:rsidRDefault="00E94C27" w:rsidP="00E94C27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lastRenderedPageBreak/>
        <w:t>Fluxo alternativo &lt;Visualizar Atividades Agendadas&gt;</w:t>
      </w:r>
    </w:p>
    <w:p w:rsidR="00E94C27" w:rsidRPr="00DE7F3E" w:rsidRDefault="00E94C27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E94C27" w:rsidRPr="00DE7F3E" w:rsidTr="00631D35">
        <w:trPr>
          <w:trHeight w:val="2253"/>
        </w:trPr>
        <w:tc>
          <w:tcPr>
            <w:tcW w:w="1488" w:type="dxa"/>
          </w:tcPr>
          <w:p w:rsidR="00E94C27" w:rsidRPr="00DE7F3E" w:rsidRDefault="00E94C27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610F3A" w:rsidRPr="00DE7F3E" w:rsidRDefault="00610F3A" w:rsidP="00610F3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E94C27" w:rsidRPr="00DE7F3E" w:rsidRDefault="00610F3A" w:rsidP="00610F3A">
            <w:pPr>
              <w:tabs>
                <w:tab w:val="left" w:pos="5775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10. O sistema carrega informações da atividade agendada.</w:t>
            </w:r>
          </w:p>
        </w:tc>
      </w:tr>
    </w:tbl>
    <w:p w:rsidR="00E94C27" w:rsidRPr="00DE7F3E" w:rsidRDefault="00E94C27" w:rsidP="00D33C38">
      <w:pPr>
        <w:pStyle w:val="Corpodetexto"/>
      </w:pPr>
    </w:p>
    <w:p w:rsidR="00610F3A" w:rsidRPr="00DE7F3E" w:rsidRDefault="00610F3A" w:rsidP="00610F3A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t>Fluxo alternativo &lt;Solicitar Emissão de Lembretes e Notificações&gt;</w:t>
      </w:r>
    </w:p>
    <w:p w:rsidR="00610F3A" w:rsidRPr="00DE7F3E" w:rsidRDefault="00610F3A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610F3A" w:rsidRPr="00DE7F3E" w:rsidTr="00631D35">
        <w:trPr>
          <w:trHeight w:val="2253"/>
        </w:trPr>
        <w:tc>
          <w:tcPr>
            <w:tcW w:w="1488" w:type="dxa"/>
          </w:tcPr>
          <w:p w:rsidR="00610F3A" w:rsidRPr="00DE7F3E" w:rsidRDefault="00610F3A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agendada.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seleciona opção de Lembrete e Notificação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12. O sistema carrega formulário para novo Lembrete. </w:t>
            </w:r>
          </w:p>
          <w:p w:rsidR="00045844" w:rsidRPr="00DE7F3E" w:rsidRDefault="00045844" w:rsidP="0004584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13. O usuário preenche as informações de lembrete e seleciona opção Salvar. </w:t>
            </w:r>
          </w:p>
          <w:p w:rsidR="00610F3A" w:rsidRPr="00DE7F3E" w:rsidRDefault="00045844" w:rsidP="00045844">
            <w:pPr>
              <w:tabs>
                <w:tab w:val="left" w:pos="5775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14. O sistema processa o agendamento e fornece feedback ao usuário.</w:t>
            </w:r>
          </w:p>
        </w:tc>
      </w:tr>
    </w:tbl>
    <w:p w:rsidR="00610F3A" w:rsidRPr="00DE7F3E" w:rsidRDefault="00610F3A" w:rsidP="00D33C38">
      <w:pPr>
        <w:pStyle w:val="Corpodetexto"/>
      </w:pPr>
    </w:p>
    <w:p w:rsidR="00E94C27" w:rsidRPr="00DE7F3E" w:rsidRDefault="00045844" w:rsidP="00045844">
      <w:pPr>
        <w:pStyle w:val="Ttulo4"/>
        <w:rPr>
          <w:i w:val="0"/>
        </w:rPr>
      </w:pPr>
      <w:bookmarkStart w:id="164" w:name="_Toc336201789"/>
      <w:r w:rsidRPr="00DE7F3E">
        <w:rPr>
          <w:i w:val="0"/>
        </w:rPr>
        <w:t>Caso de Uso &lt;Gerenciar Atividades Via Androide&gt;</w:t>
      </w:r>
      <w:bookmarkEnd w:id="164"/>
    </w:p>
    <w:p w:rsidR="00045844" w:rsidRPr="00DE7F3E" w:rsidRDefault="00045844" w:rsidP="00D33C38">
      <w:pPr>
        <w:pStyle w:val="Corpodetexto"/>
      </w:pPr>
    </w:p>
    <w:p w:rsidR="00045844" w:rsidRPr="00DE7F3E" w:rsidRDefault="00045844" w:rsidP="00045844">
      <w:pPr>
        <w:pStyle w:val="Ttulo5"/>
        <w:jc w:val="both"/>
      </w:pPr>
      <w:bookmarkStart w:id="165" w:name="_Toc336201790"/>
      <w:r w:rsidRPr="00DE7F3E">
        <w:t>Precondições</w:t>
      </w:r>
      <w:bookmarkEnd w:id="165"/>
    </w:p>
    <w:p w:rsidR="00045844" w:rsidRPr="00DE7F3E" w:rsidRDefault="00045844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045844" w:rsidRPr="00DE7F3E" w:rsidTr="00631D35">
        <w:trPr>
          <w:trHeight w:val="312"/>
        </w:trPr>
        <w:tc>
          <w:tcPr>
            <w:tcW w:w="9212" w:type="dxa"/>
          </w:tcPr>
          <w:p w:rsidR="00045844" w:rsidRPr="00DE7F3E" w:rsidRDefault="00045844" w:rsidP="00D33C38">
            <w:pPr>
              <w:pStyle w:val="Tabela"/>
            </w:pPr>
            <w:r w:rsidRPr="00DE7F3E">
              <w:t>1. Existir usuários cadastrados no sistema.</w:t>
            </w:r>
          </w:p>
        </w:tc>
      </w:tr>
    </w:tbl>
    <w:p w:rsidR="005A2D38" w:rsidRPr="00DE7F3E" w:rsidRDefault="005A2D38" w:rsidP="005A2D38">
      <w:pPr>
        <w:pStyle w:val="Ttulo5"/>
        <w:numPr>
          <w:ilvl w:val="0"/>
          <w:numId w:val="0"/>
        </w:numPr>
        <w:ind w:left="1292"/>
      </w:pPr>
    </w:p>
    <w:p w:rsidR="005358FF" w:rsidRPr="00DE7F3E" w:rsidRDefault="005358FF">
      <w:pPr>
        <w:rPr>
          <w:rFonts w:ascii="Arial" w:hAnsi="Arial"/>
          <w:b/>
          <w:kern w:val="28"/>
        </w:rPr>
      </w:pPr>
      <w:r w:rsidRPr="00DE7F3E">
        <w:br w:type="page"/>
      </w:r>
    </w:p>
    <w:p w:rsidR="005A2D38" w:rsidRPr="00DE7F3E" w:rsidRDefault="005A2D38" w:rsidP="005A2D38">
      <w:pPr>
        <w:pStyle w:val="Ttulo5"/>
      </w:pPr>
      <w:bookmarkStart w:id="166" w:name="_Toc336201791"/>
      <w:r w:rsidRPr="00DE7F3E">
        <w:lastRenderedPageBreak/>
        <w:t>Fluxo Principal</w:t>
      </w:r>
      <w:bookmarkEnd w:id="166"/>
    </w:p>
    <w:p w:rsidR="005A2D38" w:rsidRPr="00DE7F3E" w:rsidRDefault="005A2D38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5A2D38" w:rsidRPr="00DE7F3E" w:rsidTr="00631D35">
        <w:trPr>
          <w:trHeight w:val="312"/>
        </w:trPr>
        <w:tc>
          <w:tcPr>
            <w:tcW w:w="9212" w:type="dxa"/>
          </w:tcPr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Atividades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atividades.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seleciona opção Nova Atividade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carrega página com formulário de nova Atividade.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preenche as informações de nova Atividade e seleciona opção Salvar. </w:t>
            </w:r>
          </w:p>
          <w:p w:rsidR="005A2D38" w:rsidRPr="00DE7F3E" w:rsidRDefault="005A2D38" w:rsidP="005A2D3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processa o cadastro e fornece feedback ao usuário. 8. O sistema carrega página com formulário de nova Atividade. </w:t>
            </w:r>
          </w:p>
          <w:p w:rsidR="005A2D38" w:rsidRPr="00DE7F3E" w:rsidRDefault="005A2D38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preenche as informações de nova Atividade e seleciona opção Salvar. </w:t>
            </w:r>
          </w:p>
          <w:p w:rsidR="005A2D38" w:rsidRPr="00DE7F3E" w:rsidRDefault="005A2D38" w:rsidP="00D33C38">
            <w:pPr>
              <w:pStyle w:val="Tabela"/>
            </w:pPr>
            <w:r w:rsidRPr="00DE7F3E">
              <w:t>10. O sistema processa o cadastro e fornece feedback ao usuário.</w:t>
            </w:r>
          </w:p>
        </w:tc>
      </w:tr>
    </w:tbl>
    <w:p w:rsidR="00045844" w:rsidRPr="00DE7F3E" w:rsidRDefault="00045844" w:rsidP="005358FF">
      <w:pPr>
        <w:pStyle w:val="Ttulo5"/>
        <w:numPr>
          <w:ilvl w:val="0"/>
          <w:numId w:val="0"/>
        </w:numPr>
        <w:jc w:val="both"/>
      </w:pPr>
    </w:p>
    <w:p w:rsidR="005358FF" w:rsidRPr="00DE7F3E" w:rsidRDefault="00F41B03" w:rsidP="005358FF">
      <w:pPr>
        <w:pStyle w:val="Ttulo5"/>
      </w:pPr>
      <w:bookmarkStart w:id="167" w:name="_Toc336201792"/>
      <w:r w:rsidRPr="00DE7F3E">
        <w:t>Fluxo Alternativo</w:t>
      </w:r>
      <w:bookmarkEnd w:id="167"/>
    </w:p>
    <w:p w:rsidR="00F41B03" w:rsidRPr="00DE7F3E" w:rsidRDefault="00F41B03" w:rsidP="00D33C38">
      <w:pPr>
        <w:pStyle w:val="Corpodetexto"/>
      </w:pPr>
    </w:p>
    <w:p w:rsidR="00F41B03" w:rsidRPr="00DE7F3E" w:rsidRDefault="00F41B03" w:rsidP="00F41B03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t>Fluxo alternativo &lt;Editar Atividade Via Androide&gt;</w:t>
      </w:r>
    </w:p>
    <w:p w:rsidR="00F41B03" w:rsidRPr="00DE7F3E" w:rsidRDefault="00F41B03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F41B03" w:rsidRPr="00DE7F3E" w:rsidTr="00631D35">
        <w:trPr>
          <w:trHeight w:val="2253"/>
        </w:trPr>
        <w:tc>
          <w:tcPr>
            <w:tcW w:w="1488" w:type="dxa"/>
          </w:tcPr>
          <w:p w:rsidR="00F41B03" w:rsidRPr="00DE7F3E" w:rsidRDefault="00F41B03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as atividades compatíveis com a pesquisa realizada.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selecionada. </w:t>
            </w:r>
          </w:p>
          <w:p w:rsidR="002F07FE" w:rsidRPr="00DE7F3E" w:rsidRDefault="002F07FE" w:rsidP="002F07F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altera as informações desejadas e seleciona opção Salvar. </w:t>
            </w:r>
          </w:p>
          <w:p w:rsidR="00F41B03" w:rsidRPr="00DE7F3E" w:rsidRDefault="002F07FE" w:rsidP="002F07FE">
            <w:pPr>
              <w:tabs>
                <w:tab w:val="left" w:pos="5775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12. O sistema processa as alterações e fornece feedback ao usuário</w:t>
            </w:r>
            <w:r w:rsidR="00F41B03"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.</w:t>
            </w:r>
          </w:p>
        </w:tc>
      </w:tr>
    </w:tbl>
    <w:p w:rsidR="002F07FE" w:rsidRPr="00DE7F3E" w:rsidRDefault="002F07FE" w:rsidP="002F07FE">
      <w:pPr>
        <w:pStyle w:val="Ttulo6"/>
        <w:numPr>
          <w:ilvl w:val="0"/>
          <w:numId w:val="0"/>
        </w:numPr>
        <w:ind w:left="1152"/>
        <w:jc w:val="both"/>
        <w:rPr>
          <w:i w:val="0"/>
        </w:rPr>
      </w:pPr>
    </w:p>
    <w:p w:rsidR="00631D35" w:rsidRPr="00DE7F3E" w:rsidRDefault="00631D35">
      <w:pPr>
        <w:rPr>
          <w:rFonts w:ascii="Arial" w:hAnsi="Arial"/>
          <w:b/>
          <w:kern w:val="28"/>
        </w:rPr>
      </w:pPr>
      <w:r w:rsidRPr="00DE7F3E">
        <w:br w:type="page"/>
      </w:r>
    </w:p>
    <w:p w:rsidR="002F07FE" w:rsidRPr="00DE7F3E" w:rsidRDefault="002F07FE" w:rsidP="002F07FE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lastRenderedPageBreak/>
        <w:t>Fluxo alternativo &lt;Excluir Atividade Via Androide&gt;</w:t>
      </w:r>
    </w:p>
    <w:p w:rsidR="002F07FE" w:rsidRPr="00DE7F3E" w:rsidRDefault="002F07FE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2F07FE" w:rsidRPr="00DE7F3E" w:rsidTr="00631D35">
        <w:trPr>
          <w:trHeight w:val="2253"/>
        </w:trPr>
        <w:tc>
          <w:tcPr>
            <w:tcW w:w="1488" w:type="dxa"/>
          </w:tcPr>
          <w:p w:rsidR="002F07FE" w:rsidRPr="00DE7F3E" w:rsidRDefault="002F07FE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selecionada.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exclui a atividade e seleciona opção Salvar.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12. O sistema exibe mensagem de confirmação de exclusão.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13. O usuário confirma exclusão. </w:t>
            </w:r>
          </w:p>
          <w:p w:rsidR="002F07FE" w:rsidRPr="00DE7F3E" w:rsidRDefault="00631D35" w:rsidP="00631D35">
            <w:pPr>
              <w:tabs>
                <w:tab w:val="left" w:pos="5775"/>
                <w:tab w:val="left" w:pos="6750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14. O sistema processa as alterações e fornece feedback ao usuário.</w:t>
            </w:r>
          </w:p>
        </w:tc>
      </w:tr>
    </w:tbl>
    <w:p w:rsidR="00631D35" w:rsidRPr="00DE7F3E" w:rsidRDefault="00631D35" w:rsidP="00631D35">
      <w:pPr>
        <w:pStyle w:val="Ttulo6"/>
        <w:numPr>
          <w:ilvl w:val="0"/>
          <w:numId w:val="0"/>
        </w:numPr>
        <w:ind w:left="1152"/>
        <w:jc w:val="both"/>
        <w:rPr>
          <w:i w:val="0"/>
        </w:rPr>
      </w:pPr>
    </w:p>
    <w:p w:rsidR="00631D35" w:rsidRPr="00DE7F3E" w:rsidRDefault="00631D35" w:rsidP="00631D35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t>Fluxo alternativo &lt;Visualizar Atividades Agendadas Via Androide&gt;</w:t>
      </w:r>
    </w:p>
    <w:p w:rsidR="00631D35" w:rsidRPr="00DE7F3E" w:rsidRDefault="00631D35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631D35" w:rsidRPr="00DE7F3E" w:rsidTr="00631D35">
        <w:trPr>
          <w:trHeight w:val="2253"/>
        </w:trPr>
        <w:tc>
          <w:tcPr>
            <w:tcW w:w="1488" w:type="dxa"/>
          </w:tcPr>
          <w:p w:rsidR="00631D35" w:rsidRPr="00DE7F3E" w:rsidRDefault="00631D35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631D35" w:rsidRPr="00DE7F3E" w:rsidRDefault="00631D35" w:rsidP="00631D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631D35" w:rsidRPr="00DE7F3E" w:rsidRDefault="00631D35" w:rsidP="00631D35">
            <w:pPr>
              <w:tabs>
                <w:tab w:val="left" w:pos="5775"/>
                <w:tab w:val="left" w:pos="6750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10. O sistema carrega informações da atividade agendada.</w:t>
            </w:r>
          </w:p>
        </w:tc>
      </w:tr>
    </w:tbl>
    <w:p w:rsidR="00631D35" w:rsidRPr="00DE7F3E" w:rsidRDefault="00631D35" w:rsidP="00631D35">
      <w:pPr>
        <w:pStyle w:val="Ttulo6"/>
        <w:numPr>
          <w:ilvl w:val="0"/>
          <w:numId w:val="0"/>
        </w:numPr>
        <w:ind w:left="1152"/>
        <w:jc w:val="both"/>
        <w:rPr>
          <w:i w:val="0"/>
        </w:rPr>
      </w:pPr>
    </w:p>
    <w:p w:rsidR="001D3AF2" w:rsidRPr="00DE7F3E" w:rsidRDefault="001D3AF2">
      <w:pPr>
        <w:rPr>
          <w:rFonts w:ascii="Arial" w:hAnsi="Arial"/>
          <w:b/>
          <w:kern w:val="28"/>
        </w:rPr>
      </w:pPr>
      <w:r w:rsidRPr="00DE7F3E">
        <w:br w:type="page"/>
      </w:r>
    </w:p>
    <w:p w:rsidR="00631D35" w:rsidRPr="00DE7F3E" w:rsidRDefault="00631D35" w:rsidP="00631D35">
      <w:pPr>
        <w:pStyle w:val="Ttulo6"/>
        <w:numPr>
          <w:ilvl w:val="5"/>
          <w:numId w:val="34"/>
        </w:numPr>
        <w:jc w:val="both"/>
        <w:rPr>
          <w:i w:val="0"/>
        </w:rPr>
      </w:pPr>
      <w:r w:rsidRPr="00DE7F3E">
        <w:rPr>
          <w:i w:val="0"/>
        </w:rPr>
        <w:lastRenderedPageBreak/>
        <w:t>Fluxo alternativo &lt;Solicitar Emissão de Lembretes e Notificações Via Androide&gt;</w:t>
      </w:r>
    </w:p>
    <w:p w:rsidR="00631D35" w:rsidRPr="00DE7F3E" w:rsidRDefault="00631D35" w:rsidP="00D33C38">
      <w:pPr>
        <w:pStyle w:val="Corpodetexto"/>
      </w:pPr>
    </w:p>
    <w:p w:rsidR="001D3AF2" w:rsidRPr="00DE7F3E" w:rsidRDefault="001D3AF2" w:rsidP="00D33C38">
      <w:pPr>
        <w:pStyle w:val="Corpodetexto"/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631D35" w:rsidRPr="00DE7F3E" w:rsidTr="00631D35">
        <w:trPr>
          <w:trHeight w:val="2253"/>
        </w:trPr>
        <w:tc>
          <w:tcPr>
            <w:tcW w:w="1488" w:type="dxa"/>
          </w:tcPr>
          <w:p w:rsidR="00631D35" w:rsidRPr="00DE7F3E" w:rsidRDefault="00631D35" w:rsidP="00D33C38">
            <w:pPr>
              <w:pStyle w:val="Tabela"/>
            </w:pPr>
            <w:r w:rsidRPr="00DE7F3E">
              <w:t>Passos</w:t>
            </w:r>
          </w:p>
        </w:tc>
        <w:tc>
          <w:tcPr>
            <w:tcW w:w="7724" w:type="dxa"/>
          </w:tcPr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1. O usuário acessa a Url do sistema.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2. O sistema carrega a página inicial.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3. O usuário informa login e senha válidos e seleciona o botão Entrar.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4. O sistema autentica o usuário e carrega o perfil logado.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5. O usuário seleciona opção Atividade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6. O sistema carrega página de gerenciamento de Atividade.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7. O usuário informa item de pesquisa e seleciona botão Pesquisar.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8. O sistema retorna lista de atividades compatíveis com a pesquisa realizada.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9. O usuário seleciona a atividade desejada.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10. O sistema carrega informações da atividade agendada.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11. O usuário seleciona opção de Lembrete e Notificação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12. O sistema carrega formulário para novo Lembrete. </w:t>
            </w:r>
          </w:p>
          <w:p w:rsidR="001D3AF2" w:rsidRPr="001D3AF2" w:rsidRDefault="001D3AF2" w:rsidP="001D3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1D3AF2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13. O usuário preenche as informações de lembrete e seleciona opção Salvar. </w:t>
            </w:r>
          </w:p>
          <w:p w:rsidR="00631D35" w:rsidRPr="00DE7F3E" w:rsidRDefault="001D3AF2" w:rsidP="001D3AF2">
            <w:pPr>
              <w:tabs>
                <w:tab w:val="left" w:pos="5775"/>
                <w:tab w:val="left" w:pos="6750"/>
              </w:tabs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DE7F3E">
              <w:rPr>
                <w:rFonts w:ascii="Calibri" w:hAnsi="Calibri" w:cs="Calibri"/>
                <w:color w:val="000000"/>
                <w:sz w:val="23"/>
                <w:szCs w:val="23"/>
              </w:rPr>
              <w:t>14. O sistema processa o agendamento e fornece feedback ao usuário.</w:t>
            </w:r>
          </w:p>
        </w:tc>
      </w:tr>
    </w:tbl>
    <w:p w:rsidR="00F41B03" w:rsidRPr="00DE7F3E" w:rsidRDefault="00F41B03" w:rsidP="00631D35">
      <w:pPr>
        <w:pStyle w:val="Ttulo6"/>
        <w:numPr>
          <w:ilvl w:val="0"/>
          <w:numId w:val="0"/>
        </w:numPr>
        <w:ind w:left="1152"/>
        <w:rPr>
          <w:i w:val="0"/>
        </w:rPr>
      </w:pPr>
    </w:p>
    <w:p w:rsidR="00F41B03" w:rsidRPr="00DE7F3E" w:rsidRDefault="00F41B03" w:rsidP="00D33C38">
      <w:pPr>
        <w:pStyle w:val="Corpodetexto"/>
      </w:pPr>
    </w:p>
    <w:p w:rsidR="001D3AF2" w:rsidRPr="00DE7F3E" w:rsidRDefault="001D3AF2">
      <w:pPr>
        <w:rPr>
          <w:b/>
          <w:kern w:val="28"/>
          <w:sz w:val="24"/>
        </w:rPr>
      </w:pPr>
      <w:r w:rsidRPr="00DE7F3E">
        <w:br w:type="page"/>
      </w:r>
    </w:p>
    <w:p w:rsidR="00EB3F4E" w:rsidRPr="00DE7F3E" w:rsidRDefault="00EB3F4E" w:rsidP="00B458CC">
      <w:pPr>
        <w:pStyle w:val="Ttulo3"/>
        <w:jc w:val="both"/>
      </w:pPr>
      <w:bookmarkStart w:id="168" w:name="_Toc336201793"/>
      <w:r w:rsidRPr="00DE7F3E">
        <w:lastRenderedPageBreak/>
        <w:t>Requisitos Não Funcionais</w:t>
      </w:r>
      <w:bookmarkEnd w:id="168"/>
    </w:p>
    <w:p w:rsidR="00734F92" w:rsidRPr="00DE7F3E" w:rsidRDefault="00734F92" w:rsidP="00D33C38">
      <w:pPr>
        <w:pStyle w:val="Corpodetexto"/>
      </w:pPr>
    </w:p>
    <w:p w:rsidR="00EB3F4E" w:rsidRPr="00DE7F3E" w:rsidRDefault="00EB3F4E" w:rsidP="00B458CC">
      <w:pPr>
        <w:pStyle w:val="Ttulo4"/>
        <w:jc w:val="both"/>
        <w:rPr>
          <w:i w:val="0"/>
        </w:rPr>
      </w:pPr>
      <w:bookmarkStart w:id="169" w:name="_Toc336201794"/>
      <w:r w:rsidRPr="00DE7F3E">
        <w:rPr>
          <w:i w:val="0"/>
        </w:rPr>
        <w:t>Requisitos de Dados Persistentes</w:t>
      </w:r>
      <w:bookmarkEnd w:id="169"/>
    </w:p>
    <w:p w:rsidR="00734F92" w:rsidRPr="00DE7F3E" w:rsidRDefault="00734F92" w:rsidP="00D33C38">
      <w:pPr>
        <w:pStyle w:val="Corpodetexto"/>
      </w:pPr>
    </w:p>
    <w:p w:rsidR="00E025E6" w:rsidRPr="00DE7F3E" w:rsidRDefault="00E025E6" w:rsidP="00B458CC">
      <w:pPr>
        <w:pStyle w:val="Ttulo5"/>
        <w:keepLines/>
        <w:jc w:val="both"/>
      </w:pPr>
      <w:bookmarkStart w:id="170" w:name="_Toc270585804"/>
      <w:bookmarkStart w:id="171" w:name="_Toc270616675"/>
      <w:bookmarkStart w:id="172" w:name="_Toc271574969"/>
      <w:bookmarkStart w:id="173" w:name="_Toc336201795"/>
      <w:r w:rsidRPr="00DE7F3E">
        <w:t>Diagrama de classes persistentes</w:t>
      </w:r>
      <w:bookmarkEnd w:id="170"/>
      <w:bookmarkEnd w:id="171"/>
      <w:bookmarkEnd w:id="172"/>
      <w:bookmarkEnd w:id="173"/>
    </w:p>
    <w:p w:rsidR="00734F92" w:rsidRPr="00DE7F3E" w:rsidRDefault="00734F92" w:rsidP="00D33C38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8455"/>
      </w:tblGrid>
      <w:tr w:rsidR="00E025E6" w:rsidRPr="00DE7F3E" w:rsidTr="007F5835">
        <w:trPr>
          <w:trHeight w:val="60"/>
        </w:trPr>
        <w:tc>
          <w:tcPr>
            <w:tcW w:w="5000" w:type="pct"/>
          </w:tcPr>
          <w:p w:rsidR="00E025E6" w:rsidRPr="00DE7F3E" w:rsidRDefault="00734F92" w:rsidP="00D33C38">
            <w:pPr>
              <w:pStyle w:val="Tabela"/>
            </w:pPr>
            <w:r w:rsidRPr="00DE7F3E">
              <w:rPr>
                <w:noProof/>
              </w:rPr>
              <w:drawing>
                <wp:inline distT="0" distB="0" distL="0" distR="0">
                  <wp:extent cx="5274694" cy="5231219"/>
                  <wp:effectExtent l="19050" t="0" r="2156" b="0"/>
                  <wp:docPr id="5" name="Imagem 4" descr="DER C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R CRM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523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E6" w:rsidRPr="00DE7F3E" w:rsidRDefault="00E025E6" w:rsidP="00D33C38">
      <w:pPr>
        <w:pStyle w:val="Corpodetexto"/>
      </w:pPr>
    </w:p>
    <w:p w:rsidR="00734F92" w:rsidRPr="00DE7F3E" w:rsidRDefault="00734F92">
      <w:pPr>
        <w:rPr>
          <w:rFonts w:ascii="Arial" w:hAnsi="Arial"/>
          <w:b/>
          <w:kern w:val="28"/>
        </w:rPr>
      </w:pPr>
      <w:bookmarkStart w:id="174" w:name="_Toc270585805"/>
      <w:bookmarkStart w:id="175" w:name="_Toc270616676"/>
      <w:bookmarkStart w:id="176" w:name="_Toc271574970"/>
      <w:r w:rsidRPr="00DE7F3E">
        <w:br w:type="page"/>
      </w:r>
    </w:p>
    <w:p w:rsidR="00E025E6" w:rsidRPr="00DE7F3E" w:rsidRDefault="00E025E6" w:rsidP="00B458CC">
      <w:pPr>
        <w:pStyle w:val="Ttulo5"/>
        <w:jc w:val="both"/>
      </w:pPr>
      <w:bookmarkStart w:id="177" w:name="_Toc336201796"/>
      <w:r w:rsidRPr="00DE7F3E">
        <w:lastRenderedPageBreak/>
        <w:t>Classes persistentes</w:t>
      </w:r>
      <w:bookmarkEnd w:id="174"/>
      <w:bookmarkEnd w:id="175"/>
      <w:bookmarkEnd w:id="176"/>
      <w:bookmarkEnd w:id="177"/>
    </w:p>
    <w:p w:rsidR="00734F92" w:rsidRPr="00DE7F3E" w:rsidRDefault="00734F92" w:rsidP="00D33C38">
      <w:pPr>
        <w:pStyle w:val="Corpodetexto"/>
      </w:pPr>
    </w:p>
    <w:tbl>
      <w:tblPr>
        <w:tblW w:w="4988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927"/>
        <w:gridCol w:w="1754"/>
        <w:gridCol w:w="5754"/>
      </w:tblGrid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E025E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 de ordem</w:t>
            </w:r>
          </w:p>
        </w:tc>
        <w:tc>
          <w:tcPr>
            <w:tcW w:w="510" w:type="pct"/>
          </w:tcPr>
          <w:p w:rsidR="00E025E6" w:rsidRPr="00DE7F3E" w:rsidRDefault="00E025E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3888" w:type="pct"/>
          </w:tcPr>
          <w:p w:rsidR="00E025E6" w:rsidRPr="00DE7F3E" w:rsidRDefault="00E025E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</w:tr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E025E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1</w:t>
            </w:r>
          </w:p>
        </w:tc>
        <w:tc>
          <w:tcPr>
            <w:tcW w:w="510" w:type="pct"/>
          </w:tcPr>
          <w:p w:rsidR="00E025E6" w:rsidRPr="00DE7F3E" w:rsidRDefault="00703568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Usuário</w:t>
            </w:r>
          </w:p>
        </w:tc>
        <w:tc>
          <w:tcPr>
            <w:tcW w:w="3888" w:type="pct"/>
          </w:tcPr>
          <w:p w:rsidR="00E025E6" w:rsidRPr="00DE7F3E" w:rsidRDefault="00703568" w:rsidP="00D33C38">
            <w:pPr>
              <w:pStyle w:val="Tabela"/>
              <w:rPr>
                <w:snapToGrid w:val="0"/>
              </w:rPr>
            </w:pPr>
            <w:r w:rsidRPr="00DE7F3E">
              <w:t xml:space="preserve">Cadastro de informações de </w:t>
            </w:r>
            <w:r w:rsidR="00B609DF" w:rsidRPr="00DE7F3E">
              <w:t>U</w:t>
            </w:r>
            <w:r w:rsidRPr="00DE7F3E">
              <w:t>suários, com opções de alteração, exclusão e consulta.</w:t>
            </w:r>
          </w:p>
        </w:tc>
      </w:tr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E025E6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2</w:t>
            </w:r>
          </w:p>
        </w:tc>
        <w:tc>
          <w:tcPr>
            <w:tcW w:w="510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Funcionário</w:t>
            </w:r>
          </w:p>
        </w:tc>
        <w:tc>
          <w:tcPr>
            <w:tcW w:w="3888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t xml:space="preserve">Cadastro de informações de </w:t>
            </w:r>
            <w:r w:rsidR="00B609DF" w:rsidRPr="00DE7F3E">
              <w:t>F</w:t>
            </w:r>
            <w:r w:rsidRPr="00DE7F3E">
              <w:t>uncionários, com opções de alteração, exclusão e consulta.</w:t>
            </w:r>
          </w:p>
        </w:tc>
      </w:tr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9D4D3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3</w:t>
            </w:r>
          </w:p>
        </w:tc>
        <w:tc>
          <w:tcPr>
            <w:tcW w:w="510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Atividade</w:t>
            </w:r>
          </w:p>
        </w:tc>
        <w:tc>
          <w:tcPr>
            <w:tcW w:w="3888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t xml:space="preserve">Cadastro de informações de </w:t>
            </w:r>
            <w:r w:rsidR="00B609DF" w:rsidRPr="00DE7F3E">
              <w:t>A</w:t>
            </w:r>
            <w:r w:rsidRPr="00DE7F3E">
              <w:t>tividades, com opções de alteração, exclusão e consulta.</w:t>
            </w:r>
          </w:p>
        </w:tc>
      </w:tr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9D4D3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4</w:t>
            </w:r>
          </w:p>
        </w:tc>
        <w:tc>
          <w:tcPr>
            <w:tcW w:w="510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Convite</w:t>
            </w:r>
          </w:p>
        </w:tc>
        <w:tc>
          <w:tcPr>
            <w:tcW w:w="3888" w:type="pct"/>
          </w:tcPr>
          <w:p w:rsidR="00E025E6" w:rsidRPr="00DE7F3E" w:rsidRDefault="0098574E" w:rsidP="00D33C38">
            <w:pPr>
              <w:pStyle w:val="Tabela"/>
              <w:rPr>
                <w:snapToGrid w:val="0"/>
              </w:rPr>
            </w:pPr>
            <w:r w:rsidRPr="00DE7F3E">
              <w:t xml:space="preserve">Cadastro de informações de </w:t>
            </w:r>
            <w:r w:rsidR="00B609DF" w:rsidRPr="00DE7F3E">
              <w:t>Atividades, convidando Funcionário, Administrador ou Dono da Empresa para participar dela.</w:t>
            </w:r>
          </w:p>
        </w:tc>
      </w:tr>
      <w:tr w:rsidR="00E025E6" w:rsidRPr="00DE7F3E" w:rsidTr="00963C1A">
        <w:trPr>
          <w:cantSplit/>
        </w:trPr>
        <w:tc>
          <w:tcPr>
            <w:tcW w:w="602" w:type="pct"/>
          </w:tcPr>
          <w:p w:rsidR="00E025E6" w:rsidRPr="00DE7F3E" w:rsidRDefault="009D4D3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5</w:t>
            </w:r>
          </w:p>
        </w:tc>
        <w:tc>
          <w:tcPr>
            <w:tcW w:w="510" w:type="pct"/>
          </w:tcPr>
          <w:p w:rsidR="00E025E6" w:rsidRPr="00DE7F3E" w:rsidRDefault="00B609DF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Empresa</w:t>
            </w:r>
          </w:p>
        </w:tc>
        <w:tc>
          <w:tcPr>
            <w:tcW w:w="3888" w:type="pct"/>
          </w:tcPr>
          <w:p w:rsidR="00E025E6" w:rsidRPr="00DE7F3E" w:rsidRDefault="00B609DF" w:rsidP="00D33C38">
            <w:pPr>
              <w:pStyle w:val="Tabela"/>
              <w:rPr>
                <w:snapToGrid w:val="0"/>
              </w:rPr>
            </w:pPr>
            <w:r w:rsidRPr="00DE7F3E">
              <w:t>Cadastro de informações de Empresa, com opções de alteração, exclusão e consulta.</w:t>
            </w:r>
          </w:p>
        </w:tc>
      </w:tr>
      <w:tr w:rsidR="00DB6E51" w:rsidRPr="00DE7F3E" w:rsidTr="00963C1A">
        <w:trPr>
          <w:cantSplit/>
        </w:trPr>
        <w:tc>
          <w:tcPr>
            <w:tcW w:w="602" w:type="pct"/>
          </w:tcPr>
          <w:p w:rsidR="00DB6E51" w:rsidRPr="00DE7F3E" w:rsidRDefault="00DB6E51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6</w:t>
            </w:r>
          </w:p>
        </w:tc>
        <w:tc>
          <w:tcPr>
            <w:tcW w:w="510" w:type="pct"/>
          </w:tcPr>
          <w:p w:rsidR="00DB6E51" w:rsidRPr="00DE7F3E" w:rsidRDefault="00DB6E51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Cliente</w:t>
            </w:r>
          </w:p>
        </w:tc>
        <w:tc>
          <w:tcPr>
            <w:tcW w:w="3888" w:type="pct"/>
          </w:tcPr>
          <w:p w:rsidR="00DB6E51" w:rsidRPr="00DE7F3E" w:rsidRDefault="00DB6E51" w:rsidP="00D33C38">
            <w:pPr>
              <w:pStyle w:val="Tabela"/>
            </w:pPr>
            <w:r w:rsidRPr="00DE7F3E">
              <w:t>Cadastro de informações de Clientes, com opções de alteração, exclusão e consulta.</w:t>
            </w:r>
          </w:p>
        </w:tc>
      </w:tr>
      <w:tr w:rsidR="00DB6E51" w:rsidRPr="00DE7F3E" w:rsidTr="00963C1A">
        <w:trPr>
          <w:cantSplit/>
        </w:trPr>
        <w:tc>
          <w:tcPr>
            <w:tcW w:w="602" w:type="pct"/>
          </w:tcPr>
          <w:p w:rsidR="00DB6E51" w:rsidRPr="00DE7F3E" w:rsidRDefault="00DB6E51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7</w:t>
            </w:r>
          </w:p>
        </w:tc>
        <w:tc>
          <w:tcPr>
            <w:tcW w:w="510" w:type="pct"/>
          </w:tcPr>
          <w:p w:rsidR="00DB6E51" w:rsidRPr="00DE7F3E" w:rsidRDefault="0083640C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Func_Resp</w:t>
            </w:r>
          </w:p>
        </w:tc>
        <w:tc>
          <w:tcPr>
            <w:tcW w:w="3888" w:type="pct"/>
          </w:tcPr>
          <w:p w:rsidR="00DB6E51" w:rsidRPr="00DE7F3E" w:rsidRDefault="0083640C" w:rsidP="00D33C38">
            <w:pPr>
              <w:pStyle w:val="Tabela"/>
            </w:pPr>
            <w:r w:rsidRPr="00DE7F3E">
              <w:t>Vinculação do Funcionário com um Cliente específico, relação de responsabilidade.</w:t>
            </w:r>
          </w:p>
        </w:tc>
      </w:tr>
      <w:tr w:rsidR="0083640C" w:rsidRPr="00DE7F3E" w:rsidTr="00963C1A">
        <w:trPr>
          <w:cantSplit/>
        </w:trPr>
        <w:tc>
          <w:tcPr>
            <w:tcW w:w="602" w:type="pct"/>
          </w:tcPr>
          <w:p w:rsidR="0083640C" w:rsidRPr="00DE7F3E" w:rsidRDefault="0083640C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8</w:t>
            </w:r>
          </w:p>
        </w:tc>
        <w:tc>
          <w:tcPr>
            <w:tcW w:w="510" w:type="pct"/>
          </w:tcPr>
          <w:p w:rsidR="0083640C" w:rsidRPr="00DE7F3E" w:rsidRDefault="0083640C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Contato</w:t>
            </w:r>
          </w:p>
        </w:tc>
        <w:tc>
          <w:tcPr>
            <w:tcW w:w="3888" w:type="pct"/>
          </w:tcPr>
          <w:p w:rsidR="0083640C" w:rsidRPr="00DE7F3E" w:rsidRDefault="0083640C" w:rsidP="00D33C38">
            <w:pPr>
              <w:pStyle w:val="Tabela"/>
            </w:pPr>
            <w:r w:rsidRPr="00DE7F3E">
              <w:t>Informaç</w:t>
            </w:r>
            <w:r w:rsidR="00EE5C90" w:rsidRPr="00DE7F3E">
              <w:t>ões do contato que o F</w:t>
            </w:r>
            <w:r w:rsidRPr="00DE7F3E">
              <w:t>uncionário tem no Cliente.</w:t>
            </w:r>
          </w:p>
        </w:tc>
      </w:tr>
      <w:tr w:rsidR="0083640C" w:rsidRPr="00DE7F3E" w:rsidTr="00963C1A">
        <w:trPr>
          <w:cantSplit/>
        </w:trPr>
        <w:tc>
          <w:tcPr>
            <w:tcW w:w="602" w:type="pct"/>
          </w:tcPr>
          <w:p w:rsidR="0083640C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9</w:t>
            </w:r>
          </w:p>
        </w:tc>
        <w:tc>
          <w:tcPr>
            <w:tcW w:w="510" w:type="pct"/>
          </w:tcPr>
          <w:p w:rsidR="0083640C" w:rsidRPr="00DE7F3E" w:rsidRDefault="0083640C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Convidado</w:t>
            </w:r>
          </w:p>
        </w:tc>
        <w:tc>
          <w:tcPr>
            <w:tcW w:w="3888" w:type="pct"/>
          </w:tcPr>
          <w:p w:rsidR="0083640C" w:rsidRPr="00DE7F3E" w:rsidRDefault="00962E25" w:rsidP="00D33C38">
            <w:pPr>
              <w:pStyle w:val="Tabela"/>
            </w:pPr>
            <w:r w:rsidRPr="00DE7F3E">
              <w:t>Informações do convidado de um evento, através de um convite.</w:t>
            </w:r>
          </w:p>
        </w:tc>
      </w:tr>
      <w:tr w:rsidR="00962E25" w:rsidRPr="00DE7F3E" w:rsidTr="00963C1A">
        <w:trPr>
          <w:cantSplit/>
        </w:trPr>
        <w:tc>
          <w:tcPr>
            <w:tcW w:w="602" w:type="pct"/>
          </w:tcPr>
          <w:p w:rsidR="00962E25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1</w:t>
            </w:r>
            <w:r w:rsidR="00962E25" w:rsidRPr="00DE7F3E">
              <w:rPr>
                <w:snapToGrid w:val="0"/>
              </w:rPr>
              <w:t>.</w:t>
            </w:r>
          </w:p>
        </w:tc>
        <w:tc>
          <w:tcPr>
            <w:tcW w:w="510" w:type="pct"/>
          </w:tcPr>
          <w:p w:rsidR="00962E25" w:rsidRPr="00DE7F3E" w:rsidRDefault="00962E25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TipoFuncionario</w:t>
            </w:r>
          </w:p>
        </w:tc>
        <w:tc>
          <w:tcPr>
            <w:tcW w:w="3888" w:type="pct"/>
          </w:tcPr>
          <w:p w:rsidR="00962E25" w:rsidRPr="00DE7F3E" w:rsidRDefault="00EE5C90" w:rsidP="00D33C38">
            <w:pPr>
              <w:pStyle w:val="Tabela"/>
            </w:pPr>
            <w:r w:rsidRPr="00DE7F3E">
              <w:t>É a classe que define o tipo de Funcionário da empresa: Funcionário, Administrador ou Dono da Empresa.</w:t>
            </w:r>
          </w:p>
        </w:tc>
      </w:tr>
      <w:tr w:rsidR="00EE5C90" w:rsidRPr="00DE7F3E" w:rsidTr="00963C1A">
        <w:trPr>
          <w:cantSplit/>
        </w:trPr>
        <w:tc>
          <w:tcPr>
            <w:tcW w:w="602" w:type="pct"/>
          </w:tcPr>
          <w:p w:rsidR="00EE5C90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11</w:t>
            </w:r>
          </w:p>
        </w:tc>
        <w:tc>
          <w:tcPr>
            <w:tcW w:w="510" w:type="pct"/>
          </w:tcPr>
          <w:p w:rsidR="00EE5C90" w:rsidRPr="00DE7F3E" w:rsidRDefault="00EE5C90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Tipo_Atividade</w:t>
            </w:r>
          </w:p>
        </w:tc>
        <w:tc>
          <w:tcPr>
            <w:tcW w:w="3888" w:type="pct"/>
          </w:tcPr>
          <w:p w:rsidR="00EE5C90" w:rsidRPr="00DE7F3E" w:rsidRDefault="00EE5C90" w:rsidP="00D33C38">
            <w:pPr>
              <w:pStyle w:val="Tabela"/>
            </w:pPr>
            <w:r w:rsidRPr="00DE7F3E">
              <w:t>Define tipo da atividade.</w:t>
            </w:r>
          </w:p>
        </w:tc>
      </w:tr>
    </w:tbl>
    <w:p w:rsidR="00E025E6" w:rsidRPr="00DE7F3E" w:rsidRDefault="00E025E6" w:rsidP="00D33C38">
      <w:pPr>
        <w:pStyle w:val="Corpodetexto"/>
      </w:pPr>
    </w:p>
    <w:p w:rsidR="00963C1A" w:rsidRPr="00DE7F3E" w:rsidRDefault="00963C1A" w:rsidP="00B458CC">
      <w:pPr>
        <w:pStyle w:val="Ttulo4"/>
        <w:jc w:val="both"/>
        <w:rPr>
          <w:i w:val="0"/>
        </w:rPr>
      </w:pPr>
      <w:bookmarkStart w:id="178" w:name="_Toc336201797"/>
      <w:r w:rsidRPr="00DE7F3E">
        <w:rPr>
          <w:i w:val="0"/>
        </w:rPr>
        <w:t>Requisitos de Usabilidade</w:t>
      </w:r>
      <w:bookmarkEnd w:id="178"/>
    </w:p>
    <w:p w:rsidR="00734F92" w:rsidRPr="00DE7F3E" w:rsidRDefault="00734F92" w:rsidP="00D33C38">
      <w:pPr>
        <w:pStyle w:val="Corpodetexto"/>
      </w:pPr>
    </w:p>
    <w:tbl>
      <w:tblPr>
        <w:tblW w:w="4988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979"/>
        <w:gridCol w:w="1234"/>
        <w:gridCol w:w="6222"/>
      </w:tblGrid>
      <w:tr w:rsidR="00963C1A" w:rsidRPr="00DE7F3E" w:rsidTr="002B1EFB">
        <w:trPr>
          <w:cantSplit/>
        </w:trPr>
        <w:tc>
          <w:tcPr>
            <w:tcW w:w="581" w:type="pct"/>
          </w:tcPr>
          <w:p w:rsidR="00963C1A" w:rsidRPr="00DE7F3E" w:rsidRDefault="00963C1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 de ordem</w:t>
            </w:r>
          </w:p>
        </w:tc>
        <w:tc>
          <w:tcPr>
            <w:tcW w:w="731" w:type="pct"/>
          </w:tcPr>
          <w:p w:rsidR="00963C1A" w:rsidRPr="00DE7F3E" w:rsidRDefault="00963C1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3688" w:type="pct"/>
          </w:tcPr>
          <w:p w:rsidR="00963C1A" w:rsidRPr="00DE7F3E" w:rsidRDefault="00963C1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</w:tr>
      <w:tr w:rsidR="00963C1A" w:rsidRPr="00DE7F3E" w:rsidTr="002B1EFB">
        <w:trPr>
          <w:cantSplit/>
        </w:trPr>
        <w:tc>
          <w:tcPr>
            <w:tcW w:w="581" w:type="pct"/>
          </w:tcPr>
          <w:p w:rsidR="00963C1A" w:rsidRPr="00DE7F3E" w:rsidRDefault="00963C1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1</w:t>
            </w:r>
          </w:p>
        </w:tc>
        <w:tc>
          <w:tcPr>
            <w:tcW w:w="731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Retenção</w:t>
            </w:r>
          </w:p>
        </w:tc>
        <w:tc>
          <w:tcPr>
            <w:tcW w:w="3688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Uma vez aprendido, o usuário não esquecerá o que foi aprendido do sistema.</w:t>
            </w:r>
          </w:p>
        </w:tc>
      </w:tr>
      <w:tr w:rsidR="00963C1A" w:rsidRPr="00DE7F3E" w:rsidTr="002B1EFB">
        <w:trPr>
          <w:cantSplit/>
        </w:trPr>
        <w:tc>
          <w:tcPr>
            <w:tcW w:w="581" w:type="pct"/>
          </w:tcPr>
          <w:p w:rsidR="00963C1A" w:rsidRPr="00DE7F3E" w:rsidRDefault="00963C1A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2</w:t>
            </w:r>
          </w:p>
        </w:tc>
        <w:tc>
          <w:tcPr>
            <w:tcW w:w="731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Linguagem</w:t>
            </w:r>
          </w:p>
        </w:tc>
        <w:tc>
          <w:tcPr>
            <w:tcW w:w="3688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Sistema com linguagem simples e fácil de entender.</w:t>
            </w:r>
          </w:p>
        </w:tc>
      </w:tr>
      <w:tr w:rsidR="00963C1A" w:rsidRPr="00DE7F3E" w:rsidTr="002B1EFB">
        <w:trPr>
          <w:cantSplit/>
        </w:trPr>
        <w:tc>
          <w:tcPr>
            <w:tcW w:w="581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3</w:t>
            </w:r>
          </w:p>
        </w:tc>
        <w:tc>
          <w:tcPr>
            <w:tcW w:w="731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Fonte</w:t>
            </w:r>
          </w:p>
        </w:tc>
        <w:tc>
          <w:tcPr>
            <w:tcW w:w="3688" w:type="pct"/>
          </w:tcPr>
          <w:p w:rsidR="00963C1A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Letras de tamanho médio para não prejudicar a leitura.</w:t>
            </w:r>
          </w:p>
        </w:tc>
      </w:tr>
      <w:tr w:rsidR="00963C1A" w:rsidRPr="00DE7F3E" w:rsidTr="002B1EFB">
        <w:trPr>
          <w:cantSplit/>
        </w:trPr>
        <w:tc>
          <w:tcPr>
            <w:tcW w:w="581" w:type="pct"/>
          </w:tcPr>
          <w:p w:rsidR="00963C1A" w:rsidRPr="00DE7F3E" w:rsidRDefault="00111CBD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4</w:t>
            </w:r>
          </w:p>
        </w:tc>
        <w:tc>
          <w:tcPr>
            <w:tcW w:w="731" w:type="pct"/>
          </w:tcPr>
          <w:p w:rsidR="00963C1A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Erro</w:t>
            </w:r>
          </w:p>
        </w:tc>
        <w:tc>
          <w:tcPr>
            <w:tcW w:w="3688" w:type="pct"/>
          </w:tcPr>
          <w:p w:rsidR="00963C1A" w:rsidRPr="00DE7F3E" w:rsidRDefault="002B1EFB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Sistema deve ter o mínimo de erros possível.</w:t>
            </w:r>
          </w:p>
        </w:tc>
      </w:tr>
    </w:tbl>
    <w:p w:rsidR="00963C1A" w:rsidRPr="00DE7F3E" w:rsidRDefault="00963C1A" w:rsidP="00D33C38">
      <w:pPr>
        <w:pStyle w:val="Corpodetexto"/>
      </w:pPr>
    </w:p>
    <w:p w:rsidR="002B1EFB" w:rsidRPr="00DE7F3E" w:rsidRDefault="002B1EFB">
      <w:pPr>
        <w:rPr>
          <w:b/>
          <w:kern w:val="28"/>
          <w:sz w:val="24"/>
        </w:rPr>
      </w:pPr>
      <w:r w:rsidRPr="00DE7F3E">
        <w:br w:type="page"/>
      </w:r>
    </w:p>
    <w:p w:rsidR="00DE7F3E" w:rsidRPr="00DE7F3E" w:rsidRDefault="00DE7F3E" w:rsidP="00B458CC">
      <w:pPr>
        <w:pStyle w:val="Ttulo4"/>
        <w:jc w:val="both"/>
        <w:rPr>
          <w:i w:val="0"/>
        </w:rPr>
      </w:pPr>
      <w:bookmarkStart w:id="179" w:name="_Toc336201798"/>
      <w:r w:rsidRPr="00DE7F3E">
        <w:rPr>
          <w:i w:val="0"/>
        </w:rPr>
        <w:lastRenderedPageBreak/>
        <w:t>Requisitos de Desempenho</w:t>
      </w:r>
      <w:bookmarkEnd w:id="179"/>
    </w:p>
    <w:p w:rsidR="00DE7F3E" w:rsidRPr="00DE7F3E" w:rsidRDefault="00DE7F3E" w:rsidP="00D33C38">
      <w:pPr>
        <w:pStyle w:val="Corpodetexto"/>
      </w:pPr>
    </w:p>
    <w:tbl>
      <w:tblPr>
        <w:tblW w:w="4988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980"/>
        <w:gridCol w:w="1286"/>
        <w:gridCol w:w="6169"/>
      </w:tblGrid>
      <w:tr w:rsidR="00DE7F3E" w:rsidRPr="00DE7F3E" w:rsidTr="001219AA">
        <w:trPr>
          <w:cantSplit/>
        </w:trPr>
        <w:tc>
          <w:tcPr>
            <w:tcW w:w="581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Número de ordem</w:t>
            </w:r>
          </w:p>
        </w:tc>
        <w:tc>
          <w:tcPr>
            <w:tcW w:w="762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Nome</w:t>
            </w:r>
          </w:p>
        </w:tc>
        <w:tc>
          <w:tcPr>
            <w:tcW w:w="3657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Descrição</w:t>
            </w:r>
          </w:p>
        </w:tc>
      </w:tr>
      <w:tr w:rsidR="00DE7F3E" w:rsidRPr="00DE7F3E" w:rsidTr="001219AA">
        <w:trPr>
          <w:cantSplit/>
        </w:trPr>
        <w:tc>
          <w:tcPr>
            <w:tcW w:w="581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1</w:t>
            </w:r>
          </w:p>
        </w:tc>
        <w:tc>
          <w:tcPr>
            <w:tcW w:w="762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Atualização</w:t>
            </w:r>
          </w:p>
        </w:tc>
        <w:tc>
          <w:tcPr>
            <w:tcW w:w="3657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Atualizações no sistema devem ocorrer no intervalo de 5 segundos.</w:t>
            </w:r>
          </w:p>
        </w:tc>
      </w:tr>
      <w:tr w:rsidR="00DE7F3E" w:rsidRPr="00DE7F3E" w:rsidTr="001219AA">
        <w:trPr>
          <w:cantSplit/>
        </w:trPr>
        <w:tc>
          <w:tcPr>
            <w:tcW w:w="581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2</w:t>
            </w:r>
          </w:p>
        </w:tc>
        <w:tc>
          <w:tcPr>
            <w:tcW w:w="762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Lembrete</w:t>
            </w:r>
          </w:p>
        </w:tc>
        <w:tc>
          <w:tcPr>
            <w:tcW w:w="3657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Lembretes e suas atualizações, tantos no email, quanto no Sistema Androide, devem ser enviados em tempo real.</w:t>
            </w:r>
          </w:p>
        </w:tc>
      </w:tr>
      <w:tr w:rsidR="00DE7F3E" w:rsidRPr="00DE7F3E" w:rsidTr="001219AA">
        <w:trPr>
          <w:cantSplit/>
        </w:trPr>
        <w:tc>
          <w:tcPr>
            <w:tcW w:w="581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3</w:t>
            </w:r>
          </w:p>
        </w:tc>
        <w:tc>
          <w:tcPr>
            <w:tcW w:w="762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>Permissão</w:t>
            </w:r>
          </w:p>
        </w:tc>
        <w:tc>
          <w:tcPr>
            <w:tcW w:w="3657" w:type="pct"/>
          </w:tcPr>
          <w:p w:rsidR="00DE7F3E" w:rsidRPr="00DE7F3E" w:rsidRDefault="00DE7F3E" w:rsidP="00D33C38">
            <w:pPr>
              <w:pStyle w:val="Tabela"/>
              <w:rPr>
                <w:snapToGrid w:val="0"/>
              </w:rPr>
            </w:pPr>
            <w:r w:rsidRPr="00DE7F3E">
              <w:rPr>
                <w:snapToGrid w:val="0"/>
              </w:rPr>
              <w:t xml:space="preserve">Deve ser dada de acordo com a função de cada Funcionário na empresa. </w:t>
            </w:r>
          </w:p>
        </w:tc>
      </w:tr>
    </w:tbl>
    <w:p w:rsidR="00DE7F3E" w:rsidRPr="00DE7F3E" w:rsidRDefault="00DE7F3E" w:rsidP="00D33C38">
      <w:pPr>
        <w:pStyle w:val="Corpodetexto"/>
      </w:pPr>
    </w:p>
    <w:p w:rsidR="00DE7F3E" w:rsidRPr="00DE7F3E" w:rsidRDefault="00DE7F3E">
      <w:pPr>
        <w:rPr>
          <w:b/>
          <w:kern w:val="28"/>
          <w:sz w:val="24"/>
        </w:rPr>
      </w:pPr>
      <w:r w:rsidRPr="00DE7F3E">
        <w:br w:type="page"/>
      </w:r>
    </w:p>
    <w:p w:rsidR="00DE7F3E" w:rsidRPr="00DE7F3E" w:rsidRDefault="00DE7F3E" w:rsidP="00DE7F3E">
      <w:pPr>
        <w:pStyle w:val="Ttulo4"/>
        <w:jc w:val="both"/>
        <w:rPr>
          <w:i w:val="0"/>
        </w:rPr>
      </w:pPr>
      <w:bookmarkStart w:id="180" w:name="_Toc336201799"/>
      <w:r w:rsidRPr="00DE7F3E">
        <w:rPr>
          <w:i w:val="0"/>
        </w:rPr>
        <w:lastRenderedPageBreak/>
        <w:t>Diagrama de Sequência</w:t>
      </w:r>
      <w:bookmarkEnd w:id="180"/>
    </w:p>
    <w:p w:rsidR="00DE7F3E" w:rsidRDefault="00BD16C3">
      <w:pPr>
        <w:rPr>
          <w:b/>
          <w:kern w:val="28"/>
          <w:sz w:val="24"/>
        </w:rPr>
      </w:pPr>
      <w:r>
        <w:rPr>
          <w:i/>
          <w:noProof/>
        </w:rPr>
        <w:drawing>
          <wp:inline distT="0" distB="0" distL="0" distR="0">
            <wp:extent cx="5273675" cy="2839085"/>
            <wp:effectExtent l="19050" t="0" r="3175" b="0"/>
            <wp:docPr id="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F3E">
        <w:rPr>
          <w:i/>
        </w:rPr>
        <w:br w:type="page"/>
      </w:r>
    </w:p>
    <w:p w:rsidR="00DE7F3E" w:rsidRPr="00DE7F3E" w:rsidRDefault="00DE7F3E" w:rsidP="00B458CC">
      <w:pPr>
        <w:pStyle w:val="Ttulo4"/>
        <w:jc w:val="both"/>
        <w:rPr>
          <w:i w:val="0"/>
        </w:rPr>
      </w:pPr>
      <w:bookmarkStart w:id="181" w:name="_Toc336201800"/>
      <w:r w:rsidRPr="00DE7F3E">
        <w:rPr>
          <w:i w:val="0"/>
        </w:rPr>
        <w:lastRenderedPageBreak/>
        <w:t>Diagrama de Atividades</w:t>
      </w:r>
      <w:bookmarkEnd w:id="181"/>
    </w:p>
    <w:p w:rsidR="00DE7F3E" w:rsidRDefault="00BD16C3">
      <w:pPr>
        <w:rPr>
          <w:b/>
          <w:kern w:val="28"/>
          <w:sz w:val="24"/>
        </w:rPr>
      </w:pPr>
      <w:r>
        <w:rPr>
          <w:i/>
          <w:noProof/>
        </w:rPr>
        <w:drawing>
          <wp:inline distT="0" distB="0" distL="0" distR="0">
            <wp:extent cx="5280025" cy="4227673"/>
            <wp:effectExtent l="19050" t="0" r="0" b="0"/>
            <wp:docPr id="3" name="Imagem 1" descr="D:\programacao\java\java_web\CRM\documentos\analise-desenho\Diagrama de atividades\Gerenciar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acao\java\java_web\CRM\documentos\analise-desenho\Diagrama de atividades\Gerenciar atividad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22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280025" cy="4400021"/>
            <wp:effectExtent l="19050" t="0" r="0" b="0"/>
            <wp:docPr id="7" name="Imagem 2" descr="D:\programacao\java\java_web\CRM\documentos\analise-desenho\Diagrama de atividades\Gerencia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acao\java\java_web\CRM\documentos\analise-desenho\Diagrama de atividades\Gerenciar client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40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>
            <wp:extent cx="5280025" cy="4487451"/>
            <wp:effectExtent l="19050" t="0" r="0" b="0"/>
            <wp:docPr id="9" name="Imagem 3" descr="D:\programacao\java\java_web\CRM\documentos\analise-desenho\Diagrama de atividades\Gerenciar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acao\java\java_web\CRM\documentos\analise-desenho\Diagrama de atividades\Gerenciar empresa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48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280025" cy="3726332"/>
            <wp:effectExtent l="19050" t="0" r="0" b="0"/>
            <wp:docPr id="11" name="Imagem 4" descr="D:\programacao\java\java_web\CRM\documentos\analise-desenho\Diagrama de atividades\Gerenciar permiss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acao\java\java_web\CRM\documentos\analise-desenho\Diagrama de atividades\Gerenciar permissõe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72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>
            <wp:extent cx="5280025" cy="4264115"/>
            <wp:effectExtent l="19050" t="0" r="0" b="0"/>
            <wp:docPr id="13" name="Imagem 5" descr="D:\programacao\java\java_web\CRM\documentos\analise-desenho\Diagrama de atividades\Gerenciar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acao\java\java_web\CRM\documentos\analise-desenho\Diagrama de atividades\Gerenciar Usuario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26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F3E">
        <w:rPr>
          <w:i/>
        </w:rPr>
        <w:br w:type="page"/>
      </w:r>
    </w:p>
    <w:p w:rsidR="00DE7F3E" w:rsidRDefault="00DE7F3E" w:rsidP="00B458CC">
      <w:pPr>
        <w:pStyle w:val="Ttulo4"/>
        <w:jc w:val="both"/>
        <w:rPr>
          <w:i w:val="0"/>
        </w:rPr>
      </w:pPr>
      <w:bookmarkStart w:id="182" w:name="_Toc336201801"/>
      <w:r>
        <w:rPr>
          <w:i w:val="0"/>
        </w:rPr>
        <w:lastRenderedPageBreak/>
        <w:t>Diagrama</w:t>
      </w:r>
      <w:bookmarkEnd w:id="182"/>
      <w:r w:rsidR="00BD16C3">
        <w:rPr>
          <w:i w:val="0"/>
        </w:rPr>
        <w:t xml:space="preserve"> de Implantação</w:t>
      </w:r>
    </w:p>
    <w:p w:rsidR="00BD16C3" w:rsidRPr="00BD16C3" w:rsidRDefault="00BD16C3" w:rsidP="00BD16C3">
      <w:pPr>
        <w:pStyle w:val="Corpodetexto"/>
      </w:pPr>
      <w:r>
        <w:rPr>
          <w:noProof/>
        </w:rPr>
        <w:drawing>
          <wp:inline distT="0" distB="0" distL="0" distR="0">
            <wp:extent cx="5273675" cy="2902585"/>
            <wp:effectExtent l="19050" t="0" r="3175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FE7" w:rsidRPr="00AB2189" w:rsidRDefault="003E7FE7" w:rsidP="00DE7F3E"/>
    <w:sectPr w:rsidR="003E7FE7" w:rsidRPr="00AB2189" w:rsidSect="009F590E">
      <w:headerReference w:type="even" r:id="rId32"/>
      <w:headerReference w:type="default" r:id="rId33"/>
      <w:footerReference w:type="even" r:id="rId34"/>
      <w:footerReference w:type="default" r:id="rId35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5D5C" w:rsidRDefault="00235D5C">
      <w:r>
        <w:separator/>
      </w:r>
    </w:p>
  </w:endnote>
  <w:endnote w:type="continuationSeparator" w:id="0">
    <w:p w:rsidR="00235D5C" w:rsidRDefault="00235D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 Arial">
    <w:altName w:val="Arial"/>
    <w:charset w:val="00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16C3" w:rsidRDefault="00BD16C3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B2189"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BD16C3" w:rsidRDefault="00BD16C3" w:rsidP="00F46CBE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16C3" w:rsidRDefault="00BD16C3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B2189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BD16C3" w:rsidRDefault="00BD16C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5D5C" w:rsidRDefault="00235D5C">
      <w:r>
        <w:separator/>
      </w:r>
    </w:p>
  </w:footnote>
  <w:footnote w:type="continuationSeparator" w:id="0">
    <w:p w:rsidR="00235D5C" w:rsidRDefault="00235D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16C3" w:rsidRPr="009D327C" w:rsidRDefault="00BD16C3" w:rsidP="001B41B0">
    <w:pPr>
      <w:pStyle w:val="Cabealho"/>
      <w:jc w:val="center"/>
      <w:rPr>
        <w:sz w:val="24"/>
        <w:szCs w:val="24"/>
      </w:rPr>
    </w:pPr>
    <w:r>
      <w:rPr>
        <w:sz w:val="24"/>
        <w:szCs w:val="24"/>
      </w:rPr>
      <w:t>CRM – Gestão de Relacionamento Com o Cliente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16C3" w:rsidRDefault="00BD16C3" w:rsidP="001B41B0">
    <w:pPr>
      <w:pStyle w:val="Cabealho"/>
      <w:jc w:val="center"/>
    </w:pPr>
    <w:r w:rsidRPr="0077258D">
      <w:rPr>
        <w:sz w:val="24"/>
        <w:szCs w:val="24"/>
      </w:rPr>
      <w:t>Especificação dos Requisitos do Softwar</w:t>
    </w:r>
    <w:r>
      <w:t>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62E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D21D5F"/>
    <w:multiLevelType w:val="hybridMultilevel"/>
    <w:tmpl w:val="B3F8C6B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846F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>
    <w:nsid w:val="0DBD507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6D5E7A"/>
    <w:multiLevelType w:val="hybridMultilevel"/>
    <w:tmpl w:val="96C4786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C242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AC65B58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Numerada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>
    <w:nsid w:val="26791D9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E72064"/>
    <w:multiLevelType w:val="hybridMultilevel"/>
    <w:tmpl w:val="B70CC67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AC794A"/>
    <w:multiLevelType w:val="hybridMultilevel"/>
    <w:tmpl w:val="264E0C7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3E70AB"/>
    <w:multiLevelType w:val="hybridMultilevel"/>
    <w:tmpl w:val="A1BACB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62C5872"/>
    <w:multiLevelType w:val="hybridMultilevel"/>
    <w:tmpl w:val="BBF898F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851F2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CF2FC8"/>
    <w:multiLevelType w:val="hybridMultilevel"/>
    <w:tmpl w:val="D0422D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6E088F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0">
    <w:nsid w:val="4EFF51D1"/>
    <w:multiLevelType w:val="hybridMultilevel"/>
    <w:tmpl w:val="7EFC1EB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521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6C341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31B3E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3B021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623109C"/>
    <w:multiLevelType w:val="hybridMultilevel"/>
    <w:tmpl w:val="264E0C7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6963FD"/>
    <w:multiLevelType w:val="hybridMultilevel"/>
    <w:tmpl w:val="7EFC1EB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Numerada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Numerada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6F6E2AD1"/>
    <w:multiLevelType w:val="hybridMultilevel"/>
    <w:tmpl w:val="9DF09F64"/>
    <w:lvl w:ilvl="0" w:tplc="19A4042E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E62668"/>
    <w:multiLevelType w:val="hybridMultilevel"/>
    <w:tmpl w:val="5DF2628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E00CB0"/>
    <w:multiLevelType w:val="multilevel"/>
    <w:tmpl w:val="BB80B1BC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  <w:rPr>
        <w:rFonts w:hint="default"/>
      </w:rPr>
    </w:lvl>
    <w:lvl w:ilvl="1">
      <w:start w:val="3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6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  <w:rPr>
        <w:rFonts w:hint="default"/>
        <w:i w:val="0"/>
      </w:rPr>
    </w:lvl>
    <w:lvl w:ilvl="4">
      <w:start w:val="1"/>
      <w:numFmt w:val="decimal"/>
      <w:pStyle w:val="Ttulo5"/>
      <w:lvlText w:val="%1%2.%3.%4.%5"/>
      <w:lvlJc w:val="left"/>
      <w:pPr>
        <w:tabs>
          <w:tab w:val="num" w:pos="1724"/>
        </w:tabs>
        <w:ind w:left="1292" w:hanging="1008"/>
      </w:pPr>
      <w:rPr>
        <w:rFonts w:hint="default"/>
      </w:r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  <w:rPr>
        <w:rFonts w:hint="default"/>
        <w:i w:val="0"/>
      </w:r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  <w:rPr>
        <w:rFonts w:hint="default"/>
      </w:rPr>
    </w:lvl>
  </w:abstractNum>
  <w:abstractNum w:abstractNumId="32">
    <w:nsid w:val="784549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DAD18D0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8"/>
  </w:num>
  <w:num w:numId="3">
    <w:abstractNumId w:val="6"/>
  </w:num>
  <w:num w:numId="4">
    <w:abstractNumId w:val="15"/>
  </w:num>
  <w:num w:numId="5">
    <w:abstractNumId w:val="4"/>
  </w:num>
  <w:num w:numId="6">
    <w:abstractNumId w:val="11"/>
  </w:num>
  <w:num w:numId="7">
    <w:abstractNumId w:val="8"/>
  </w:num>
  <w:num w:numId="8">
    <w:abstractNumId w:val="30"/>
  </w:num>
  <w:num w:numId="9">
    <w:abstractNumId w:val="1"/>
  </w:num>
  <w:num w:numId="10">
    <w:abstractNumId w:val="12"/>
  </w:num>
  <w:num w:numId="11">
    <w:abstractNumId w:val="25"/>
  </w:num>
  <w:num w:numId="12">
    <w:abstractNumId w:val="26"/>
  </w:num>
  <w:num w:numId="13">
    <w:abstractNumId w:val="20"/>
  </w:num>
  <w:num w:numId="14">
    <w:abstractNumId w:val="16"/>
  </w:num>
  <w:num w:numId="15">
    <w:abstractNumId w:val="13"/>
  </w:num>
  <w:num w:numId="16">
    <w:abstractNumId w:val="10"/>
  </w:num>
  <w:num w:numId="17">
    <w:abstractNumId w:val="9"/>
  </w:num>
  <w:num w:numId="18">
    <w:abstractNumId w:val="27"/>
  </w:num>
  <w:num w:numId="19">
    <w:abstractNumId w:val="23"/>
  </w:num>
  <w:num w:numId="20">
    <w:abstractNumId w:val="22"/>
  </w:num>
  <w:num w:numId="21">
    <w:abstractNumId w:val="32"/>
  </w:num>
  <w:num w:numId="22">
    <w:abstractNumId w:val="2"/>
  </w:num>
  <w:num w:numId="23">
    <w:abstractNumId w:val="7"/>
  </w:num>
  <w:num w:numId="24">
    <w:abstractNumId w:val="17"/>
  </w:num>
  <w:num w:numId="25">
    <w:abstractNumId w:val="5"/>
  </w:num>
  <w:num w:numId="26">
    <w:abstractNumId w:val="24"/>
  </w:num>
  <w:num w:numId="27">
    <w:abstractNumId w:val="19"/>
  </w:num>
  <w:num w:numId="28">
    <w:abstractNumId w:val="3"/>
  </w:num>
  <w:num w:numId="29">
    <w:abstractNumId w:val="21"/>
  </w:num>
  <w:num w:numId="30">
    <w:abstractNumId w:val="0"/>
  </w:num>
  <w:num w:numId="31">
    <w:abstractNumId w:val="18"/>
  </w:num>
  <w:num w:numId="32">
    <w:abstractNumId w:val="14"/>
  </w:num>
  <w:num w:numId="33">
    <w:abstractNumId w:val="29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31"/>
  </w:num>
  <w:num w:numId="39">
    <w:abstractNumId w:val="3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7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ttachedTemplate r:id="rId1"/>
  <w:linkStyles/>
  <w:stylePaneFormatFilter w:val="3F01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B71"/>
    <w:rsid w:val="0000073A"/>
    <w:rsid w:val="00000A43"/>
    <w:rsid w:val="0000138D"/>
    <w:rsid w:val="0000258D"/>
    <w:rsid w:val="0000275E"/>
    <w:rsid w:val="00006434"/>
    <w:rsid w:val="0000779A"/>
    <w:rsid w:val="00010CA4"/>
    <w:rsid w:val="00010F08"/>
    <w:rsid w:val="000121C2"/>
    <w:rsid w:val="00012D8E"/>
    <w:rsid w:val="00013A98"/>
    <w:rsid w:val="0001723D"/>
    <w:rsid w:val="0002380C"/>
    <w:rsid w:val="00024355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5844"/>
    <w:rsid w:val="00046864"/>
    <w:rsid w:val="00047707"/>
    <w:rsid w:val="00050FD0"/>
    <w:rsid w:val="00051417"/>
    <w:rsid w:val="00053FAF"/>
    <w:rsid w:val="000549BA"/>
    <w:rsid w:val="00055102"/>
    <w:rsid w:val="00055181"/>
    <w:rsid w:val="00055301"/>
    <w:rsid w:val="00055A1F"/>
    <w:rsid w:val="000606B6"/>
    <w:rsid w:val="00060DD6"/>
    <w:rsid w:val="00060FE1"/>
    <w:rsid w:val="00063116"/>
    <w:rsid w:val="00064D96"/>
    <w:rsid w:val="000654C2"/>
    <w:rsid w:val="00065A76"/>
    <w:rsid w:val="00067325"/>
    <w:rsid w:val="00071A4F"/>
    <w:rsid w:val="000731BD"/>
    <w:rsid w:val="00073229"/>
    <w:rsid w:val="0007430C"/>
    <w:rsid w:val="00077AF4"/>
    <w:rsid w:val="00082639"/>
    <w:rsid w:val="000827A0"/>
    <w:rsid w:val="00085473"/>
    <w:rsid w:val="000867A3"/>
    <w:rsid w:val="000869AF"/>
    <w:rsid w:val="00086C4C"/>
    <w:rsid w:val="0009089E"/>
    <w:rsid w:val="00090A74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28D5"/>
    <w:rsid w:val="000E0053"/>
    <w:rsid w:val="000E16EB"/>
    <w:rsid w:val="000E1ECC"/>
    <w:rsid w:val="000E34B3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57A"/>
    <w:rsid w:val="00101746"/>
    <w:rsid w:val="00103660"/>
    <w:rsid w:val="001045D3"/>
    <w:rsid w:val="00106FFD"/>
    <w:rsid w:val="00111CBD"/>
    <w:rsid w:val="0011251F"/>
    <w:rsid w:val="00112F53"/>
    <w:rsid w:val="0011421D"/>
    <w:rsid w:val="00117446"/>
    <w:rsid w:val="00120A4A"/>
    <w:rsid w:val="001219AA"/>
    <w:rsid w:val="00123A27"/>
    <w:rsid w:val="00123D5C"/>
    <w:rsid w:val="0012679C"/>
    <w:rsid w:val="00127C43"/>
    <w:rsid w:val="00130CF9"/>
    <w:rsid w:val="00133A6C"/>
    <w:rsid w:val="00133DD3"/>
    <w:rsid w:val="00135EAB"/>
    <w:rsid w:val="001375EE"/>
    <w:rsid w:val="0014073E"/>
    <w:rsid w:val="00142329"/>
    <w:rsid w:val="0014435F"/>
    <w:rsid w:val="001446B8"/>
    <w:rsid w:val="00147418"/>
    <w:rsid w:val="00147DA3"/>
    <w:rsid w:val="0015151D"/>
    <w:rsid w:val="00154848"/>
    <w:rsid w:val="00154CCD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62D2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80"/>
    <w:rsid w:val="00193BC0"/>
    <w:rsid w:val="00195D67"/>
    <w:rsid w:val="001A0FBC"/>
    <w:rsid w:val="001A14FD"/>
    <w:rsid w:val="001A52C9"/>
    <w:rsid w:val="001A5987"/>
    <w:rsid w:val="001A59BD"/>
    <w:rsid w:val="001A782F"/>
    <w:rsid w:val="001A7DBA"/>
    <w:rsid w:val="001B1977"/>
    <w:rsid w:val="001B2F0A"/>
    <w:rsid w:val="001B3D34"/>
    <w:rsid w:val="001B41B0"/>
    <w:rsid w:val="001B6CF7"/>
    <w:rsid w:val="001C098B"/>
    <w:rsid w:val="001C23B3"/>
    <w:rsid w:val="001C4E05"/>
    <w:rsid w:val="001C55B0"/>
    <w:rsid w:val="001C62E7"/>
    <w:rsid w:val="001C7DE6"/>
    <w:rsid w:val="001D073E"/>
    <w:rsid w:val="001D3AF2"/>
    <w:rsid w:val="001E1026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3EA1"/>
    <w:rsid w:val="001F4CA0"/>
    <w:rsid w:val="001F4D70"/>
    <w:rsid w:val="001F4ED5"/>
    <w:rsid w:val="001F5EF0"/>
    <w:rsid w:val="001F6245"/>
    <w:rsid w:val="00200517"/>
    <w:rsid w:val="0020249E"/>
    <w:rsid w:val="002056F4"/>
    <w:rsid w:val="00207E78"/>
    <w:rsid w:val="00210BB4"/>
    <w:rsid w:val="00210E7F"/>
    <w:rsid w:val="002125C7"/>
    <w:rsid w:val="00216F91"/>
    <w:rsid w:val="0021765D"/>
    <w:rsid w:val="002211F7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5D5C"/>
    <w:rsid w:val="002375DC"/>
    <w:rsid w:val="00240E9D"/>
    <w:rsid w:val="002423A5"/>
    <w:rsid w:val="002530C8"/>
    <w:rsid w:val="0025589C"/>
    <w:rsid w:val="00255955"/>
    <w:rsid w:val="00255DCB"/>
    <w:rsid w:val="002562D5"/>
    <w:rsid w:val="00257B9C"/>
    <w:rsid w:val="00260B69"/>
    <w:rsid w:val="002632A0"/>
    <w:rsid w:val="0026370C"/>
    <w:rsid w:val="00264727"/>
    <w:rsid w:val="00264CA0"/>
    <w:rsid w:val="00266811"/>
    <w:rsid w:val="00271F5B"/>
    <w:rsid w:val="00273C35"/>
    <w:rsid w:val="00274A4F"/>
    <w:rsid w:val="00275378"/>
    <w:rsid w:val="0027669E"/>
    <w:rsid w:val="0028006B"/>
    <w:rsid w:val="00280F6C"/>
    <w:rsid w:val="00283E95"/>
    <w:rsid w:val="00291723"/>
    <w:rsid w:val="002924BB"/>
    <w:rsid w:val="00295A73"/>
    <w:rsid w:val="002975D0"/>
    <w:rsid w:val="002A1883"/>
    <w:rsid w:val="002A4BEB"/>
    <w:rsid w:val="002A686F"/>
    <w:rsid w:val="002A6AFB"/>
    <w:rsid w:val="002B0CAF"/>
    <w:rsid w:val="002B1EFB"/>
    <w:rsid w:val="002B231A"/>
    <w:rsid w:val="002B4CF8"/>
    <w:rsid w:val="002B71B8"/>
    <w:rsid w:val="002C0ED3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167"/>
    <w:rsid w:val="002D7900"/>
    <w:rsid w:val="002E25A0"/>
    <w:rsid w:val="002E42E1"/>
    <w:rsid w:val="002E590E"/>
    <w:rsid w:val="002E69B4"/>
    <w:rsid w:val="002E6A80"/>
    <w:rsid w:val="002F07FE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3CB3"/>
    <w:rsid w:val="00314AD6"/>
    <w:rsid w:val="00314DE0"/>
    <w:rsid w:val="00315338"/>
    <w:rsid w:val="00316DC0"/>
    <w:rsid w:val="00317993"/>
    <w:rsid w:val="003211D1"/>
    <w:rsid w:val="003216D8"/>
    <w:rsid w:val="00322048"/>
    <w:rsid w:val="00323C3B"/>
    <w:rsid w:val="00325E10"/>
    <w:rsid w:val="00327DCB"/>
    <w:rsid w:val="00330438"/>
    <w:rsid w:val="0033103A"/>
    <w:rsid w:val="00331DEA"/>
    <w:rsid w:val="00335899"/>
    <w:rsid w:val="00335F91"/>
    <w:rsid w:val="00336AE8"/>
    <w:rsid w:val="00340D76"/>
    <w:rsid w:val="00345CC5"/>
    <w:rsid w:val="00346857"/>
    <w:rsid w:val="003474AE"/>
    <w:rsid w:val="00350694"/>
    <w:rsid w:val="003532A3"/>
    <w:rsid w:val="0035364D"/>
    <w:rsid w:val="0035387E"/>
    <w:rsid w:val="0036184E"/>
    <w:rsid w:val="00361A6A"/>
    <w:rsid w:val="00362B13"/>
    <w:rsid w:val="00365187"/>
    <w:rsid w:val="0036760C"/>
    <w:rsid w:val="00367A34"/>
    <w:rsid w:val="003715C2"/>
    <w:rsid w:val="00373983"/>
    <w:rsid w:val="00374976"/>
    <w:rsid w:val="00376ED0"/>
    <w:rsid w:val="00377CFC"/>
    <w:rsid w:val="0038014D"/>
    <w:rsid w:val="0038609A"/>
    <w:rsid w:val="00386D8B"/>
    <w:rsid w:val="00390AF8"/>
    <w:rsid w:val="003916EE"/>
    <w:rsid w:val="003933F4"/>
    <w:rsid w:val="00393E8C"/>
    <w:rsid w:val="003A2694"/>
    <w:rsid w:val="003A2965"/>
    <w:rsid w:val="003A2DAB"/>
    <w:rsid w:val="003A3B9C"/>
    <w:rsid w:val="003A4663"/>
    <w:rsid w:val="003A5D1E"/>
    <w:rsid w:val="003A68F0"/>
    <w:rsid w:val="003B3319"/>
    <w:rsid w:val="003B3A12"/>
    <w:rsid w:val="003B512A"/>
    <w:rsid w:val="003C3A6C"/>
    <w:rsid w:val="003C5A8E"/>
    <w:rsid w:val="003C77E9"/>
    <w:rsid w:val="003D1818"/>
    <w:rsid w:val="003D3085"/>
    <w:rsid w:val="003E0AD0"/>
    <w:rsid w:val="003E1F4B"/>
    <w:rsid w:val="003E37AA"/>
    <w:rsid w:val="003E3B05"/>
    <w:rsid w:val="003E6475"/>
    <w:rsid w:val="003E736C"/>
    <w:rsid w:val="003E7FE7"/>
    <w:rsid w:val="003F17E7"/>
    <w:rsid w:val="003F469A"/>
    <w:rsid w:val="003F6E26"/>
    <w:rsid w:val="00400874"/>
    <w:rsid w:val="00401041"/>
    <w:rsid w:val="00401235"/>
    <w:rsid w:val="00401672"/>
    <w:rsid w:val="0040170A"/>
    <w:rsid w:val="00401F42"/>
    <w:rsid w:val="0040361F"/>
    <w:rsid w:val="004049F7"/>
    <w:rsid w:val="00405722"/>
    <w:rsid w:val="0040781E"/>
    <w:rsid w:val="0041014F"/>
    <w:rsid w:val="00411FFF"/>
    <w:rsid w:val="0041331D"/>
    <w:rsid w:val="004141CF"/>
    <w:rsid w:val="0041428F"/>
    <w:rsid w:val="00414790"/>
    <w:rsid w:val="00414FA2"/>
    <w:rsid w:val="004201C1"/>
    <w:rsid w:val="00422B5D"/>
    <w:rsid w:val="00422D31"/>
    <w:rsid w:val="00423967"/>
    <w:rsid w:val="00423B39"/>
    <w:rsid w:val="00423CCF"/>
    <w:rsid w:val="00424A1B"/>
    <w:rsid w:val="00425E6D"/>
    <w:rsid w:val="00430238"/>
    <w:rsid w:val="00432DB8"/>
    <w:rsid w:val="00433F36"/>
    <w:rsid w:val="00442604"/>
    <w:rsid w:val="00444F44"/>
    <w:rsid w:val="00446F8F"/>
    <w:rsid w:val="004512A1"/>
    <w:rsid w:val="004512F7"/>
    <w:rsid w:val="00454E10"/>
    <w:rsid w:val="0045658C"/>
    <w:rsid w:val="00460535"/>
    <w:rsid w:val="00460765"/>
    <w:rsid w:val="00462D24"/>
    <w:rsid w:val="00463034"/>
    <w:rsid w:val="00463A77"/>
    <w:rsid w:val="004650FA"/>
    <w:rsid w:val="00466B94"/>
    <w:rsid w:val="00473495"/>
    <w:rsid w:val="00474918"/>
    <w:rsid w:val="00475A9C"/>
    <w:rsid w:val="00482C51"/>
    <w:rsid w:val="00483CC6"/>
    <w:rsid w:val="00485D82"/>
    <w:rsid w:val="00487C49"/>
    <w:rsid w:val="00490767"/>
    <w:rsid w:val="00491A95"/>
    <w:rsid w:val="00492460"/>
    <w:rsid w:val="00492E69"/>
    <w:rsid w:val="004950FE"/>
    <w:rsid w:val="00495C71"/>
    <w:rsid w:val="00497A24"/>
    <w:rsid w:val="004A1121"/>
    <w:rsid w:val="004A43CC"/>
    <w:rsid w:val="004A4FE2"/>
    <w:rsid w:val="004A501B"/>
    <w:rsid w:val="004A68D9"/>
    <w:rsid w:val="004A6E09"/>
    <w:rsid w:val="004B0227"/>
    <w:rsid w:val="004B3278"/>
    <w:rsid w:val="004B4455"/>
    <w:rsid w:val="004B4E50"/>
    <w:rsid w:val="004B5661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344C"/>
    <w:rsid w:val="004D4EF7"/>
    <w:rsid w:val="004D5C16"/>
    <w:rsid w:val="004D7B97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500C79"/>
    <w:rsid w:val="005039FA"/>
    <w:rsid w:val="00503F44"/>
    <w:rsid w:val="005060AE"/>
    <w:rsid w:val="00506C27"/>
    <w:rsid w:val="00507E2E"/>
    <w:rsid w:val="0051077F"/>
    <w:rsid w:val="00511B5E"/>
    <w:rsid w:val="005141F4"/>
    <w:rsid w:val="0051535F"/>
    <w:rsid w:val="00515E3F"/>
    <w:rsid w:val="00516A05"/>
    <w:rsid w:val="005175D1"/>
    <w:rsid w:val="00520D15"/>
    <w:rsid w:val="00523034"/>
    <w:rsid w:val="005235B8"/>
    <w:rsid w:val="00523666"/>
    <w:rsid w:val="00525E15"/>
    <w:rsid w:val="00527066"/>
    <w:rsid w:val="005274D6"/>
    <w:rsid w:val="0052755B"/>
    <w:rsid w:val="00531395"/>
    <w:rsid w:val="005358FF"/>
    <w:rsid w:val="00543D12"/>
    <w:rsid w:val="005441BA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700F6"/>
    <w:rsid w:val="0057136D"/>
    <w:rsid w:val="005734BA"/>
    <w:rsid w:val="005738EF"/>
    <w:rsid w:val="00574185"/>
    <w:rsid w:val="0057467A"/>
    <w:rsid w:val="00574938"/>
    <w:rsid w:val="005751CF"/>
    <w:rsid w:val="00575781"/>
    <w:rsid w:val="00575C01"/>
    <w:rsid w:val="00577606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A0942"/>
    <w:rsid w:val="005A0F43"/>
    <w:rsid w:val="005A1008"/>
    <w:rsid w:val="005A2D3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5584"/>
    <w:rsid w:val="005C58A1"/>
    <w:rsid w:val="005C7B3A"/>
    <w:rsid w:val="005D0974"/>
    <w:rsid w:val="005D15EB"/>
    <w:rsid w:val="005D1E68"/>
    <w:rsid w:val="005D69CE"/>
    <w:rsid w:val="005D7E17"/>
    <w:rsid w:val="005D7F11"/>
    <w:rsid w:val="005E0F6C"/>
    <w:rsid w:val="005E2ECF"/>
    <w:rsid w:val="005E3EDA"/>
    <w:rsid w:val="005E4533"/>
    <w:rsid w:val="005F001A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0F3A"/>
    <w:rsid w:val="006115D4"/>
    <w:rsid w:val="00613FA8"/>
    <w:rsid w:val="00615053"/>
    <w:rsid w:val="00617162"/>
    <w:rsid w:val="0061730C"/>
    <w:rsid w:val="0062064C"/>
    <w:rsid w:val="00624098"/>
    <w:rsid w:val="006278BE"/>
    <w:rsid w:val="00627B9D"/>
    <w:rsid w:val="00630481"/>
    <w:rsid w:val="006309C3"/>
    <w:rsid w:val="00631D35"/>
    <w:rsid w:val="0063290D"/>
    <w:rsid w:val="00635EEE"/>
    <w:rsid w:val="00640E86"/>
    <w:rsid w:val="006414D3"/>
    <w:rsid w:val="00644766"/>
    <w:rsid w:val="00646049"/>
    <w:rsid w:val="006462E6"/>
    <w:rsid w:val="00646964"/>
    <w:rsid w:val="00652752"/>
    <w:rsid w:val="00652867"/>
    <w:rsid w:val="00656ABF"/>
    <w:rsid w:val="00656EE6"/>
    <w:rsid w:val="00663A4E"/>
    <w:rsid w:val="00664C6E"/>
    <w:rsid w:val="00665071"/>
    <w:rsid w:val="0066585B"/>
    <w:rsid w:val="00665DB4"/>
    <w:rsid w:val="00666C40"/>
    <w:rsid w:val="00666CED"/>
    <w:rsid w:val="00667792"/>
    <w:rsid w:val="0067088B"/>
    <w:rsid w:val="006708DB"/>
    <w:rsid w:val="00670B0F"/>
    <w:rsid w:val="006724E0"/>
    <w:rsid w:val="00674EDD"/>
    <w:rsid w:val="00676901"/>
    <w:rsid w:val="00680FF5"/>
    <w:rsid w:val="0068319D"/>
    <w:rsid w:val="006838E4"/>
    <w:rsid w:val="00685679"/>
    <w:rsid w:val="00692025"/>
    <w:rsid w:val="006930EE"/>
    <w:rsid w:val="00694A86"/>
    <w:rsid w:val="00695DFB"/>
    <w:rsid w:val="00696C9B"/>
    <w:rsid w:val="006971A8"/>
    <w:rsid w:val="006978B2"/>
    <w:rsid w:val="006A3211"/>
    <w:rsid w:val="006A321F"/>
    <w:rsid w:val="006A35F8"/>
    <w:rsid w:val="006A5B42"/>
    <w:rsid w:val="006A5F00"/>
    <w:rsid w:val="006A6C8A"/>
    <w:rsid w:val="006A78E0"/>
    <w:rsid w:val="006B14C2"/>
    <w:rsid w:val="006B161D"/>
    <w:rsid w:val="006B3376"/>
    <w:rsid w:val="006B3B15"/>
    <w:rsid w:val="006B5F96"/>
    <w:rsid w:val="006C0EB5"/>
    <w:rsid w:val="006C1371"/>
    <w:rsid w:val="006C1C54"/>
    <w:rsid w:val="006C1FB6"/>
    <w:rsid w:val="006C5A8A"/>
    <w:rsid w:val="006C5B92"/>
    <w:rsid w:val="006C6948"/>
    <w:rsid w:val="006C6F33"/>
    <w:rsid w:val="006C78D7"/>
    <w:rsid w:val="006D0053"/>
    <w:rsid w:val="006D22BB"/>
    <w:rsid w:val="006D5A46"/>
    <w:rsid w:val="006D5C55"/>
    <w:rsid w:val="006D789D"/>
    <w:rsid w:val="006E0079"/>
    <w:rsid w:val="006E4BC1"/>
    <w:rsid w:val="006E5F81"/>
    <w:rsid w:val="006E66B3"/>
    <w:rsid w:val="006F1642"/>
    <w:rsid w:val="006F44C7"/>
    <w:rsid w:val="006F6CA7"/>
    <w:rsid w:val="006F74E0"/>
    <w:rsid w:val="007027AD"/>
    <w:rsid w:val="00703568"/>
    <w:rsid w:val="00706C02"/>
    <w:rsid w:val="00707C83"/>
    <w:rsid w:val="00712AEE"/>
    <w:rsid w:val="00713854"/>
    <w:rsid w:val="00714656"/>
    <w:rsid w:val="00715093"/>
    <w:rsid w:val="0071517D"/>
    <w:rsid w:val="00717160"/>
    <w:rsid w:val="007200A8"/>
    <w:rsid w:val="00723EB1"/>
    <w:rsid w:val="007266B3"/>
    <w:rsid w:val="00726AD8"/>
    <w:rsid w:val="00727F3F"/>
    <w:rsid w:val="00730087"/>
    <w:rsid w:val="00730E24"/>
    <w:rsid w:val="00731714"/>
    <w:rsid w:val="00731EBB"/>
    <w:rsid w:val="007326DE"/>
    <w:rsid w:val="00734F92"/>
    <w:rsid w:val="007419C6"/>
    <w:rsid w:val="007438D7"/>
    <w:rsid w:val="00744C3A"/>
    <w:rsid w:val="00745B3C"/>
    <w:rsid w:val="00745E96"/>
    <w:rsid w:val="007460DC"/>
    <w:rsid w:val="007472D9"/>
    <w:rsid w:val="0074763A"/>
    <w:rsid w:val="00747C65"/>
    <w:rsid w:val="007513D7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542F"/>
    <w:rsid w:val="00780F66"/>
    <w:rsid w:val="0078192E"/>
    <w:rsid w:val="00781F83"/>
    <w:rsid w:val="00783A3B"/>
    <w:rsid w:val="007853B2"/>
    <w:rsid w:val="007862F8"/>
    <w:rsid w:val="00791752"/>
    <w:rsid w:val="0079625D"/>
    <w:rsid w:val="007962AF"/>
    <w:rsid w:val="00796677"/>
    <w:rsid w:val="00797FAE"/>
    <w:rsid w:val="007A0FEC"/>
    <w:rsid w:val="007A1017"/>
    <w:rsid w:val="007A18C5"/>
    <w:rsid w:val="007A1A71"/>
    <w:rsid w:val="007A23B1"/>
    <w:rsid w:val="007A23D5"/>
    <w:rsid w:val="007A4467"/>
    <w:rsid w:val="007A4923"/>
    <w:rsid w:val="007A52D6"/>
    <w:rsid w:val="007A5891"/>
    <w:rsid w:val="007A6642"/>
    <w:rsid w:val="007A6850"/>
    <w:rsid w:val="007A7B19"/>
    <w:rsid w:val="007A7E51"/>
    <w:rsid w:val="007B0559"/>
    <w:rsid w:val="007B1960"/>
    <w:rsid w:val="007B19E8"/>
    <w:rsid w:val="007B248F"/>
    <w:rsid w:val="007B3C5E"/>
    <w:rsid w:val="007B5559"/>
    <w:rsid w:val="007C272E"/>
    <w:rsid w:val="007C35A6"/>
    <w:rsid w:val="007C3962"/>
    <w:rsid w:val="007C3B51"/>
    <w:rsid w:val="007C5427"/>
    <w:rsid w:val="007C5D9C"/>
    <w:rsid w:val="007D203D"/>
    <w:rsid w:val="007D22EF"/>
    <w:rsid w:val="007D3CA4"/>
    <w:rsid w:val="007D4D7E"/>
    <w:rsid w:val="007D5140"/>
    <w:rsid w:val="007D6487"/>
    <w:rsid w:val="007E2642"/>
    <w:rsid w:val="007E30D0"/>
    <w:rsid w:val="007E4A5B"/>
    <w:rsid w:val="007E67B1"/>
    <w:rsid w:val="007F204E"/>
    <w:rsid w:val="007F328C"/>
    <w:rsid w:val="007F5835"/>
    <w:rsid w:val="007F7A42"/>
    <w:rsid w:val="00802A18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15C1"/>
    <w:rsid w:val="00833F3A"/>
    <w:rsid w:val="008343CF"/>
    <w:rsid w:val="0083640C"/>
    <w:rsid w:val="0083650E"/>
    <w:rsid w:val="008367BD"/>
    <w:rsid w:val="00837367"/>
    <w:rsid w:val="00837D28"/>
    <w:rsid w:val="00837D52"/>
    <w:rsid w:val="008407EE"/>
    <w:rsid w:val="008409C9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889"/>
    <w:rsid w:val="00861DEA"/>
    <w:rsid w:val="008632CC"/>
    <w:rsid w:val="00867D50"/>
    <w:rsid w:val="00871DA2"/>
    <w:rsid w:val="0087391F"/>
    <w:rsid w:val="00875582"/>
    <w:rsid w:val="008756F8"/>
    <w:rsid w:val="0087579F"/>
    <w:rsid w:val="00876C39"/>
    <w:rsid w:val="00882421"/>
    <w:rsid w:val="0088390F"/>
    <w:rsid w:val="008854C1"/>
    <w:rsid w:val="00886BDD"/>
    <w:rsid w:val="00887530"/>
    <w:rsid w:val="00892526"/>
    <w:rsid w:val="008950A8"/>
    <w:rsid w:val="008953CA"/>
    <w:rsid w:val="00896F6E"/>
    <w:rsid w:val="008A05F0"/>
    <w:rsid w:val="008A2E86"/>
    <w:rsid w:val="008A3BF9"/>
    <w:rsid w:val="008A41E0"/>
    <w:rsid w:val="008A4615"/>
    <w:rsid w:val="008A794E"/>
    <w:rsid w:val="008A7A27"/>
    <w:rsid w:val="008B6705"/>
    <w:rsid w:val="008B6B4E"/>
    <w:rsid w:val="008B7B6C"/>
    <w:rsid w:val="008C01E9"/>
    <w:rsid w:val="008C417C"/>
    <w:rsid w:val="008C4615"/>
    <w:rsid w:val="008C4B6A"/>
    <w:rsid w:val="008C5698"/>
    <w:rsid w:val="008C636C"/>
    <w:rsid w:val="008C6C66"/>
    <w:rsid w:val="008D1DBF"/>
    <w:rsid w:val="008D1E48"/>
    <w:rsid w:val="008D20BB"/>
    <w:rsid w:val="008D217F"/>
    <w:rsid w:val="008D28C9"/>
    <w:rsid w:val="008D3A97"/>
    <w:rsid w:val="008D50BF"/>
    <w:rsid w:val="008D6A6A"/>
    <w:rsid w:val="008D7F96"/>
    <w:rsid w:val="008E5784"/>
    <w:rsid w:val="008E592C"/>
    <w:rsid w:val="008F131E"/>
    <w:rsid w:val="008F17E2"/>
    <w:rsid w:val="008F38B4"/>
    <w:rsid w:val="008F45B4"/>
    <w:rsid w:val="008F4891"/>
    <w:rsid w:val="008F49EC"/>
    <w:rsid w:val="008F551A"/>
    <w:rsid w:val="008F66BE"/>
    <w:rsid w:val="008F7F9A"/>
    <w:rsid w:val="0090277A"/>
    <w:rsid w:val="00904973"/>
    <w:rsid w:val="00904F5E"/>
    <w:rsid w:val="009059F7"/>
    <w:rsid w:val="009062B0"/>
    <w:rsid w:val="00911355"/>
    <w:rsid w:val="00912540"/>
    <w:rsid w:val="00913067"/>
    <w:rsid w:val="00916F7A"/>
    <w:rsid w:val="00920E4A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5053C"/>
    <w:rsid w:val="0095080E"/>
    <w:rsid w:val="00950827"/>
    <w:rsid w:val="0095139D"/>
    <w:rsid w:val="00951735"/>
    <w:rsid w:val="00952183"/>
    <w:rsid w:val="00952E8F"/>
    <w:rsid w:val="0095743B"/>
    <w:rsid w:val="009614D0"/>
    <w:rsid w:val="00962E25"/>
    <w:rsid w:val="00963C1A"/>
    <w:rsid w:val="00964BFA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4CF4"/>
    <w:rsid w:val="0098574E"/>
    <w:rsid w:val="00986919"/>
    <w:rsid w:val="0098751E"/>
    <w:rsid w:val="00990846"/>
    <w:rsid w:val="009910B7"/>
    <w:rsid w:val="009925CE"/>
    <w:rsid w:val="0099307B"/>
    <w:rsid w:val="0099319F"/>
    <w:rsid w:val="009933E6"/>
    <w:rsid w:val="0099493A"/>
    <w:rsid w:val="0099495D"/>
    <w:rsid w:val="00995149"/>
    <w:rsid w:val="009955D8"/>
    <w:rsid w:val="009976D5"/>
    <w:rsid w:val="009A4A69"/>
    <w:rsid w:val="009A6DDB"/>
    <w:rsid w:val="009A7CEA"/>
    <w:rsid w:val="009B2615"/>
    <w:rsid w:val="009B5A85"/>
    <w:rsid w:val="009C03E0"/>
    <w:rsid w:val="009C18F6"/>
    <w:rsid w:val="009C1EB2"/>
    <w:rsid w:val="009C2491"/>
    <w:rsid w:val="009C4AA4"/>
    <w:rsid w:val="009C4E58"/>
    <w:rsid w:val="009C5E6D"/>
    <w:rsid w:val="009C7EBD"/>
    <w:rsid w:val="009D1061"/>
    <w:rsid w:val="009D1DE0"/>
    <w:rsid w:val="009D327C"/>
    <w:rsid w:val="009D34D1"/>
    <w:rsid w:val="009D41F2"/>
    <w:rsid w:val="009D4D3A"/>
    <w:rsid w:val="009D4E5B"/>
    <w:rsid w:val="009D70D9"/>
    <w:rsid w:val="009E06AA"/>
    <w:rsid w:val="009E3569"/>
    <w:rsid w:val="009E3B7C"/>
    <w:rsid w:val="009E4682"/>
    <w:rsid w:val="009E4A0A"/>
    <w:rsid w:val="009F1C02"/>
    <w:rsid w:val="009F34E8"/>
    <w:rsid w:val="009F590E"/>
    <w:rsid w:val="009F655B"/>
    <w:rsid w:val="009F6A71"/>
    <w:rsid w:val="00A02440"/>
    <w:rsid w:val="00A02A03"/>
    <w:rsid w:val="00A03615"/>
    <w:rsid w:val="00A05E83"/>
    <w:rsid w:val="00A14C85"/>
    <w:rsid w:val="00A244C4"/>
    <w:rsid w:val="00A24C84"/>
    <w:rsid w:val="00A26B04"/>
    <w:rsid w:val="00A27A4D"/>
    <w:rsid w:val="00A27FB5"/>
    <w:rsid w:val="00A31A76"/>
    <w:rsid w:val="00A32058"/>
    <w:rsid w:val="00A33512"/>
    <w:rsid w:val="00A33EDE"/>
    <w:rsid w:val="00A37183"/>
    <w:rsid w:val="00A41D9F"/>
    <w:rsid w:val="00A43AB8"/>
    <w:rsid w:val="00A445C0"/>
    <w:rsid w:val="00A45AD9"/>
    <w:rsid w:val="00A45D76"/>
    <w:rsid w:val="00A472C2"/>
    <w:rsid w:val="00A51FFA"/>
    <w:rsid w:val="00A5354A"/>
    <w:rsid w:val="00A53A47"/>
    <w:rsid w:val="00A53FE7"/>
    <w:rsid w:val="00A546CD"/>
    <w:rsid w:val="00A55104"/>
    <w:rsid w:val="00A554D9"/>
    <w:rsid w:val="00A55B54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76B92"/>
    <w:rsid w:val="00A82B77"/>
    <w:rsid w:val="00A832B1"/>
    <w:rsid w:val="00A8541B"/>
    <w:rsid w:val="00A85B61"/>
    <w:rsid w:val="00A87FD0"/>
    <w:rsid w:val="00A9160E"/>
    <w:rsid w:val="00A91A5B"/>
    <w:rsid w:val="00A952BE"/>
    <w:rsid w:val="00A95CDC"/>
    <w:rsid w:val="00A96155"/>
    <w:rsid w:val="00AA78BD"/>
    <w:rsid w:val="00AA7E85"/>
    <w:rsid w:val="00AB2189"/>
    <w:rsid w:val="00AB2DB7"/>
    <w:rsid w:val="00AB75A5"/>
    <w:rsid w:val="00AC4692"/>
    <w:rsid w:val="00AC5100"/>
    <w:rsid w:val="00AC6910"/>
    <w:rsid w:val="00AC6DB7"/>
    <w:rsid w:val="00AC7054"/>
    <w:rsid w:val="00AC7985"/>
    <w:rsid w:val="00AD2294"/>
    <w:rsid w:val="00AD3F80"/>
    <w:rsid w:val="00AD49AE"/>
    <w:rsid w:val="00AE081B"/>
    <w:rsid w:val="00AE1BE7"/>
    <w:rsid w:val="00AE32D3"/>
    <w:rsid w:val="00AE3A34"/>
    <w:rsid w:val="00AE3BAE"/>
    <w:rsid w:val="00AE6618"/>
    <w:rsid w:val="00AE7396"/>
    <w:rsid w:val="00AE7F3B"/>
    <w:rsid w:val="00AF20FC"/>
    <w:rsid w:val="00AF3DA7"/>
    <w:rsid w:val="00AF55B3"/>
    <w:rsid w:val="00B01077"/>
    <w:rsid w:val="00B03DF3"/>
    <w:rsid w:val="00B119A9"/>
    <w:rsid w:val="00B13C56"/>
    <w:rsid w:val="00B23BF4"/>
    <w:rsid w:val="00B23EE6"/>
    <w:rsid w:val="00B259B2"/>
    <w:rsid w:val="00B26086"/>
    <w:rsid w:val="00B2699C"/>
    <w:rsid w:val="00B26A56"/>
    <w:rsid w:val="00B30645"/>
    <w:rsid w:val="00B31343"/>
    <w:rsid w:val="00B33F58"/>
    <w:rsid w:val="00B33FAA"/>
    <w:rsid w:val="00B4267C"/>
    <w:rsid w:val="00B4293D"/>
    <w:rsid w:val="00B42B0E"/>
    <w:rsid w:val="00B43C90"/>
    <w:rsid w:val="00B458CC"/>
    <w:rsid w:val="00B464A8"/>
    <w:rsid w:val="00B52471"/>
    <w:rsid w:val="00B52AF3"/>
    <w:rsid w:val="00B5353E"/>
    <w:rsid w:val="00B53D80"/>
    <w:rsid w:val="00B55A6D"/>
    <w:rsid w:val="00B566DB"/>
    <w:rsid w:val="00B566FC"/>
    <w:rsid w:val="00B609DF"/>
    <w:rsid w:val="00B61504"/>
    <w:rsid w:val="00B6157D"/>
    <w:rsid w:val="00B615BA"/>
    <w:rsid w:val="00B62304"/>
    <w:rsid w:val="00B62C5F"/>
    <w:rsid w:val="00B6314A"/>
    <w:rsid w:val="00B63767"/>
    <w:rsid w:val="00B65004"/>
    <w:rsid w:val="00B66AA7"/>
    <w:rsid w:val="00B67F7E"/>
    <w:rsid w:val="00B70DA6"/>
    <w:rsid w:val="00B73FE9"/>
    <w:rsid w:val="00B8547A"/>
    <w:rsid w:val="00B8718E"/>
    <w:rsid w:val="00B91118"/>
    <w:rsid w:val="00B9144A"/>
    <w:rsid w:val="00B92F6D"/>
    <w:rsid w:val="00B94B5E"/>
    <w:rsid w:val="00B95F55"/>
    <w:rsid w:val="00B975CE"/>
    <w:rsid w:val="00BA0BA4"/>
    <w:rsid w:val="00BA18F1"/>
    <w:rsid w:val="00BA40A7"/>
    <w:rsid w:val="00BA5891"/>
    <w:rsid w:val="00BA6559"/>
    <w:rsid w:val="00BB0A31"/>
    <w:rsid w:val="00BB0C7D"/>
    <w:rsid w:val="00BB130F"/>
    <w:rsid w:val="00BB22BB"/>
    <w:rsid w:val="00BB2502"/>
    <w:rsid w:val="00BB3AE8"/>
    <w:rsid w:val="00BB7A53"/>
    <w:rsid w:val="00BC0617"/>
    <w:rsid w:val="00BC09F6"/>
    <w:rsid w:val="00BC1D48"/>
    <w:rsid w:val="00BC2352"/>
    <w:rsid w:val="00BC2671"/>
    <w:rsid w:val="00BC4BEB"/>
    <w:rsid w:val="00BC6BDD"/>
    <w:rsid w:val="00BD16C3"/>
    <w:rsid w:val="00BD1736"/>
    <w:rsid w:val="00BD1E7D"/>
    <w:rsid w:val="00BD3B18"/>
    <w:rsid w:val="00BD5CD1"/>
    <w:rsid w:val="00BE0222"/>
    <w:rsid w:val="00BE1519"/>
    <w:rsid w:val="00BE2047"/>
    <w:rsid w:val="00BE2B73"/>
    <w:rsid w:val="00BE2F5A"/>
    <w:rsid w:val="00BE7A02"/>
    <w:rsid w:val="00BF1E87"/>
    <w:rsid w:val="00BF2AE6"/>
    <w:rsid w:val="00C00093"/>
    <w:rsid w:val="00C00D8D"/>
    <w:rsid w:val="00C01494"/>
    <w:rsid w:val="00C03C00"/>
    <w:rsid w:val="00C04EA2"/>
    <w:rsid w:val="00C05D66"/>
    <w:rsid w:val="00C1032E"/>
    <w:rsid w:val="00C12116"/>
    <w:rsid w:val="00C1227E"/>
    <w:rsid w:val="00C12D88"/>
    <w:rsid w:val="00C13656"/>
    <w:rsid w:val="00C14224"/>
    <w:rsid w:val="00C16E83"/>
    <w:rsid w:val="00C17715"/>
    <w:rsid w:val="00C20390"/>
    <w:rsid w:val="00C214A5"/>
    <w:rsid w:val="00C2229D"/>
    <w:rsid w:val="00C236FF"/>
    <w:rsid w:val="00C276F5"/>
    <w:rsid w:val="00C27856"/>
    <w:rsid w:val="00C32D56"/>
    <w:rsid w:val="00C335AD"/>
    <w:rsid w:val="00C3506A"/>
    <w:rsid w:val="00C358F9"/>
    <w:rsid w:val="00C3619D"/>
    <w:rsid w:val="00C452A5"/>
    <w:rsid w:val="00C456B9"/>
    <w:rsid w:val="00C4612A"/>
    <w:rsid w:val="00C47347"/>
    <w:rsid w:val="00C52C82"/>
    <w:rsid w:val="00C54DA4"/>
    <w:rsid w:val="00C560A5"/>
    <w:rsid w:val="00C62B72"/>
    <w:rsid w:val="00C64B68"/>
    <w:rsid w:val="00C65E54"/>
    <w:rsid w:val="00C66F20"/>
    <w:rsid w:val="00C6725F"/>
    <w:rsid w:val="00C70408"/>
    <w:rsid w:val="00C71DE9"/>
    <w:rsid w:val="00C73C53"/>
    <w:rsid w:val="00C81073"/>
    <w:rsid w:val="00C8162E"/>
    <w:rsid w:val="00C81B66"/>
    <w:rsid w:val="00C81BBC"/>
    <w:rsid w:val="00C82484"/>
    <w:rsid w:val="00C83422"/>
    <w:rsid w:val="00C83D2C"/>
    <w:rsid w:val="00C840DA"/>
    <w:rsid w:val="00C84F2E"/>
    <w:rsid w:val="00C86E8C"/>
    <w:rsid w:val="00C87838"/>
    <w:rsid w:val="00C91A97"/>
    <w:rsid w:val="00C92E3A"/>
    <w:rsid w:val="00C93B0E"/>
    <w:rsid w:val="00C959CE"/>
    <w:rsid w:val="00C96B7C"/>
    <w:rsid w:val="00C97F17"/>
    <w:rsid w:val="00CA0183"/>
    <w:rsid w:val="00CA05EF"/>
    <w:rsid w:val="00CA2A28"/>
    <w:rsid w:val="00CA635B"/>
    <w:rsid w:val="00CA7C01"/>
    <w:rsid w:val="00CB128F"/>
    <w:rsid w:val="00CB29FB"/>
    <w:rsid w:val="00CB3337"/>
    <w:rsid w:val="00CB394E"/>
    <w:rsid w:val="00CB6314"/>
    <w:rsid w:val="00CC0332"/>
    <w:rsid w:val="00CC2B6B"/>
    <w:rsid w:val="00CC3B6C"/>
    <w:rsid w:val="00CC49BE"/>
    <w:rsid w:val="00CC4D4C"/>
    <w:rsid w:val="00CC5A88"/>
    <w:rsid w:val="00CC6AE1"/>
    <w:rsid w:val="00CD0B19"/>
    <w:rsid w:val="00CD27DC"/>
    <w:rsid w:val="00CD307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C2"/>
    <w:rsid w:val="00D00905"/>
    <w:rsid w:val="00D01650"/>
    <w:rsid w:val="00D044F7"/>
    <w:rsid w:val="00D071CE"/>
    <w:rsid w:val="00D07A59"/>
    <w:rsid w:val="00D07DAB"/>
    <w:rsid w:val="00D1048A"/>
    <w:rsid w:val="00D108E3"/>
    <w:rsid w:val="00D115AA"/>
    <w:rsid w:val="00D117A0"/>
    <w:rsid w:val="00D1229E"/>
    <w:rsid w:val="00D14F81"/>
    <w:rsid w:val="00D15320"/>
    <w:rsid w:val="00D1651B"/>
    <w:rsid w:val="00D2134B"/>
    <w:rsid w:val="00D2432A"/>
    <w:rsid w:val="00D252F6"/>
    <w:rsid w:val="00D2555A"/>
    <w:rsid w:val="00D265BF"/>
    <w:rsid w:val="00D30BE9"/>
    <w:rsid w:val="00D33C38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4AD9"/>
    <w:rsid w:val="00D54FE3"/>
    <w:rsid w:val="00D550F7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16B2"/>
    <w:rsid w:val="00D7207F"/>
    <w:rsid w:val="00D723CE"/>
    <w:rsid w:val="00D73AF5"/>
    <w:rsid w:val="00D77F30"/>
    <w:rsid w:val="00D81B1E"/>
    <w:rsid w:val="00D82966"/>
    <w:rsid w:val="00D83E9C"/>
    <w:rsid w:val="00D84B7E"/>
    <w:rsid w:val="00D86387"/>
    <w:rsid w:val="00D868DB"/>
    <w:rsid w:val="00D86E15"/>
    <w:rsid w:val="00D92124"/>
    <w:rsid w:val="00D93586"/>
    <w:rsid w:val="00D93BD1"/>
    <w:rsid w:val="00D94D4C"/>
    <w:rsid w:val="00D95857"/>
    <w:rsid w:val="00D96989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6E51"/>
    <w:rsid w:val="00DB7C32"/>
    <w:rsid w:val="00DC279B"/>
    <w:rsid w:val="00DC3960"/>
    <w:rsid w:val="00DD34C2"/>
    <w:rsid w:val="00DD43BE"/>
    <w:rsid w:val="00DD482F"/>
    <w:rsid w:val="00DD5578"/>
    <w:rsid w:val="00DD64DA"/>
    <w:rsid w:val="00DE6270"/>
    <w:rsid w:val="00DE678D"/>
    <w:rsid w:val="00DE7927"/>
    <w:rsid w:val="00DE797D"/>
    <w:rsid w:val="00DE7F3E"/>
    <w:rsid w:val="00DF52D4"/>
    <w:rsid w:val="00E01881"/>
    <w:rsid w:val="00E025E6"/>
    <w:rsid w:val="00E02652"/>
    <w:rsid w:val="00E05DF1"/>
    <w:rsid w:val="00E06AB9"/>
    <w:rsid w:val="00E105B7"/>
    <w:rsid w:val="00E11C63"/>
    <w:rsid w:val="00E12DFD"/>
    <w:rsid w:val="00E154CA"/>
    <w:rsid w:val="00E20D5B"/>
    <w:rsid w:val="00E2458A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9B1"/>
    <w:rsid w:val="00E610AC"/>
    <w:rsid w:val="00E61450"/>
    <w:rsid w:val="00E63E4A"/>
    <w:rsid w:val="00E650A3"/>
    <w:rsid w:val="00E651B2"/>
    <w:rsid w:val="00E67B69"/>
    <w:rsid w:val="00E70558"/>
    <w:rsid w:val="00E733B4"/>
    <w:rsid w:val="00E741CA"/>
    <w:rsid w:val="00E770E7"/>
    <w:rsid w:val="00E7792F"/>
    <w:rsid w:val="00E77E4A"/>
    <w:rsid w:val="00E834DE"/>
    <w:rsid w:val="00E83661"/>
    <w:rsid w:val="00E90222"/>
    <w:rsid w:val="00E907BA"/>
    <w:rsid w:val="00E90D67"/>
    <w:rsid w:val="00E9213E"/>
    <w:rsid w:val="00E94C27"/>
    <w:rsid w:val="00E950B4"/>
    <w:rsid w:val="00E967AC"/>
    <w:rsid w:val="00E9726D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3F4E"/>
    <w:rsid w:val="00EB59BA"/>
    <w:rsid w:val="00EB76E8"/>
    <w:rsid w:val="00EC1C12"/>
    <w:rsid w:val="00EC223D"/>
    <w:rsid w:val="00EC27C9"/>
    <w:rsid w:val="00EC6D57"/>
    <w:rsid w:val="00EC7F2E"/>
    <w:rsid w:val="00ED1069"/>
    <w:rsid w:val="00ED290C"/>
    <w:rsid w:val="00ED363A"/>
    <w:rsid w:val="00ED69DC"/>
    <w:rsid w:val="00EE1B98"/>
    <w:rsid w:val="00EE281C"/>
    <w:rsid w:val="00EE328F"/>
    <w:rsid w:val="00EE384F"/>
    <w:rsid w:val="00EE3897"/>
    <w:rsid w:val="00EE3D56"/>
    <w:rsid w:val="00EE4A53"/>
    <w:rsid w:val="00EE5C90"/>
    <w:rsid w:val="00EE6494"/>
    <w:rsid w:val="00EE734D"/>
    <w:rsid w:val="00EE744A"/>
    <w:rsid w:val="00EE76D1"/>
    <w:rsid w:val="00EF0914"/>
    <w:rsid w:val="00EF0B9E"/>
    <w:rsid w:val="00EF1CEB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3FEB"/>
    <w:rsid w:val="00F151C7"/>
    <w:rsid w:val="00F15B9B"/>
    <w:rsid w:val="00F15E58"/>
    <w:rsid w:val="00F15ED4"/>
    <w:rsid w:val="00F169AD"/>
    <w:rsid w:val="00F22C01"/>
    <w:rsid w:val="00F236B4"/>
    <w:rsid w:val="00F23A97"/>
    <w:rsid w:val="00F24A82"/>
    <w:rsid w:val="00F30FE2"/>
    <w:rsid w:val="00F32F52"/>
    <w:rsid w:val="00F35B0C"/>
    <w:rsid w:val="00F36DD7"/>
    <w:rsid w:val="00F3707B"/>
    <w:rsid w:val="00F40423"/>
    <w:rsid w:val="00F404CD"/>
    <w:rsid w:val="00F41244"/>
    <w:rsid w:val="00F41B03"/>
    <w:rsid w:val="00F43059"/>
    <w:rsid w:val="00F44DEA"/>
    <w:rsid w:val="00F45B2A"/>
    <w:rsid w:val="00F46CBE"/>
    <w:rsid w:val="00F47D6B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85B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0BA1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B74FF"/>
    <w:rsid w:val="00FC0CEE"/>
    <w:rsid w:val="00FC3A5D"/>
    <w:rsid w:val="00FC62C8"/>
    <w:rsid w:val="00FD0218"/>
    <w:rsid w:val="00FD0ACE"/>
    <w:rsid w:val="00FD1D87"/>
    <w:rsid w:val="00FD2367"/>
    <w:rsid w:val="00FD4E83"/>
    <w:rsid w:val="00FE1D25"/>
    <w:rsid w:val="00FE221A"/>
    <w:rsid w:val="00FE23B7"/>
    <w:rsid w:val="00FE2D3D"/>
    <w:rsid w:val="00FE3141"/>
    <w:rsid w:val="00FE5C2F"/>
    <w:rsid w:val="00FE6946"/>
    <w:rsid w:val="00FE720B"/>
    <w:rsid w:val="00FF2FD0"/>
    <w:rsid w:val="00FF34C9"/>
    <w:rsid w:val="00FF40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qFormat/>
    <w:rsid w:val="009F590E"/>
    <w:pPr>
      <w:keepNext/>
      <w:keepLines/>
      <w:pageBreakBefore/>
      <w:numPr>
        <w:numId w:val="38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rsid w:val="009F590E"/>
    <w:pPr>
      <w:keepNext/>
      <w:numPr>
        <w:ilvl w:val="1"/>
        <w:numId w:val="38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rsid w:val="009F590E"/>
    <w:pPr>
      <w:keepNext/>
      <w:numPr>
        <w:ilvl w:val="2"/>
        <w:numId w:val="38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link w:val="Ttulo4Char"/>
    <w:qFormat/>
    <w:rsid w:val="009F590E"/>
    <w:pPr>
      <w:keepNext/>
      <w:numPr>
        <w:ilvl w:val="3"/>
        <w:numId w:val="38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rsid w:val="009F590E"/>
    <w:pPr>
      <w:keepNext/>
      <w:numPr>
        <w:ilvl w:val="4"/>
        <w:numId w:val="38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rsid w:val="009F590E"/>
    <w:pPr>
      <w:keepNext/>
      <w:numPr>
        <w:ilvl w:val="5"/>
        <w:numId w:val="38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rsid w:val="009F590E"/>
    <w:pPr>
      <w:keepNext/>
      <w:numPr>
        <w:ilvl w:val="6"/>
        <w:numId w:val="38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rsid w:val="009F590E"/>
    <w:pPr>
      <w:keepNext/>
      <w:numPr>
        <w:ilvl w:val="7"/>
        <w:numId w:val="38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rsid w:val="009F590E"/>
    <w:pPr>
      <w:keepNext/>
      <w:numPr>
        <w:ilvl w:val="8"/>
        <w:numId w:val="38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autoRedefine/>
    <w:rsid w:val="00D33C38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sid w:val="009F590E"/>
    <w:rPr>
      <w:vertAlign w:val="superscript"/>
    </w:rPr>
  </w:style>
  <w:style w:type="character" w:styleId="Nmerodepgina">
    <w:name w:val="page number"/>
    <w:rsid w:val="009F590E"/>
    <w:rPr>
      <w:b/>
    </w:rPr>
  </w:style>
  <w:style w:type="paragraph" w:customStyle="1" w:styleId="cabealho-capa">
    <w:name w:val="cabeçalho-capa"/>
    <w:basedOn w:val="Ttulo2"/>
    <w:rsid w:val="009F590E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rsid w:val="009F590E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rsid w:val="009F590E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rsid w:val="009F590E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rsid w:val="009F590E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rsid w:val="009F590E"/>
    <w:pPr>
      <w:numPr>
        <w:numId w:val="4"/>
      </w:numPr>
      <w:tabs>
        <w:tab w:val="clear" w:pos="720"/>
      </w:tabs>
      <w:spacing w:after="160"/>
    </w:pPr>
  </w:style>
  <w:style w:type="paragraph" w:styleId="Lista">
    <w:name w:val="List"/>
    <w:basedOn w:val="Corpodetexto"/>
    <w:rsid w:val="009F590E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rsid w:val="009F590E"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rsid w:val="009F590E"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rsid w:val="009F590E"/>
    <w:pPr>
      <w:jc w:val="center"/>
    </w:pPr>
  </w:style>
  <w:style w:type="paragraph" w:styleId="Commarcadores2">
    <w:name w:val="List Bullet 2"/>
    <w:basedOn w:val="Commarcadores"/>
    <w:rsid w:val="009F590E"/>
    <w:pPr>
      <w:ind w:left="1080"/>
    </w:pPr>
  </w:style>
  <w:style w:type="paragraph" w:styleId="Textodenotaderodap">
    <w:name w:val="footnote text"/>
    <w:basedOn w:val="Normal"/>
    <w:semiHidden/>
    <w:rsid w:val="009F590E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rsid w:val="009F590E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rsid w:val="009F590E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  <w:rsid w:val="009F590E"/>
  </w:style>
  <w:style w:type="paragraph" w:styleId="Sumrio2">
    <w:name w:val="toc 2"/>
    <w:basedOn w:val="Normal"/>
    <w:next w:val="Normal"/>
    <w:uiPriority w:val="39"/>
    <w:rsid w:val="009F590E"/>
    <w:pPr>
      <w:ind w:left="200"/>
    </w:pPr>
  </w:style>
  <w:style w:type="paragraph" w:styleId="Sumrio3">
    <w:name w:val="toc 3"/>
    <w:basedOn w:val="Normal"/>
    <w:next w:val="Normal"/>
    <w:uiPriority w:val="39"/>
    <w:rsid w:val="009F590E"/>
    <w:pPr>
      <w:ind w:left="400"/>
    </w:pPr>
  </w:style>
  <w:style w:type="paragraph" w:styleId="Sumrio4">
    <w:name w:val="toc 4"/>
    <w:basedOn w:val="Normal"/>
    <w:next w:val="Normal"/>
    <w:uiPriority w:val="39"/>
    <w:rsid w:val="009F590E"/>
    <w:pPr>
      <w:ind w:left="600"/>
    </w:pPr>
  </w:style>
  <w:style w:type="paragraph" w:styleId="Sumrio5">
    <w:name w:val="toc 5"/>
    <w:basedOn w:val="Normal"/>
    <w:next w:val="Normal"/>
    <w:uiPriority w:val="39"/>
    <w:rsid w:val="009F590E"/>
    <w:pPr>
      <w:ind w:left="800"/>
    </w:pPr>
  </w:style>
  <w:style w:type="paragraph" w:styleId="Sumrio6">
    <w:name w:val="toc 6"/>
    <w:basedOn w:val="Normal"/>
    <w:next w:val="Normal"/>
    <w:uiPriority w:val="39"/>
    <w:rsid w:val="009F590E"/>
    <w:pPr>
      <w:ind w:left="1000"/>
    </w:pPr>
  </w:style>
  <w:style w:type="paragraph" w:styleId="Sumrio7">
    <w:name w:val="toc 7"/>
    <w:basedOn w:val="Normal"/>
    <w:next w:val="Normal"/>
    <w:uiPriority w:val="39"/>
    <w:rsid w:val="009F590E"/>
    <w:pPr>
      <w:ind w:left="1200"/>
    </w:pPr>
  </w:style>
  <w:style w:type="paragraph" w:styleId="Sumrio8">
    <w:name w:val="toc 8"/>
    <w:basedOn w:val="Normal"/>
    <w:next w:val="Normal"/>
    <w:uiPriority w:val="39"/>
    <w:rsid w:val="009F590E"/>
    <w:pPr>
      <w:ind w:left="1400"/>
    </w:pPr>
  </w:style>
  <w:style w:type="paragraph" w:styleId="Sumrio9">
    <w:name w:val="toc 9"/>
    <w:basedOn w:val="Normal"/>
    <w:next w:val="Normal"/>
    <w:uiPriority w:val="39"/>
    <w:rsid w:val="009F590E"/>
    <w:pPr>
      <w:ind w:left="1600"/>
    </w:pPr>
  </w:style>
  <w:style w:type="paragraph" w:styleId="Ttulo">
    <w:name w:val="Title"/>
    <w:basedOn w:val="Normal"/>
    <w:qFormat/>
    <w:rsid w:val="009F590E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abealho">
    <w:name w:val="header"/>
    <w:basedOn w:val="Normal"/>
    <w:rsid w:val="009F590E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rsid w:val="009F590E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rsid w:val="009F590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basedOn w:val="Fontepargpadro"/>
    <w:rsid w:val="009F590E"/>
    <w:rPr>
      <w:rFonts w:ascii="Arial" w:hAnsi="Arial"/>
      <w:b/>
      <w:sz w:val="24"/>
    </w:rPr>
  </w:style>
  <w:style w:type="paragraph" w:customStyle="1" w:styleId="Item">
    <w:name w:val="Item"/>
    <w:basedOn w:val="Corpodetexto"/>
    <w:rsid w:val="009F590E"/>
    <w:pPr>
      <w:ind w:left="715" w:hanging="284"/>
    </w:pPr>
  </w:style>
  <w:style w:type="paragraph" w:customStyle="1" w:styleId="parag-item">
    <w:name w:val="parag-item"/>
    <w:basedOn w:val="Item"/>
    <w:rsid w:val="009F590E"/>
    <w:pPr>
      <w:ind w:left="680" w:firstLine="0"/>
    </w:pPr>
  </w:style>
  <w:style w:type="paragraph" w:customStyle="1" w:styleId="Descrio">
    <w:name w:val="Descrição"/>
    <w:basedOn w:val="Normal"/>
    <w:next w:val="Corpodetexto"/>
    <w:rsid w:val="009F590E"/>
    <w:pPr>
      <w:spacing w:before="60" w:after="60"/>
      <w:ind w:left="864" w:hanging="432"/>
    </w:pPr>
  </w:style>
  <w:style w:type="character" w:styleId="Refdecomentrio">
    <w:name w:val="annotation reference"/>
    <w:semiHidden/>
    <w:rsid w:val="009F590E"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rsid w:val="009F590E"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rsid w:val="009F590E"/>
    <w:pPr>
      <w:numPr>
        <w:ilvl w:val="1"/>
      </w:numPr>
      <w:tabs>
        <w:tab w:val="clear" w:pos="1080"/>
      </w:tabs>
      <w:ind w:left="1080" w:hanging="360"/>
    </w:pPr>
  </w:style>
  <w:style w:type="paragraph" w:styleId="Subttulo">
    <w:name w:val="Subtitle"/>
    <w:basedOn w:val="Ttulo"/>
    <w:next w:val="Corpodetexto"/>
    <w:qFormat/>
    <w:rsid w:val="009F590E"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rsid w:val="009F590E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rsid w:val="009F590E"/>
  </w:style>
  <w:style w:type="paragraph" w:customStyle="1" w:styleId="Cdigo">
    <w:name w:val="Código"/>
    <w:basedOn w:val="Corpodetexto"/>
    <w:rsid w:val="009F590E"/>
    <w:rPr>
      <w:rFonts w:ascii="Courier New" w:hAnsi="Courier New"/>
      <w:noProof/>
    </w:rPr>
  </w:style>
  <w:style w:type="paragraph" w:customStyle="1" w:styleId="Livre">
    <w:name w:val="Livre"/>
    <w:rsid w:val="009F590E"/>
    <w:rPr>
      <w:noProof/>
    </w:rPr>
  </w:style>
  <w:style w:type="paragraph" w:customStyle="1" w:styleId="sumrio">
    <w:name w:val="sumário"/>
    <w:basedOn w:val="Ttulo1"/>
    <w:rsid w:val="009F590E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rsid w:val="009F590E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rsid w:val="009F590E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rsid w:val="009F590E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sid w:val="009F590E"/>
    <w:rPr>
      <w:b w:val="0"/>
    </w:rPr>
  </w:style>
  <w:style w:type="paragraph" w:styleId="Recuodecorpodetexto">
    <w:name w:val="Body Text Indent"/>
    <w:basedOn w:val="Corpodetexto"/>
    <w:rsid w:val="009F590E"/>
    <w:pPr>
      <w:ind w:left="360"/>
    </w:pPr>
  </w:style>
  <w:style w:type="character" w:styleId="Refdenotadefim">
    <w:name w:val="endnote reference"/>
    <w:semiHidden/>
    <w:rsid w:val="009F590E"/>
    <w:rPr>
      <w:vertAlign w:val="superscript"/>
    </w:rPr>
  </w:style>
  <w:style w:type="paragraph" w:styleId="Textodenotadefim">
    <w:name w:val="endnote text"/>
    <w:basedOn w:val="Normal"/>
    <w:semiHidden/>
    <w:rsid w:val="009F590E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rsid w:val="009F590E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rsid w:val="009F590E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rsid w:val="009F590E"/>
    <w:pPr>
      <w:ind w:left="1440"/>
    </w:pPr>
  </w:style>
  <w:style w:type="paragraph" w:styleId="Listadecontinuao">
    <w:name w:val="List Continue"/>
    <w:basedOn w:val="Lista"/>
    <w:rsid w:val="009F590E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rsid w:val="009F590E"/>
    <w:pPr>
      <w:ind w:left="1080"/>
    </w:pPr>
  </w:style>
  <w:style w:type="paragraph" w:styleId="Listadecontinuao3">
    <w:name w:val="List Continue 3"/>
    <w:basedOn w:val="Listadecontinuao"/>
    <w:rsid w:val="009F590E"/>
    <w:pPr>
      <w:ind w:left="1440"/>
    </w:pPr>
  </w:style>
  <w:style w:type="paragraph" w:styleId="Numerada3">
    <w:name w:val="List Number 3"/>
    <w:basedOn w:val="Numerada"/>
    <w:rsid w:val="009F590E"/>
    <w:pPr>
      <w:numPr>
        <w:ilvl w:val="2"/>
      </w:numPr>
      <w:tabs>
        <w:tab w:val="clear" w:pos="1800"/>
      </w:tabs>
      <w:ind w:left="1440" w:hanging="360"/>
    </w:pPr>
  </w:style>
  <w:style w:type="paragraph" w:styleId="Textodemacro">
    <w:name w:val="macro"/>
    <w:basedOn w:val="Corpodetexto"/>
    <w:semiHidden/>
    <w:rsid w:val="009F590E"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rsid w:val="009F590E"/>
    <w:pPr>
      <w:ind w:left="1080"/>
    </w:pPr>
  </w:style>
  <w:style w:type="paragraph" w:customStyle="1" w:styleId="Tabela">
    <w:name w:val="Tabela"/>
    <w:basedOn w:val="Corpodetexto"/>
    <w:rsid w:val="009F590E"/>
    <w:pPr>
      <w:keepNext/>
      <w:spacing w:before="40" w:after="40"/>
    </w:pPr>
  </w:style>
  <w:style w:type="paragraph" w:customStyle="1" w:styleId="Caso">
    <w:name w:val="Caso"/>
    <w:basedOn w:val="Normal"/>
    <w:rsid w:val="009F590E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rsid w:val="009F590E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sid w:val="009F590E"/>
    <w:rPr>
      <w:sz w:val="96"/>
    </w:rPr>
  </w:style>
  <w:style w:type="paragraph" w:styleId="Numerada4">
    <w:name w:val="List Number 4"/>
    <w:basedOn w:val="Numerada"/>
    <w:rsid w:val="009F590E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rsid w:val="009F590E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sid w:val="009F590E"/>
    <w:rPr>
      <w:color w:val="C0C0C0"/>
    </w:rPr>
  </w:style>
  <w:style w:type="paragraph" w:customStyle="1" w:styleId="Tabelareduzida">
    <w:name w:val="Tabela reduzida"/>
    <w:basedOn w:val="Tabela"/>
    <w:rsid w:val="009F590E"/>
    <w:rPr>
      <w:sz w:val="20"/>
    </w:rPr>
  </w:style>
  <w:style w:type="character" w:styleId="Hyperlink">
    <w:name w:val="Hyperlink"/>
    <w:basedOn w:val="Fontepargpadro"/>
    <w:uiPriority w:val="99"/>
    <w:rsid w:val="009F590E"/>
    <w:rPr>
      <w:color w:val="0000FF"/>
      <w:u w:val="single"/>
    </w:rPr>
  </w:style>
  <w:style w:type="paragraph" w:styleId="MapadoDocumento">
    <w:name w:val="Document Map"/>
    <w:basedOn w:val="Normal"/>
    <w:semiHidden/>
    <w:rsid w:val="009F590E"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basedOn w:val="Fontepargpadro"/>
    <w:link w:val="Ttulo5"/>
    <w:rsid w:val="00C05D66"/>
    <w:rPr>
      <w:rFonts w:ascii="Arial" w:hAnsi="Arial"/>
      <w:b/>
      <w:kern w:val="28"/>
    </w:rPr>
  </w:style>
  <w:style w:type="character" w:customStyle="1" w:styleId="CorpodetextoChar">
    <w:name w:val="Corpo de texto Char"/>
    <w:basedOn w:val="Fontepargpadro"/>
    <w:link w:val="Corpodetexto"/>
    <w:rsid w:val="00D33C38"/>
    <w:rPr>
      <w:sz w:val="24"/>
      <w:szCs w:val="24"/>
    </w:rPr>
  </w:style>
  <w:style w:type="character" w:customStyle="1" w:styleId="Ttulo6Char">
    <w:name w:val="Título 6 Char"/>
    <w:basedOn w:val="Fontepargpadro"/>
    <w:link w:val="Ttulo6"/>
    <w:rsid w:val="008063A7"/>
    <w:rPr>
      <w:rFonts w:ascii="Arial" w:hAnsi="Arial"/>
      <w:b/>
      <w:i/>
      <w:kern w:val="28"/>
    </w:rPr>
  </w:style>
  <w:style w:type="character" w:customStyle="1" w:styleId="Ttulo4Char">
    <w:name w:val="Título 4 Char"/>
    <w:basedOn w:val="Fontepargpadro"/>
    <w:link w:val="Ttulo4"/>
    <w:rsid w:val="00E025E6"/>
    <w:rPr>
      <w:b/>
      <w:i/>
      <w:kern w:val="28"/>
      <w:sz w:val="24"/>
    </w:rPr>
  </w:style>
  <w:style w:type="paragraph" w:customStyle="1" w:styleId="Table">
    <w:name w:val="Table"/>
    <w:basedOn w:val="Normal"/>
    <w:rsid w:val="008A05F0"/>
    <w:pPr>
      <w:keepNext/>
      <w:suppressAutoHyphens/>
      <w:autoSpaceDN w:val="0"/>
      <w:spacing w:before="40" w:after="40"/>
      <w:textAlignment w:val="baseline"/>
    </w:pPr>
    <w:rPr>
      <w:kern w:val="3"/>
      <w:sz w:val="24"/>
      <w:szCs w:val="24"/>
    </w:rPr>
  </w:style>
  <w:style w:type="paragraph" w:customStyle="1" w:styleId="Default">
    <w:name w:val="Default"/>
    <w:basedOn w:val="Normal"/>
    <w:rsid w:val="008A05F0"/>
    <w:pPr>
      <w:suppressAutoHyphens/>
      <w:autoSpaceDE w:val="0"/>
      <w:autoSpaceDN w:val="0"/>
      <w:textAlignment w:val="baseline"/>
    </w:pPr>
    <w:rPr>
      <w:rFonts w:ascii="Arial, Arial" w:eastAsia="Arial, Arial" w:hAnsi="Arial, Arial" w:cs="Arial, Arial"/>
      <w:color w:val="000000"/>
      <w:kern w:val="3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link w:val="Ttulo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4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basedOn w:val="Fontepargpadr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tabs>
        <w:tab w:val="clear" w:pos="1080"/>
      </w:tabs>
      <w:ind w:left="1080" w:hanging="360"/>
    </w:p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tabs>
        <w:tab w:val="clear" w:pos="1800"/>
      </w:tabs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basedOn w:val="Fontepargpadro"/>
    <w:link w:val="Ttulo5"/>
    <w:rsid w:val="00C05D66"/>
    <w:rPr>
      <w:rFonts w:ascii="Arial" w:hAnsi="Arial"/>
      <w:b/>
      <w:kern w:val="28"/>
    </w:rPr>
  </w:style>
  <w:style w:type="character" w:customStyle="1" w:styleId="CorpodetextoChar">
    <w:name w:val="Corpo de texto Char"/>
    <w:basedOn w:val="Fontepargpadro"/>
    <w:link w:val="Corpodetexto"/>
    <w:rsid w:val="00951735"/>
    <w:rPr>
      <w:sz w:val="24"/>
      <w:szCs w:val="24"/>
    </w:rPr>
  </w:style>
  <w:style w:type="character" w:customStyle="1" w:styleId="Ttulo6Char">
    <w:name w:val="Título 6 Char"/>
    <w:basedOn w:val="Fontepargpadro"/>
    <w:link w:val="Ttulo6"/>
    <w:rsid w:val="008063A7"/>
    <w:rPr>
      <w:rFonts w:ascii="Arial" w:hAnsi="Arial"/>
      <w:b/>
      <w:i/>
      <w:kern w:val="28"/>
    </w:rPr>
  </w:style>
  <w:style w:type="character" w:customStyle="1" w:styleId="Ttulo4Char">
    <w:name w:val="Título 4 Char"/>
    <w:basedOn w:val="Fontepargpadro"/>
    <w:link w:val="Ttulo4"/>
    <w:rsid w:val="00E025E6"/>
    <w:rPr>
      <w:b/>
      <w:i/>
      <w:kern w:val="28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431</TotalTime>
  <Pages>71</Pages>
  <Words>8679</Words>
  <Characters>46867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55436</CharactersWithSpaces>
  <SharedDoc>false</SharedDoc>
  <HLinks>
    <vt:vector size="198" baseType="variant">
      <vt:variant>
        <vt:i4>1376309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_Toc254818274</vt:lpwstr>
      </vt:variant>
      <vt:variant>
        <vt:i4>1376309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_Toc254818273</vt:lpwstr>
      </vt:variant>
      <vt:variant>
        <vt:i4>1376309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_Toc254818272</vt:lpwstr>
      </vt:variant>
      <vt:variant>
        <vt:i4>1376309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_Toc254818271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_Toc254818270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_Toc254818269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_Toc254818268</vt:lpwstr>
      </vt:variant>
      <vt:variant>
        <vt:i4>1310773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_Toc254818267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_Toc254818266</vt:lpwstr>
      </vt:variant>
      <vt:variant>
        <vt:i4>1310773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_Toc254818265</vt:lpwstr>
      </vt:variant>
      <vt:variant>
        <vt:i4>1310773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_Toc254818264</vt:lpwstr>
      </vt:variant>
      <vt:variant>
        <vt:i4>1310773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_Toc254818263</vt:lpwstr>
      </vt:variant>
      <vt:variant>
        <vt:i4>1310773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_Toc254818262</vt:lpwstr>
      </vt:variant>
      <vt:variant>
        <vt:i4>1310773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_Toc254818261</vt:lpwstr>
      </vt:variant>
      <vt:variant>
        <vt:i4>1310773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_Toc254818260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_Toc254818259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_Toc254818258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_Toc254818257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_Toc254818256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_Toc254818255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_Toc254818254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_Toc254818253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_Toc254818252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_Toc254818251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_Toc254818250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_Toc254818249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_Toc254818248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_Toc254818247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_Toc254818246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_Toc254818245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_Toc254818244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_Toc254818243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_Toc254818242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dc:description>Gabarito para Especificação de Requisitos de Software</dc:description>
  <cp:lastModifiedBy>phfernandespereira@gmail.com</cp:lastModifiedBy>
  <cp:revision>625</cp:revision>
  <cp:lastPrinted>2012-08-15T20:23:00Z</cp:lastPrinted>
  <dcterms:created xsi:type="dcterms:W3CDTF">2012-09-20T20:03:00Z</dcterms:created>
  <dcterms:modified xsi:type="dcterms:W3CDTF">2012-09-24T01:55:00Z</dcterms:modified>
</cp:coreProperties>
</file>